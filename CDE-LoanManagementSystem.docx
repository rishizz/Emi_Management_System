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742" w:type="pct"/>
        <w:tblInd w:w="-702" w:type="dxa"/>
        <w:tblLook w:val="04A0" w:firstRow="1" w:lastRow="0" w:firstColumn="1" w:lastColumn="0" w:noHBand="0" w:noVBand="1"/>
      </w:tblPr>
      <w:tblGrid>
        <w:gridCol w:w="1516"/>
        <w:gridCol w:w="8096"/>
      </w:tblGrid>
      <w:tr w:rsidR="002A47BB" w:rsidRPr="00D33F4C" w14:paraId="53FEA55D" w14:textId="77777777" w:rsidTr="72935B94">
        <w:tc>
          <w:tcPr>
            <w:tcW w:w="714" w:type="pct"/>
            <w:vMerge w:val="restart"/>
            <w:shd w:val="clear" w:color="auto" w:fill="auto"/>
          </w:tcPr>
          <w:p w14:paraId="672A6659" w14:textId="77777777" w:rsidR="002A47BB" w:rsidRPr="00D33F4C" w:rsidRDefault="001B4558" w:rsidP="00DF4E80">
            <w:pPr>
              <w:spacing w:before="0" w:after="0" w:line="240" w:lineRule="auto"/>
            </w:pPr>
            <w:bookmarkStart w:id="0" w:name="_Toc524172415"/>
            <w:bookmarkStart w:id="1" w:name="_Toc524172378"/>
            <w:bookmarkStart w:id="2" w:name="_Toc524180333"/>
            <w:r>
              <w:rPr>
                <w:noProof/>
                <w:lang w:val="en-IN" w:eastAsia="en-IN"/>
              </w:rPr>
              <w:drawing>
                <wp:inline distT="0" distB="0" distL="0" distR="0" wp14:anchorId="76F4D076" wp14:editId="59978B4F">
                  <wp:extent cx="752475" cy="4733926"/>
                  <wp:effectExtent l="0" t="0" r="0" b="0"/>
                  <wp:docPr id="1443744242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4733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6" w:type="pct"/>
            <w:shd w:val="clear" w:color="auto" w:fill="auto"/>
          </w:tcPr>
          <w:p w14:paraId="0A37501D" w14:textId="77777777" w:rsidR="002A47BB" w:rsidRPr="00D33F4C" w:rsidRDefault="002A47BB" w:rsidP="00DF4E80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</w:p>
          <w:p w14:paraId="5DAB6C7B" w14:textId="77777777" w:rsidR="002A47BB" w:rsidRPr="00D33F4C" w:rsidRDefault="002A47BB" w:rsidP="00DF4E80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</w:p>
          <w:p w14:paraId="02EB378F" w14:textId="77777777" w:rsidR="002A47BB" w:rsidRDefault="002A47BB" w:rsidP="00DF4E80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14:paraId="3972FB96" w14:textId="77777777" w:rsidR="00E0550A" w:rsidRDefault="00C01D89" w:rsidP="00DF4E80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  <w:r>
              <w:rPr>
                <w:rFonts w:cs="Arial"/>
                <w:b/>
                <w:color w:val="EFA800"/>
                <w:sz w:val="44"/>
                <w:szCs w:val="48"/>
              </w:rPr>
              <w:t>Cognizant Academy</w:t>
            </w:r>
          </w:p>
          <w:p w14:paraId="6A05A809" w14:textId="1C637CD6" w:rsidR="00E0550A" w:rsidRPr="00E0550A" w:rsidRDefault="00E63922" w:rsidP="00DF4E80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  <w:r>
              <w:rPr>
                <w:rFonts w:cs="Arial"/>
                <w:b/>
                <w:color w:val="EFA800"/>
                <w:sz w:val="44"/>
                <w:szCs w:val="48"/>
              </w:rPr>
              <w:t>Loan Management System</w:t>
            </w:r>
          </w:p>
          <w:p w14:paraId="2C802515" w14:textId="77777777" w:rsidR="0015168D" w:rsidRDefault="0015168D" w:rsidP="2F9456F4">
            <w:pPr>
              <w:spacing w:before="0" w:after="0" w:line="240" w:lineRule="auto"/>
              <w:jc w:val="center"/>
              <w:rPr>
                <w:rFonts w:cs="Arial"/>
                <w:b/>
                <w:bCs/>
                <w:color w:val="EFA800"/>
                <w:sz w:val="44"/>
                <w:szCs w:val="44"/>
              </w:rPr>
            </w:pPr>
          </w:p>
          <w:p w14:paraId="41148B4B" w14:textId="29689746" w:rsidR="009F238B" w:rsidRDefault="2F9456F4" w:rsidP="2F9456F4">
            <w:pPr>
              <w:spacing w:before="0" w:after="0" w:line="240" w:lineRule="auto"/>
              <w:jc w:val="center"/>
              <w:rPr>
                <w:rFonts w:cs="Arial"/>
                <w:b/>
                <w:bCs/>
                <w:color w:val="EFA800"/>
                <w:sz w:val="44"/>
                <w:szCs w:val="44"/>
              </w:rPr>
            </w:pPr>
            <w:r w:rsidRPr="2F9456F4">
              <w:rPr>
                <w:rFonts w:cs="Arial"/>
                <w:b/>
                <w:bCs/>
                <w:color w:val="EFA800"/>
                <w:sz w:val="44"/>
                <w:szCs w:val="44"/>
              </w:rPr>
              <w:t>FSE</w:t>
            </w:r>
            <w:r w:rsidR="0087110F">
              <w:rPr>
                <w:rFonts w:cs="Arial"/>
                <w:b/>
                <w:bCs/>
                <w:color w:val="EFA800"/>
                <w:sz w:val="44"/>
                <w:szCs w:val="44"/>
              </w:rPr>
              <w:t xml:space="preserve"> </w:t>
            </w:r>
            <w:r w:rsidR="00D50020">
              <w:rPr>
                <w:rFonts w:cs="Arial"/>
                <w:b/>
                <w:bCs/>
                <w:color w:val="EFA800"/>
                <w:sz w:val="44"/>
                <w:szCs w:val="44"/>
              </w:rPr>
              <w:t xml:space="preserve">– </w:t>
            </w:r>
            <w:r w:rsidR="009F238B">
              <w:rPr>
                <w:rFonts w:cs="Arial"/>
                <w:b/>
                <w:bCs/>
                <w:color w:val="EFA800"/>
                <w:sz w:val="44"/>
                <w:szCs w:val="44"/>
              </w:rPr>
              <w:t>Business Aligned Project</w:t>
            </w:r>
          </w:p>
          <w:p w14:paraId="36A9791D" w14:textId="7C35CB5D" w:rsidR="00E0550A" w:rsidRDefault="00550D8E" w:rsidP="2F9456F4">
            <w:pPr>
              <w:spacing w:before="0" w:after="0" w:line="240" w:lineRule="auto"/>
              <w:jc w:val="center"/>
              <w:rPr>
                <w:rFonts w:cs="Arial"/>
                <w:b/>
                <w:bCs/>
                <w:color w:val="EFA800"/>
                <w:sz w:val="44"/>
                <w:szCs w:val="44"/>
              </w:rPr>
            </w:pPr>
            <w:r>
              <w:rPr>
                <w:rFonts w:cs="Arial"/>
                <w:b/>
                <w:bCs/>
                <w:color w:val="EFA800"/>
                <w:sz w:val="44"/>
                <w:szCs w:val="44"/>
              </w:rPr>
              <w:t xml:space="preserve">Case Study </w:t>
            </w:r>
            <w:r w:rsidR="00D50020">
              <w:rPr>
                <w:rFonts w:cs="Arial"/>
                <w:b/>
                <w:bCs/>
                <w:color w:val="EFA800"/>
                <w:sz w:val="44"/>
                <w:szCs w:val="44"/>
              </w:rPr>
              <w:t>Specification</w:t>
            </w:r>
          </w:p>
          <w:p w14:paraId="41C8F396" w14:textId="77777777" w:rsidR="00E0550A" w:rsidRPr="00E0550A" w:rsidRDefault="00E0550A" w:rsidP="00DF4E80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14:paraId="7D791613" w14:textId="77777777" w:rsidR="002A47BB" w:rsidRDefault="00C01D89" w:rsidP="00DF4E80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  <w:r>
              <w:rPr>
                <w:rFonts w:cs="Arial"/>
                <w:b/>
                <w:color w:val="EFA800"/>
                <w:sz w:val="44"/>
                <w:szCs w:val="48"/>
              </w:rPr>
              <w:t xml:space="preserve">Version </w:t>
            </w:r>
            <w:r w:rsidR="00E75B9E">
              <w:rPr>
                <w:rFonts w:cs="Arial"/>
                <w:b/>
                <w:color w:val="EFA800"/>
                <w:sz w:val="44"/>
                <w:szCs w:val="48"/>
              </w:rPr>
              <w:t>1.0</w:t>
            </w:r>
          </w:p>
          <w:p w14:paraId="72A3D3EC" w14:textId="77777777" w:rsidR="002A47BB" w:rsidRPr="00D33F4C" w:rsidRDefault="002A47BB" w:rsidP="00DF4E80">
            <w:pPr>
              <w:spacing w:before="0" w:after="0" w:line="240" w:lineRule="auto"/>
              <w:rPr>
                <w:rFonts w:cs="Arial"/>
                <w:color w:val="EFA800"/>
                <w:sz w:val="44"/>
                <w:szCs w:val="48"/>
              </w:rPr>
            </w:pPr>
          </w:p>
        </w:tc>
      </w:tr>
      <w:tr w:rsidR="002A47BB" w:rsidRPr="00D33F4C" w14:paraId="6BF98A78" w14:textId="77777777" w:rsidTr="72935B94">
        <w:tc>
          <w:tcPr>
            <w:tcW w:w="714" w:type="pct"/>
            <w:vMerge/>
          </w:tcPr>
          <w:p w14:paraId="0D0B940D" w14:textId="77777777" w:rsidR="002A47BB" w:rsidRPr="00D33F4C" w:rsidRDefault="002A47BB" w:rsidP="00DF4E80">
            <w:pPr>
              <w:spacing w:before="0" w:after="0" w:line="240" w:lineRule="auto"/>
            </w:pPr>
          </w:p>
        </w:tc>
        <w:tc>
          <w:tcPr>
            <w:tcW w:w="4286" w:type="pct"/>
            <w:shd w:val="clear" w:color="auto" w:fill="auto"/>
          </w:tcPr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1333"/>
              <w:gridCol w:w="2182"/>
              <w:gridCol w:w="2163"/>
              <w:gridCol w:w="2192"/>
            </w:tblGrid>
            <w:tr w:rsidR="002A47BB" w14:paraId="2E5CD136" w14:textId="77777777" w:rsidTr="00A67B5B">
              <w:trPr>
                <w:trHeight w:val="576"/>
                <w:jc w:val="center"/>
              </w:trPr>
              <w:tc>
                <w:tcPr>
                  <w:tcW w:w="1356" w:type="dxa"/>
                  <w:tcBorders>
                    <w:bottom w:val="single" w:sz="4" w:space="0" w:color="auto"/>
                  </w:tcBorders>
                  <w:shd w:val="clear" w:color="auto" w:fill="E6E6E6"/>
                  <w:vAlign w:val="center"/>
                </w:tcPr>
                <w:p w14:paraId="0E27B00A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397" w:type="dxa"/>
                  <w:shd w:val="clear" w:color="auto" w:fill="E6E6E6"/>
                  <w:vAlign w:val="center"/>
                </w:tcPr>
                <w:p w14:paraId="7A502BA9" w14:textId="77777777" w:rsidR="002A47BB" w:rsidRPr="00A548A7" w:rsidRDefault="002A47BB" w:rsidP="00DF4E80">
                  <w:pPr>
                    <w:spacing w:before="0" w:after="0" w:line="240" w:lineRule="auto"/>
                    <w:ind w:left="115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Prepared By / Last Updated By</w:t>
                  </w:r>
                </w:p>
              </w:tc>
              <w:tc>
                <w:tcPr>
                  <w:tcW w:w="2420" w:type="dxa"/>
                  <w:shd w:val="clear" w:color="auto" w:fill="E6E6E6"/>
                  <w:vAlign w:val="center"/>
                </w:tcPr>
                <w:p w14:paraId="3C5909D9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Reviewed By</w:t>
                  </w:r>
                </w:p>
              </w:tc>
              <w:tc>
                <w:tcPr>
                  <w:tcW w:w="2454" w:type="dxa"/>
                  <w:shd w:val="clear" w:color="auto" w:fill="E6E6E6"/>
                  <w:vAlign w:val="center"/>
                </w:tcPr>
                <w:p w14:paraId="702BC7DD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Approved By</w:t>
                  </w:r>
                </w:p>
              </w:tc>
            </w:tr>
            <w:tr w:rsidR="004805EF" w14:paraId="12633D2C" w14:textId="77777777" w:rsidTr="00A67B5B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14:paraId="0D909AED" w14:textId="77777777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Name</w:t>
                  </w:r>
                </w:p>
              </w:tc>
              <w:tc>
                <w:tcPr>
                  <w:tcW w:w="2397" w:type="dxa"/>
                  <w:vAlign w:val="center"/>
                </w:tcPr>
                <w:p w14:paraId="2D3317C9" w14:textId="6D3DBD11" w:rsidR="004805EF" w:rsidRPr="00A548A7" w:rsidRDefault="00834E34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proofErr w:type="spellStart"/>
                  <w:r>
                    <w:rPr>
                      <w:rFonts w:cs="Arial"/>
                    </w:rPr>
                    <w:t>Khaleelullah</w:t>
                  </w:r>
                  <w:proofErr w:type="spellEnd"/>
                  <w:r>
                    <w:rPr>
                      <w:rFonts w:cs="Arial"/>
                    </w:rPr>
                    <w:t xml:space="preserve"> Hussaini Syed</w:t>
                  </w:r>
                </w:p>
              </w:tc>
              <w:tc>
                <w:tcPr>
                  <w:tcW w:w="2420" w:type="dxa"/>
                  <w:vAlign w:val="center"/>
                </w:tcPr>
                <w:p w14:paraId="52A2EDAB" w14:textId="118DD57D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14:paraId="58A47E84" w14:textId="0865D655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  <w:tr w:rsidR="004805EF" w14:paraId="7A8D2934" w14:textId="77777777" w:rsidTr="00A67B5B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14:paraId="7810568A" w14:textId="77777777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Role</w:t>
                  </w:r>
                </w:p>
              </w:tc>
              <w:tc>
                <w:tcPr>
                  <w:tcW w:w="2397" w:type="dxa"/>
                  <w:vAlign w:val="center"/>
                </w:tcPr>
                <w:p w14:paraId="7553FF01" w14:textId="1A7A8833" w:rsidR="004805EF" w:rsidRPr="00A548A7" w:rsidRDefault="00834E34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Trainer</w:t>
                  </w:r>
                </w:p>
              </w:tc>
              <w:tc>
                <w:tcPr>
                  <w:tcW w:w="2420" w:type="dxa"/>
                  <w:vAlign w:val="center"/>
                </w:tcPr>
                <w:p w14:paraId="19F45CF6" w14:textId="0943C83F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14:paraId="38E2714B" w14:textId="45DC2C42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  <w:tr w:rsidR="002A47BB" w14:paraId="4CCB031D" w14:textId="77777777" w:rsidTr="00A67B5B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14:paraId="6B9C2904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Signature</w:t>
                  </w:r>
                </w:p>
              </w:tc>
              <w:tc>
                <w:tcPr>
                  <w:tcW w:w="2397" w:type="dxa"/>
                  <w:vAlign w:val="center"/>
                </w:tcPr>
                <w:p w14:paraId="60061E4C" w14:textId="19F81054" w:rsidR="002A47BB" w:rsidRPr="00A548A7" w:rsidRDefault="00AA0108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t-syed8</w:t>
                  </w:r>
                </w:p>
              </w:tc>
              <w:tc>
                <w:tcPr>
                  <w:tcW w:w="2420" w:type="dxa"/>
                  <w:vAlign w:val="center"/>
                </w:tcPr>
                <w:p w14:paraId="44EAFD9C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14:paraId="4B94D5A5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  <w:tr w:rsidR="002A47BB" w14:paraId="14AFA65C" w14:textId="77777777" w:rsidTr="00A67B5B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14:paraId="491072FA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Date</w:t>
                  </w:r>
                </w:p>
              </w:tc>
              <w:tc>
                <w:tcPr>
                  <w:tcW w:w="2397" w:type="dxa"/>
                  <w:vAlign w:val="center"/>
                </w:tcPr>
                <w:p w14:paraId="24F46A45" w14:textId="79444AA9" w:rsidR="002A47BB" w:rsidRPr="00A548A7" w:rsidRDefault="00CC0D67" w:rsidP="00CC0D67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26</w:t>
                  </w:r>
                  <w:r w:rsidR="00AA0108">
                    <w:rPr>
                      <w:rFonts w:cs="Arial"/>
                    </w:rPr>
                    <w:t xml:space="preserve"> </w:t>
                  </w:r>
                  <w:r>
                    <w:rPr>
                      <w:rFonts w:cs="Arial"/>
                    </w:rPr>
                    <w:t>October</w:t>
                  </w:r>
                  <w:r w:rsidR="00AA0108">
                    <w:rPr>
                      <w:rFonts w:cs="Arial"/>
                    </w:rPr>
                    <w:t xml:space="preserve"> 2022</w:t>
                  </w:r>
                </w:p>
              </w:tc>
              <w:tc>
                <w:tcPr>
                  <w:tcW w:w="2420" w:type="dxa"/>
                  <w:vAlign w:val="center"/>
                </w:tcPr>
                <w:p w14:paraId="1F992EB0" w14:textId="12CF76C8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14:paraId="3A1ACC02" w14:textId="6B7F6EED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</w:tbl>
          <w:p w14:paraId="3DEEC669" w14:textId="77777777" w:rsidR="002A47BB" w:rsidRPr="00D33F4C" w:rsidRDefault="002A47BB" w:rsidP="00DF4E80">
            <w:pPr>
              <w:spacing w:before="0" w:after="0" w:line="240" w:lineRule="auto"/>
            </w:pPr>
          </w:p>
        </w:tc>
      </w:tr>
      <w:tr w:rsidR="002A47BB" w:rsidRPr="00D33F4C" w14:paraId="3656B9AB" w14:textId="77777777" w:rsidTr="72935B94">
        <w:tc>
          <w:tcPr>
            <w:tcW w:w="714" w:type="pct"/>
            <w:vMerge/>
          </w:tcPr>
          <w:p w14:paraId="45FB0818" w14:textId="77777777" w:rsidR="002A47BB" w:rsidRPr="00D33F4C" w:rsidRDefault="002A47BB" w:rsidP="00DF4E80">
            <w:pPr>
              <w:spacing w:before="0" w:after="0" w:line="240" w:lineRule="auto"/>
            </w:pPr>
          </w:p>
        </w:tc>
        <w:tc>
          <w:tcPr>
            <w:tcW w:w="4286" w:type="pct"/>
            <w:shd w:val="clear" w:color="auto" w:fill="auto"/>
          </w:tcPr>
          <w:p w14:paraId="049F31CB" w14:textId="77777777" w:rsidR="002A47BB" w:rsidRPr="00D33F4C" w:rsidRDefault="002A47BB" w:rsidP="00DF4E80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14:paraId="53128261" w14:textId="77777777" w:rsidR="002A47BB" w:rsidRPr="00D33F4C" w:rsidRDefault="002A47BB" w:rsidP="00DF4E80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14:paraId="62486C05" w14:textId="77777777" w:rsidR="002A47BB" w:rsidRPr="00D33F4C" w:rsidRDefault="002A47BB" w:rsidP="00DF4E80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14:paraId="4101652C" w14:textId="77777777" w:rsidR="002A47BB" w:rsidRPr="00D33F4C" w:rsidRDefault="002A47BB" w:rsidP="00DF4E80">
            <w:pPr>
              <w:spacing w:before="0" w:after="0" w:line="240" w:lineRule="auto"/>
              <w:jc w:val="both"/>
            </w:pPr>
          </w:p>
        </w:tc>
      </w:tr>
    </w:tbl>
    <w:p w14:paraId="7326AEE6" w14:textId="65A8663F" w:rsidR="23C2143A" w:rsidRDefault="23C2143A"/>
    <w:p w14:paraId="4B99056E" w14:textId="77777777" w:rsidR="00B651E4" w:rsidRDefault="00B651E4" w:rsidP="00DF4E80">
      <w:pPr>
        <w:spacing w:line="240" w:lineRule="auto"/>
        <w:rPr>
          <w:rFonts w:eastAsia="SimSun"/>
          <w:b/>
          <w:color w:val="000080"/>
          <w:sz w:val="40"/>
        </w:rPr>
      </w:pPr>
    </w:p>
    <w:p w14:paraId="1299C43A" w14:textId="77777777" w:rsidR="00105A27" w:rsidRDefault="00105A27" w:rsidP="00DF4E80">
      <w:pPr>
        <w:spacing w:line="240" w:lineRule="auto"/>
        <w:rPr>
          <w:rFonts w:eastAsia="SimSun"/>
          <w:b/>
          <w:color w:val="000080"/>
          <w:sz w:val="40"/>
        </w:rPr>
      </w:pPr>
    </w:p>
    <w:p w14:paraId="4DDBEF00" w14:textId="77777777" w:rsidR="00C25BC6" w:rsidRDefault="00C25BC6" w:rsidP="00DF4E80">
      <w:pPr>
        <w:spacing w:line="240" w:lineRule="auto"/>
        <w:rPr>
          <w:rFonts w:eastAsia="SimSun"/>
          <w:b/>
          <w:color w:val="000080"/>
          <w:sz w:val="40"/>
        </w:rPr>
      </w:pPr>
    </w:p>
    <w:p w14:paraId="3461D779" w14:textId="77777777" w:rsidR="00105A27" w:rsidRDefault="00105A27" w:rsidP="00DF4E80">
      <w:pPr>
        <w:spacing w:line="240" w:lineRule="auto"/>
        <w:rPr>
          <w:rFonts w:eastAsia="SimSun"/>
          <w:b/>
          <w:color w:val="000080"/>
          <w:sz w:val="40"/>
        </w:rPr>
      </w:pPr>
    </w:p>
    <w:p w14:paraId="22E0FC93" w14:textId="77777777" w:rsidR="00AD0A76" w:rsidRDefault="00F25276" w:rsidP="00DF4E80">
      <w:pPr>
        <w:pStyle w:val="TOChead"/>
        <w:spacing w:line="240" w:lineRule="auto"/>
      </w:pPr>
      <w:bookmarkStart w:id="3" w:name="_Toc524180334"/>
      <w:bookmarkEnd w:id="0"/>
      <w:r>
        <w:br w:type="page"/>
      </w:r>
      <w:r w:rsidR="00AD0A76" w:rsidRPr="00EB7DCB">
        <w:lastRenderedPageBreak/>
        <w:t>Table of Contents</w:t>
      </w:r>
    </w:p>
    <w:p w14:paraId="3CF2D8B6" w14:textId="77777777" w:rsidR="001F3992" w:rsidRDefault="001F3992" w:rsidP="00DF4E80">
      <w:pPr>
        <w:pStyle w:val="TOChead"/>
        <w:spacing w:line="240" w:lineRule="auto"/>
      </w:pPr>
    </w:p>
    <w:p w14:paraId="5BA30EB5" w14:textId="77777777" w:rsidR="0088396D" w:rsidRDefault="001F3992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118566814" w:history="1">
        <w:r w:rsidR="0088396D" w:rsidRPr="00DC44EA">
          <w:rPr>
            <w:rStyle w:val="Hyperlink"/>
            <w:rFonts w:ascii="Calibri" w:hAnsi="Calibri" w:cs="Calibri"/>
            <w:noProof/>
          </w:rPr>
          <w:t>1.0</w:t>
        </w:r>
        <w:r w:rsidR="0088396D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88396D" w:rsidRPr="00DC44EA">
          <w:rPr>
            <w:rStyle w:val="Hyperlink"/>
            <w:rFonts w:ascii="Calibri" w:hAnsi="Calibri" w:cs="Calibri"/>
            <w:noProof/>
          </w:rPr>
          <w:t>Important Instructions</w:t>
        </w:r>
        <w:r w:rsidR="0088396D">
          <w:rPr>
            <w:noProof/>
            <w:webHidden/>
          </w:rPr>
          <w:tab/>
        </w:r>
        <w:r w:rsidR="0088396D">
          <w:rPr>
            <w:noProof/>
            <w:webHidden/>
          </w:rPr>
          <w:fldChar w:fldCharType="begin"/>
        </w:r>
        <w:r w:rsidR="0088396D">
          <w:rPr>
            <w:noProof/>
            <w:webHidden/>
          </w:rPr>
          <w:instrText xml:space="preserve"> PAGEREF _Toc118566814 \h </w:instrText>
        </w:r>
        <w:r w:rsidR="0088396D">
          <w:rPr>
            <w:noProof/>
            <w:webHidden/>
          </w:rPr>
        </w:r>
        <w:r w:rsidR="0088396D">
          <w:rPr>
            <w:noProof/>
            <w:webHidden/>
          </w:rPr>
          <w:fldChar w:fldCharType="separate"/>
        </w:r>
        <w:r w:rsidR="0088396D">
          <w:rPr>
            <w:noProof/>
            <w:webHidden/>
          </w:rPr>
          <w:t>3</w:t>
        </w:r>
        <w:r w:rsidR="0088396D">
          <w:rPr>
            <w:noProof/>
            <w:webHidden/>
          </w:rPr>
          <w:fldChar w:fldCharType="end"/>
        </w:r>
      </w:hyperlink>
    </w:p>
    <w:p w14:paraId="19782852" w14:textId="77777777" w:rsidR="0088396D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8566815" w:history="1">
        <w:r w:rsidR="0088396D" w:rsidRPr="00DC44EA">
          <w:rPr>
            <w:rStyle w:val="Hyperlink"/>
            <w:noProof/>
          </w:rPr>
          <w:t>2.0</w:t>
        </w:r>
        <w:r w:rsidR="0088396D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88396D" w:rsidRPr="00DC44EA">
          <w:rPr>
            <w:rStyle w:val="Hyperlink"/>
            <w:noProof/>
          </w:rPr>
          <w:t>Introduction</w:t>
        </w:r>
        <w:r w:rsidR="0088396D">
          <w:rPr>
            <w:noProof/>
            <w:webHidden/>
          </w:rPr>
          <w:tab/>
        </w:r>
        <w:r w:rsidR="0088396D">
          <w:rPr>
            <w:noProof/>
            <w:webHidden/>
          </w:rPr>
          <w:fldChar w:fldCharType="begin"/>
        </w:r>
        <w:r w:rsidR="0088396D">
          <w:rPr>
            <w:noProof/>
            <w:webHidden/>
          </w:rPr>
          <w:instrText xml:space="preserve"> PAGEREF _Toc118566815 \h </w:instrText>
        </w:r>
        <w:r w:rsidR="0088396D">
          <w:rPr>
            <w:noProof/>
            <w:webHidden/>
          </w:rPr>
        </w:r>
        <w:r w:rsidR="0088396D">
          <w:rPr>
            <w:noProof/>
            <w:webHidden/>
          </w:rPr>
          <w:fldChar w:fldCharType="separate"/>
        </w:r>
        <w:r w:rsidR="0088396D">
          <w:rPr>
            <w:noProof/>
            <w:webHidden/>
          </w:rPr>
          <w:t>4</w:t>
        </w:r>
        <w:r w:rsidR="0088396D">
          <w:rPr>
            <w:noProof/>
            <w:webHidden/>
          </w:rPr>
          <w:fldChar w:fldCharType="end"/>
        </w:r>
      </w:hyperlink>
    </w:p>
    <w:p w14:paraId="31AFA137" w14:textId="77777777" w:rsidR="0088396D" w:rsidRDefault="00000000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  <w:lang w:val="en-IN" w:eastAsia="en-IN"/>
        </w:rPr>
      </w:pPr>
      <w:hyperlink w:anchor="_Toc118566816" w:history="1">
        <w:r w:rsidR="0088396D" w:rsidRPr="00DC44EA">
          <w:rPr>
            <w:rStyle w:val="Hyperlink"/>
          </w:rPr>
          <w:t>2.1</w:t>
        </w:r>
        <w:r w:rsidR="0088396D">
          <w:rPr>
            <w:rFonts w:asciiTheme="minorHAnsi" w:eastAsiaTheme="minorEastAsia" w:hAnsiTheme="minorHAnsi" w:cstheme="minorBidi"/>
            <w:b w:val="0"/>
            <w:sz w:val="22"/>
            <w:szCs w:val="22"/>
            <w:lang w:val="en-IN" w:eastAsia="en-IN"/>
          </w:rPr>
          <w:tab/>
        </w:r>
        <w:r w:rsidR="0088396D" w:rsidRPr="00DC44EA">
          <w:rPr>
            <w:rStyle w:val="Hyperlink"/>
          </w:rPr>
          <w:t>Purpose of this document</w:t>
        </w:r>
        <w:r w:rsidR="0088396D">
          <w:rPr>
            <w:webHidden/>
          </w:rPr>
          <w:tab/>
        </w:r>
        <w:r w:rsidR="0088396D">
          <w:rPr>
            <w:webHidden/>
          </w:rPr>
          <w:fldChar w:fldCharType="begin"/>
        </w:r>
        <w:r w:rsidR="0088396D">
          <w:rPr>
            <w:webHidden/>
          </w:rPr>
          <w:instrText xml:space="preserve"> PAGEREF _Toc118566816 \h </w:instrText>
        </w:r>
        <w:r w:rsidR="0088396D">
          <w:rPr>
            <w:webHidden/>
          </w:rPr>
        </w:r>
        <w:r w:rsidR="0088396D">
          <w:rPr>
            <w:webHidden/>
          </w:rPr>
          <w:fldChar w:fldCharType="separate"/>
        </w:r>
        <w:r w:rsidR="0088396D">
          <w:rPr>
            <w:webHidden/>
          </w:rPr>
          <w:t>4</w:t>
        </w:r>
        <w:r w:rsidR="0088396D">
          <w:rPr>
            <w:webHidden/>
          </w:rPr>
          <w:fldChar w:fldCharType="end"/>
        </w:r>
      </w:hyperlink>
    </w:p>
    <w:p w14:paraId="39C88323" w14:textId="77777777" w:rsidR="0088396D" w:rsidRDefault="00000000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  <w:lang w:val="en-IN" w:eastAsia="en-IN"/>
        </w:rPr>
      </w:pPr>
      <w:hyperlink w:anchor="_Toc118566817" w:history="1">
        <w:r w:rsidR="0088396D" w:rsidRPr="00DC44EA">
          <w:rPr>
            <w:rStyle w:val="Hyperlink"/>
          </w:rPr>
          <w:t>2.2</w:t>
        </w:r>
        <w:r w:rsidR="0088396D">
          <w:rPr>
            <w:rFonts w:asciiTheme="minorHAnsi" w:eastAsiaTheme="minorEastAsia" w:hAnsiTheme="minorHAnsi" w:cstheme="minorBidi"/>
            <w:b w:val="0"/>
            <w:sz w:val="22"/>
            <w:szCs w:val="22"/>
            <w:lang w:val="en-IN" w:eastAsia="en-IN"/>
          </w:rPr>
          <w:tab/>
        </w:r>
        <w:r w:rsidR="0088396D" w:rsidRPr="00DC44EA">
          <w:rPr>
            <w:rStyle w:val="Hyperlink"/>
          </w:rPr>
          <w:t>Project Overview</w:t>
        </w:r>
        <w:r w:rsidR="0088396D">
          <w:rPr>
            <w:webHidden/>
          </w:rPr>
          <w:tab/>
        </w:r>
        <w:r w:rsidR="0088396D">
          <w:rPr>
            <w:webHidden/>
          </w:rPr>
          <w:fldChar w:fldCharType="begin"/>
        </w:r>
        <w:r w:rsidR="0088396D">
          <w:rPr>
            <w:webHidden/>
          </w:rPr>
          <w:instrText xml:space="preserve"> PAGEREF _Toc118566817 \h </w:instrText>
        </w:r>
        <w:r w:rsidR="0088396D">
          <w:rPr>
            <w:webHidden/>
          </w:rPr>
        </w:r>
        <w:r w:rsidR="0088396D">
          <w:rPr>
            <w:webHidden/>
          </w:rPr>
          <w:fldChar w:fldCharType="separate"/>
        </w:r>
        <w:r w:rsidR="0088396D">
          <w:rPr>
            <w:webHidden/>
          </w:rPr>
          <w:t>4</w:t>
        </w:r>
        <w:r w:rsidR="0088396D">
          <w:rPr>
            <w:webHidden/>
          </w:rPr>
          <w:fldChar w:fldCharType="end"/>
        </w:r>
      </w:hyperlink>
    </w:p>
    <w:p w14:paraId="5C5BAC7B" w14:textId="77777777" w:rsidR="0088396D" w:rsidRDefault="00000000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  <w:lang w:val="en-IN" w:eastAsia="en-IN"/>
        </w:rPr>
      </w:pPr>
      <w:hyperlink w:anchor="_Toc118566818" w:history="1">
        <w:r w:rsidR="0088396D" w:rsidRPr="00DC44EA">
          <w:rPr>
            <w:rStyle w:val="Hyperlink"/>
          </w:rPr>
          <w:t>2.3</w:t>
        </w:r>
        <w:r w:rsidR="0088396D">
          <w:rPr>
            <w:rFonts w:asciiTheme="minorHAnsi" w:eastAsiaTheme="minorEastAsia" w:hAnsiTheme="minorHAnsi" w:cstheme="minorBidi"/>
            <w:b w:val="0"/>
            <w:sz w:val="22"/>
            <w:szCs w:val="22"/>
            <w:lang w:val="en-IN" w:eastAsia="en-IN"/>
          </w:rPr>
          <w:tab/>
        </w:r>
        <w:r w:rsidR="0088396D" w:rsidRPr="00DC44EA">
          <w:rPr>
            <w:rStyle w:val="Hyperlink"/>
          </w:rPr>
          <w:t>Scope</w:t>
        </w:r>
        <w:r w:rsidR="0088396D">
          <w:rPr>
            <w:webHidden/>
          </w:rPr>
          <w:tab/>
        </w:r>
        <w:r w:rsidR="0088396D">
          <w:rPr>
            <w:webHidden/>
          </w:rPr>
          <w:fldChar w:fldCharType="begin"/>
        </w:r>
        <w:r w:rsidR="0088396D">
          <w:rPr>
            <w:webHidden/>
          </w:rPr>
          <w:instrText xml:space="preserve"> PAGEREF _Toc118566818 \h </w:instrText>
        </w:r>
        <w:r w:rsidR="0088396D">
          <w:rPr>
            <w:webHidden/>
          </w:rPr>
        </w:r>
        <w:r w:rsidR="0088396D">
          <w:rPr>
            <w:webHidden/>
          </w:rPr>
          <w:fldChar w:fldCharType="separate"/>
        </w:r>
        <w:r w:rsidR="0088396D">
          <w:rPr>
            <w:webHidden/>
          </w:rPr>
          <w:t>4</w:t>
        </w:r>
        <w:r w:rsidR="0088396D">
          <w:rPr>
            <w:webHidden/>
          </w:rPr>
          <w:fldChar w:fldCharType="end"/>
        </w:r>
      </w:hyperlink>
    </w:p>
    <w:p w14:paraId="43F4D18F" w14:textId="77777777" w:rsidR="0088396D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8566819" w:history="1">
        <w:r w:rsidR="0088396D" w:rsidRPr="00DC44EA">
          <w:rPr>
            <w:rStyle w:val="Hyperlink"/>
            <w:noProof/>
          </w:rPr>
          <w:t>3.0</w:t>
        </w:r>
        <w:r w:rsidR="0088396D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88396D" w:rsidRPr="00DC44EA">
          <w:rPr>
            <w:rStyle w:val="Hyperlink"/>
            <w:noProof/>
          </w:rPr>
          <w:t>Use Case Diagram</w:t>
        </w:r>
        <w:r w:rsidR="0088396D">
          <w:rPr>
            <w:noProof/>
            <w:webHidden/>
          </w:rPr>
          <w:tab/>
        </w:r>
        <w:r w:rsidR="0088396D">
          <w:rPr>
            <w:noProof/>
            <w:webHidden/>
          </w:rPr>
          <w:fldChar w:fldCharType="begin"/>
        </w:r>
        <w:r w:rsidR="0088396D">
          <w:rPr>
            <w:noProof/>
            <w:webHidden/>
          </w:rPr>
          <w:instrText xml:space="preserve"> PAGEREF _Toc118566819 \h </w:instrText>
        </w:r>
        <w:r w:rsidR="0088396D">
          <w:rPr>
            <w:noProof/>
            <w:webHidden/>
          </w:rPr>
        </w:r>
        <w:r w:rsidR="0088396D">
          <w:rPr>
            <w:noProof/>
            <w:webHidden/>
          </w:rPr>
          <w:fldChar w:fldCharType="separate"/>
        </w:r>
        <w:r w:rsidR="0088396D">
          <w:rPr>
            <w:noProof/>
            <w:webHidden/>
          </w:rPr>
          <w:t>6</w:t>
        </w:r>
        <w:r w:rsidR="0088396D">
          <w:rPr>
            <w:noProof/>
            <w:webHidden/>
          </w:rPr>
          <w:fldChar w:fldCharType="end"/>
        </w:r>
      </w:hyperlink>
    </w:p>
    <w:p w14:paraId="221843DA" w14:textId="77777777" w:rsidR="0088396D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8566820" w:history="1">
        <w:r w:rsidR="0088396D" w:rsidRPr="00DC44EA">
          <w:rPr>
            <w:rStyle w:val="Hyperlink"/>
            <w:noProof/>
          </w:rPr>
          <w:t>4.0</w:t>
        </w:r>
        <w:r w:rsidR="0088396D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88396D" w:rsidRPr="00DC44EA">
          <w:rPr>
            <w:rStyle w:val="Hyperlink"/>
            <w:noProof/>
          </w:rPr>
          <w:t>System Architecture Diagram</w:t>
        </w:r>
        <w:r w:rsidR="0088396D">
          <w:rPr>
            <w:noProof/>
            <w:webHidden/>
          </w:rPr>
          <w:tab/>
        </w:r>
        <w:r w:rsidR="0088396D">
          <w:rPr>
            <w:noProof/>
            <w:webHidden/>
          </w:rPr>
          <w:fldChar w:fldCharType="begin"/>
        </w:r>
        <w:r w:rsidR="0088396D">
          <w:rPr>
            <w:noProof/>
            <w:webHidden/>
          </w:rPr>
          <w:instrText xml:space="preserve"> PAGEREF _Toc118566820 \h </w:instrText>
        </w:r>
        <w:r w:rsidR="0088396D">
          <w:rPr>
            <w:noProof/>
            <w:webHidden/>
          </w:rPr>
        </w:r>
        <w:r w:rsidR="0088396D">
          <w:rPr>
            <w:noProof/>
            <w:webHidden/>
          </w:rPr>
          <w:fldChar w:fldCharType="separate"/>
        </w:r>
        <w:r w:rsidR="0088396D">
          <w:rPr>
            <w:noProof/>
            <w:webHidden/>
          </w:rPr>
          <w:t>7</w:t>
        </w:r>
        <w:r w:rsidR="0088396D">
          <w:rPr>
            <w:noProof/>
            <w:webHidden/>
          </w:rPr>
          <w:fldChar w:fldCharType="end"/>
        </w:r>
      </w:hyperlink>
    </w:p>
    <w:p w14:paraId="17EFC110" w14:textId="77777777" w:rsidR="0088396D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8566821" w:history="1">
        <w:r w:rsidR="0088396D" w:rsidRPr="00DC44EA">
          <w:rPr>
            <w:rStyle w:val="Hyperlink"/>
            <w:noProof/>
          </w:rPr>
          <w:t>5.0</w:t>
        </w:r>
        <w:r w:rsidR="0088396D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88396D" w:rsidRPr="00DC44EA">
          <w:rPr>
            <w:rStyle w:val="Hyperlink"/>
            <w:noProof/>
          </w:rPr>
          <w:t>Development Phases</w:t>
        </w:r>
        <w:r w:rsidR="0088396D">
          <w:rPr>
            <w:noProof/>
            <w:webHidden/>
          </w:rPr>
          <w:tab/>
        </w:r>
        <w:r w:rsidR="0088396D">
          <w:rPr>
            <w:noProof/>
            <w:webHidden/>
          </w:rPr>
          <w:fldChar w:fldCharType="begin"/>
        </w:r>
        <w:r w:rsidR="0088396D">
          <w:rPr>
            <w:noProof/>
            <w:webHidden/>
          </w:rPr>
          <w:instrText xml:space="preserve"> PAGEREF _Toc118566821 \h </w:instrText>
        </w:r>
        <w:r w:rsidR="0088396D">
          <w:rPr>
            <w:noProof/>
            <w:webHidden/>
          </w:rPr>
        </w:r>
        <w:r w:rsidR="0088396D">
          <w:rPr>
            <w:noProof/>
            <w:webHidden/>
          </w:rPr>
          <w:fldChar w:fldCharType="separate"/>
        </w:r>
        <w:r w:rsidR="0088396D">
          <w:rPr>
            <w:noProof/>
            <w:webHidden/>
          </w:rPr>
          <w:t>7</w:t>
        </w:r>
        <w:r w:rsidR="0088396D">
          <w:rPr>
            <w:noProof/>
            <w:webHidden/>
          </w:rPr>
          <w:fldChar w:fldCharType="end"/>
        </w:r>
      </w:hyperlink>
    </w:p>
    <w:p w14:paraId="63CE457F" w14:textId="77777777" w:rsidR="0088396D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8566822" w:history="1">
        <w:r w:rsidR="0088396D" w:rsidRPr="00DC44EA">
          <w:rPr>
            <w:rStyle w:val="Hyperlink"/>
            <w:noProof/>
          </w:rPr>
          <w:t>6.0</w:t>
        </w:r>
        <w:r w:rsidR="0088396D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88396D" w:rsidRPr="00DC44EA">
          <w:rPr>
            <w:rStyle w:val="Hyperlink"/>
            <w:noProof/>
          </w:rPr>
          <w:t>System Requirements</w:t>
        </w:r>
        <w:r w:rsidR="0088396D">
          <w:rPr>
            <w:noProof/>
            <w:webHidden/>
          </w:rPr>
          <w:tab/>
        </w:r>
        <w:r w:rsidR="0088396D">
          <w:rPr>
            <w:noProof/>
            <w:webHidden/>
          </w:rPr>
          <w:fldChar w:fldCharType="begin"/>
        </w:r>
        <w:r w:rsidR="0088396D">
          <w:rPr>
            <w:noProof/>
            <w:webHidden/>
          </w:rPr>
          <w:instrText xml:space="preserve"> PAGEREF _Toc118566822 \h </w:instrText>
        </w:r>
        <w:r w:rsidR="0088396D">
          <w:rPr>
            <w:noProof/>
            <w:webHidden/>
          </w:rPr>
        </w:r>
        <w:r w:rsidR="0088396D">
          <w:rPr>
            <w:noProof/>
            <w:webHidden/>
          </w:rPr>
          <w:fldChar w:fldCharType="separate"/>
        </w:r>
        <w:r w:rsidR="0088396D">
          <w:rPr>
            <w:noProof/>
            <w:webHidden/>
          </w:rPr>
          <w:t>8</w:t>
        </w:r>
        <w:r w:rsidR="0088396D">
          <w:rPr>
            <w:noProof/>
            <w:webHidden/>
          </w:rPr>
          <w:fldChar w:fldCharType="end"/>
        </w:r>
      </w:hyperlink>
    </w:p>
    <w:p w14:paraId="7B4D0C4C" w14:textId="77777777" w:rsidR="0088396D" w:rsidRDefault="00000000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18566823" w:history="1">
        <w:r w:rsidR="0088396D" w:rsidRPr="00DC44EA">
          <w:rPr>
            <w:rStyle w:val="Hyperlink"/>
            <w:rFonts w:ascii="Calibri" w:hAnsi="Calibri"/>
            <w:b/>
            <w:noProof/>
          </w:rPr>
          <w:t>6.1.1</w:t>
        </w:r>
        <w:r w:rsidR="0088396D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88396D" w:rsidRPr="00DC44EA">
          <w:rPr>
            <w:rStyle w:val="Hyperlink"/>
            <w:rFonts w:ascii="Calibri" w:hAnsi="Calibri"/>
            <w:b/>
            <w:noProof/>
          </w:rPr>
          <w:t>Module – Loan Plans</w:t>
        </w:r>
        <w:r w:rsidR="0088396D">
          <w:rPr>
            <w:noProof/>
            <w:webHidden/>
          </w:rPr>
          <w:tab/>
        </w:r>
        <w:r w:rsidR="0088396D">
          <w:rPr>
            <w:noProof/>
            <w:webHidden/>
          </w:rPr>
          <w:fldChar w:fldCharType="begin"/>
        </w:r>
        <w:r w:rsidR="0088396D">
          <w:rPr>
            <w:noProof/>
            <w:webHidden/>
          </w:rPr>
          <w:instrText xml:space="preserve"> PAGEREF _Toc118566823 \h </w:instrText>
        </w:r>
        <w:r w:rsidR="0088396D">
          <w:rPr>
            <w:noProof/>
            <w:webHidden/>
          </w:rPr>
        </w:r>
        <w:r w:rsidR="0088396D">
          <w:rPr>
            <w:noProof/>
            <w:webHidden/>
          </w:rPr>
          <w:fldChar w:fldCharType="separate"/>
        </w:r>
        <w:r w:rsidR="0088396D">
          <w:rPr>
            <w:noProof/>
            <w:webHidden/>
          </w:rPr>
          <w:t>8</w:t>
        </w:r>
        <w:r w:rsidR="0088396D">
          <w:rPr>
            <w:noProof/>
            <w:webHidden/>
          </w:rPr>
          <w:fldChar w:fldCharType="end"/>
        </w:r>
      </w:hyperlink>
    </w:p>
    <w:p w14:paraId="55DDC6C7" w14:textId="77777777" w:rsidR="0088396D" w:rsidRDefault="00000000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18566824" w:history="1">
        <w:r w:rsidR="0088396D" w:rsidRPr="00DC44EA">
          <w:rPr>
            <w:rStyle w:val="Hyperlink"/>
            <w:rFonts w:ascii="Calibri" w:hAnsi="Calibri"/>
            <w:b/>
            <w:noProof/>
          </w:rPr>
          <w:t>6.1.2</w:t>
        </w:r>
        <w:r w:rsidR="0088396D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88396D" w:rsidRPr="00DC44EA">
          <w:rPr>
            <w:rStyle w:val="Hyperlink"/>
            <w:rFonts w:ascii="Calibri" w:hAnsi="Calibri"/>
            <w:b/>
            <w:noProof/>
          </w:rPr>
          <w:t>Module – Loan Applications</w:t>
        </w:r>
        <w:r w:rsidR="0088396D">
          <w:rPr>
            <w:noProof/>
            <w:webHidden/>
          </w:rPr>
          <w:tab/>
        </w:r>
        <w:r w:rsidR="0088396D">
          <w:rPr>
            <w:noProof/>
            <w:webHidden/>
          </w:rPr>
          <w:fldChar w:fldCharType="begin"/>
        </w:r>
        <w:r w:rsidR="0088396D">
          <w:rPr>
            <w:noProof/>
            <w:webHidden/>
          </w:rPr>
          <w:instrText xml:space="preserve"> PAGEREF _Toc118566824 \h </w:instrText>
        </w:r>
        <w:r w:rsidR="0088396D">
          <w:rPr>
            <w:noProof/>
            <w:webHidden/>
          </w:rPr>
        </w:r>
        <w:r w:rsidR="0088396D">
          <w:rPr>
            <w:noProof/>
            <w:webHidden/>
          </w:rPr>
          <w:fldChar w:fldCharType="separate"/>
        </w:r>
        <w:r w:rsidR="0088396D">
          <w:rPr>
            <w:noProof/>
            <w:webHidden/>
          </w:rPr>
          <w:t>11</w:t>
        </w:r>
        <w:r w:rsidR="0088396D">
          <w:rPr>
            <w:noProof/>
            <w:webHidden/>
          </w:rPr>
          <w:fldChar w:fldCharType="end"/>
        </w:r>
      </w:hyperlink>
    </w:p>
    <w:p w14:paraId="381FB435" w14:textId="77777777" w:rsidR="0088396D" w:rsidRDefault="00000000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18566825" w:history="1">
        <w:r w:rsidR="0088396D" w:rsidRPr="00DC44EA">
          <w:rPr>
            <w:rStyle w:val="Hyperlink"/>
            <w:rFonts w:ascii="Calibri" w:hAnsi="Calibri"/>
            <w:b/>
            <w:noProof/>
          </w:rPr>
          <w:t>6.1.3</w:t>
        </w:r>
        <w:r w:rsidR="0088396D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88396D" w:rsidRPr="00DC44EA">
          <w:rPr>
            <w:rStyle w:val="Hyperlink"/>
            <w:rFonts w:ascii="Calibri" w:hAnsi="Calibri"/>
            <w:b/>
            <w:noProof/>
          </w:rPr>
          <w:t>Module – EMI Management</w:t>
        </w:r>
        <w:r w:rsidR="0088396D">
          <w:rPr>
            <w:noProof/>
            <w:webHidden/>
          </w:rPr>
          <w:tab/>
        </w:r>
        <w:r w:rsidR="0088396D">
          <w:rPr>
            <w:noProof/>
            <w:webHidden/>
          </w:rPr>
          <w:fldChar w:fldCharType="begin"/>
        </w:r>
        <w:r w:rsidR="0088396D">
          <w:rPr>
            <w:noProof/>
            <w:webHidden/>
          </w:rPr>
          <w:instrText xml:space="preserve"> PAGEREF _Toc118566825 \h </w:instrText>
        </w:r>
        <w:r w:rsidR="0088396D">
          <w:rPr>
            <w:noProof/>
            <w:webHidden/>
          </w:rPr>
        </w:r>
        <w:r w:rsidR="0088396D">
          <w:rPr>
            <w:noProof/>
            <w:webHidden/>
          </w:rPr>
          <w:fldChar w:fldCharType="separate"/>
        </w:r>
        <w:r w:rsidR="0088396D">
          <w:rPr>
            <w:noProof/>
            <w:webHidden/>
          </w:rPr>
          <w:t>15</w:t>
        </w:r>
        <w:r w:rsidR="0088396D">
          <w:rPr>
            <w:noProof/>
            <w:webHidden/>
          </w:rPr>
          <w:fldChar w:fldCharType="end"/>
        </w:r>
      </w:hyperlink>
    </w:p>
    <w:p w14:paraId="33512F05" w14:textId="77777777" w:rsidR="0088396D" w:rsidRDefault="00000000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18566826" w:history="1">
        <w:r w:rsidR="0088396D" w:rsidRPr="00DC44EA">
          <w:rPr>
            <w:rStyle w:val="Hyperlink"/>
            <w:rFonts w:ascii="Calibri" w:hAnsi="Calibri"/>
            <w:b/>
            <w:noProof/>
          </w:rPr>
          <w:t>6.1.4</w:t>
        </w:r>
        <w:r w:rsidR="0088396D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88396D" w:rsidRPr="00DC44EA">
          <w:rPr>
            <w:rStyle w:val="Hyperlink"/>
            <w:rFonts w:ascii="Calibri" w:hAnsi="Calibri"/>
            <w:b/>
            <w:noProof/>
          </w:rPr>
          <w:t>Module – EMI Extensions Management</w:t>
        </w:r>
        <w:r w:rsidR="0088396D">
          <w:rPr>
            <w:noProof/>
            <w:webHidden/>
          </w:rPr>
          <w:tab/>
        </w:r>
        <w:r w:rsidR="0088396D">
          <w:rPr>
            <w:noProof/>
            <w:webHidden/>
          </w:rPr>
          <w:fldChar w:fldCharType="begin"/>
        </w:r>
        <w:r w:rsidR="0088396D">
          <w:rPr>
            <w:noProof/>
            <w:webHidden/>
          </w:rPr>
          <w:instrText xml:space="preserve"> PAGEREF _Toc118566826 \h </w:instrText>
        </w:r>
        <w:r w:rsidR="0088396D">
          <w:rPr>
            <w:noProof/>
            <w:webHidden/>
          </w:rPr>
        </w:r>
        <w:r w:rsidR="0088396D">
          <w:rPr>
            <w:noProof/>
            <w:webHidden/>
          </w:rPr>
          <w:fldChar w:fldCharType="separate"/>
        </w:r>
        <w:r w:rsidR="0088396D">
          <w:rPr>
            <w:noProof/>
            <w:webHidden/>
          </w:rPr>
          <w:t>18</w:t>
        </w:r>
        <w:r w:rsidR="0088396D">
          <w:rPr>
            <w:noProof/>
            <w:webHidden/>
          </w:rPr>
          <w:fldChar w:fldCharType="end"/>
        </w:r>
      </w:hyperlink>
    </w:p>
    <w:p w14:paraId="4C859D85" w14:textId="77777777" w:rsidR="0088396D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8566827" w:history="1">
        <w:r w:rsidR="0088396D" w:rsidRPr="00DC44EA">
          <w:rPr>
            <w:rStyle w:val="Hyperlink"/>
            <w:noProof/>
          </w:rPr>
          <w:t>7.0</w:t>
        </w:r>
        <w:r w:rsidR="0088396D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88396D" w:rsidRPr="00DC44EA">
          <w:rPr>
            <w:rStyle w:val="Hyperlink"/>
            <w:noProof/>
          </w:rPr>
          <w:t>Deployment requirements</w:t>
        </w:r>
        <w:r w:rsidR="0088396D">
          <w:rPr>
            <w:noProof/>
            <w:webHidden/>
          </w:rPr>
          <w:tab/>
        </w:r>
        <w:r w:rsidR="0088396D">
          <w:rPr>
            <w:noProof/>
            <w:webHidden/>
          </w:rPr>
          <w:fldChar w:fldCharType="begin"/>
        </w:r>
        <w:r w:rsidR="0088396D">
          <w:rPr>
            <w:noProof/>
            <w:webHidden/>
          </w:rPr>
          <w:instrText xml:space="preserve"> PAGEREF _Toc118566827 \h </w:instrText>
        </w:r>
        <w:r w:rsidR="0088396D">
          <w:rPr>
            <w:noProof/>
            <w:webHidden/>
          </w:rPr>
        </w:r>
        <w:r w:rsidR="0088396D">
          <w:rPr>
            <w:noProof/>
            <w:webHidden/>
          </w:rPr>
          <w:fldChar w:fldCharType="separate"/>
        </w:r>
        <w:r w:rsidR="0088396D">
          <w:rPr>
            <w:noProof/>
            <w:webHidden/>
          </w:rPr>
          <w:t>21</w:t>
        </w:r>
        <w:r w:rsidR="0088396D">
          <w:rPr>
            <w:noProof/>
            <w:webHidden/>
          </w:rPr>
          <w:fldChar w:fldCharType="end"/>
        </w:r>
      </w:hyperlink>
    </w:p>
    <w:p w14:paraId="3CF8D4D4" w14:textId="77777777" w:rsidR="0088396D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8566828" w:history="1">
        <w:r w:rsidR="0088396D" w:rsidRPr="00DC44EA">
          <w:rPr>
            <w:rStyle w:val="Hyperlink"/>
            <w:noProof/>
          </w:rPr>
          <w:t>8.0</w:t>
        </w:r>
        <w:r w:rsidR="0088396D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88396D" w:rsidRPr="00DC44EA">
          <w:rPr>
            <w:rStyle w:val="Hyperlink"/>
            <w:noProof/>
          </w:rPr>
          <w:t>Design Considerations</w:t>
        </w:r>
        <w:r w:rsidR="0088396D">
          <w:rPr>
            <w:noProof/>
            <w:webHidden/>
          </w:rPr>
          <w:tab/>
        </w:r>
        <w:r w:rsidR="0088396D">
          <w:rPr>
            <w:noProof/>
            <w:webHidden/>
          </w:rPr>
          <w:fldChar w:fldCharType="begin"/>
        </w:r>
        <w:r w:rsidR="0088396D">
          <w:rPr>
            <w:noProof/>
            <w:webHidden/>
          </w:rPr>
          <w:instrText xml:space="preserve"> PAGEREF _Toc118566828 \h </w:instrText>
        </w:r>
        <w:r w:rsidR="0088396D">
          <w:rPr>
            <w:noProof/>
            <w:webHidden/>
          </w:rPr>
        </w:r>
        <w:r w:rsidR="0088396D">
          <w:rPr>
            <w:noProof/>
            <w:webHidden/>
          </w:rPr>
          <w:fldChar w:fldCharType="separate"/>
        </w:r>
        <w:r w:rsidR="0088396D">
          <w:rPr>
            <w:noProof/>
            <w:webHidden/>
          </w:rPr>
          <w:t>21</w:t>
        </w:r>
        <w:r w:rsidR="0088396D">
          <w:rPr>
            <w:noProof/>
            <w:webHidden/>
          </w:rPr>
          <w:fldChar w:fldCharType="end"/>
        </w:r>
      </w:hyperlink>
    </w:p>
    <w:p w14:paraId="310996DE" w14:textId="77777777" w:rsidR="0088396D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8566829" w:history="1">
        <w:r w:rsidR="0088396D" w:rsidRPr="00DC44EA">
          <w:rPr>
            <w:rStyle w:val="Hyperlink"/>
            <w:noProof/>
          </w:rPr>
          <w:t>9.0</w:t>
        </w:r>
        <w:r w:rsidR="0088396D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88396D" w:rsidRPr="00DC44EA">
          <w:rPr>
            <w:rStyle w:val="Hyperlink"/>
            <w:noProof/>
          </w:rPr>
          <w:t>Reference learning</w:t>
        </w:r>
        <w:r w:rsidR="0088396D">
          <w:rPr>
            <w:noProof/>
            <w:webHidden/>
          </w:rPr>
          <w:tab/>
        </w:r>
        <w:r w:rsidR="0088396D">
          <w:rPr>
            <w:noProof/>
            <w:webHidden/>
          </w:rPr>
          <w:fldChar w:fldCharType="begin"/>
        </w:r>
        <w:r w:rsidR="0088396D">
          <w:rPr>
            <w:noProof/>
            <w:webHidden/>
          </w:rPr>
          <w:instrText xml:space="preserve"> PAGEREF _Toc118566829 \h </w:instrText>
        </w:r>
        <w:r w:rsidR="0088396D">
          <w:rPr>
            <w:noProof/>
            <w:webHidden/>
          </w:rPr>
        </w:r>
        <w:r w:rsidR="0088396D">
          <w:rPr>
            <w:noProof/>
            <w:webHidden/>
          </w:rPr>
          <w:fldChar w:fldCharType="separate"/>
        </w:r>
        <w:r w:rsidR="0088396D">
          <w:rPr>
            <w:noProof/>
            <w:webHidden/>
          </w:rPr>
          <w:t>23</w:t>
        </w:r>
        <w:r w:rsidR="0088396D">
          <w:rPr>
            <w:noProof/>
            <w:webHidden/>
          </w:rPr>
          <w:fldChar w:fldCharType="end"/>
        </w:r>
      </w:hyperlink>
    </w:p>
    <w:p w14:paraId="57ED91EC" w14:textId="77777777" w:rsidR="0088396D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8566830" w:history="1">
        <w:r w:rsidR="0088396D" w:rsidRPr="00DC44EA">
          <w:rPr>
            <w:rStyle w:val="Hyperlink"/>
            <w:noProof/>
          </w:rPr>
          <w:t>10.0</w:t>
        </w:r>
        <w:r w:rsidR="0088396D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88396D" w:rsidRPr="00DC44EA">
          <w:rPr>
            <w:rStyle w:val="Hyperlink"/>
            <w:noProof/>
          </w:rPr>
          <w:t>Project Templates</w:t>
        </w:r>
        <w:r w:rsidR="0088396D">
          <w:rPr>
            <w:noProof/>
            <w:webHidden/>
          </w:rPr>
          <w:tab/>
        </w:r>
        <w:r w:rsidR="0088396D">
          <w:rPr>
            <w:noProof/>
            <w:webHidden/>
          </w:rPr>
          <w:fldChar w:fldCharType="begin"/>
        </w:r>
        <w:r w:rsidR="0088396D">
          <w:rPr>
            <w:noProof/>
            <w:webHidden/>
          </w:rPr>
          <w:instrText xml:space="preserve"> PAGEREF _Toc118566830 \h </w:instrText>
        </w:r>
        <w:r w:rsidR="0088396D">
          <w:rPr>
            <w:noProof/>
            <w:webHidden/>
          </w:rPr>
        </w:r>
        <w:r w:rsidR="0088396D">
          <w:rPr>
            <w:noProof/>
            <w:webHidden/>
          </w:rPr>
          <w:fldChar w:fldCharType="separate"/>
        </w:r>
        <w:r w:rsidR="0088396D">
          <w:rPr>
            <w:noProof/>
            <w:webHidden/>
          </w:rPr>
          <w:t>24</w:t>
        </w:r>
        <w:r w:rsidR="0088396D">
          <w:rPr>
            <w:noProof/>
            <w:webHidden/>
          </w:rPr>
          <w:fldChar w:fldCharType="end"/>
        </w:r>
      </w:hyperlink>
    </w:p>
    <w:p w14:paraId="5003EB51" w14:textId="77777777" w:rsidR="0088396D" w:rsidRDefault="0000000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8566831" w:history="1">
        <w:r w:rsidR="0088396D" w:rsidRPr="00DC44EA">
          <w:rPr>
            <w:rStyle w:val="Hyperlink"/>
            <w:noProof/>
          </w:rPr>
          <w:t>11.0</w:t>
        </w:r>
        <w:r w:rsidR="0088396D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88396D" w:rsidRPr="00DC44EA">
          <w:rPr>
            <w:rStyle w:val="Hyperlink"/>
            <w:noProof/>
          </w:rPr>
          <w:t>Change Log</w:t>
        </w:r>
        <w:r w:rsidR="0088396D">
          <w:rPr>
            <w:noProof/>
            <w:webHidden/>
          </w:rPr>
          <w:tab/>
        </w:r>
        <w:r w:rsidR="0088396D">
          <w:rPr>
            <w:noProof/>
            <w:webHidden/>
          </w:rPr>
          <w:fldChar w:fldCharType="begin"/>
        </w:r>
        <w:r w:rsidR="0088396D">
          <w:rPr>
            <w:noProof/>
            <w:webHidden/>
          </w:rPr>
          <w:instrText xml:space="preserve"> PAGEREF _Toc118566831 \h </w:instrText>
        </w:r>
        <w:r w:rsidR="0088396D">
          <w:rPr>
            <w:noProof/>
            <w:webHidden/>
          </w:rPr>
        </w:r>
        <w:r w:rsidR="0088396D">
          <w:rPr>
            <w:noProof/>
            <w:webHidden/>
          </w:rPr>
          <w:fldChar w:fldCharType="separate"/>
        </w:r>
        <w:r w:rsidR="0088396D">
          <w:rPr>
            <w:noProof/>
            <w:webHidden/>
          </w:rPr>
          <w:t>24</w:t>
        </w:r>
        <w:r w:rsidR="0088396D">
          <w:rPr>
            <w:noProof/>
            <w:webHidden/>
          </w:rPr>
          <w:fldChar w:fldCharType="end"/>
        </w:r>
      </w:hyperlink>
    </w:p>
    <w:p w14:paraId="0FB78278" w14:textId="3762A6BF" w:rsidR="001F3992" w:rsidRDefault="001F3992" w:rsidP="009F238B">
      <w:r>
        <w:fldChar w:fldCharType="end"/>
      </w:r>
    </w:p>
    <w:p w14:paraId="2AA3538C" w14:textId="30C9031F" w:rsidR="009F238B" w:rsidRDefault="009F238B" w:rsidP="009F238B"/>
    <w:p w14:paraId="2A899281" w14:textId="7AC63B52" w:rsidR="009F238B" w:rsidRDefault="009F238B" w:rsidP="009F238B"/>
    <w:p w14:paraId="21DEBE8A" w14:textId="79407072" w:rsidR="009F238B" w:rsidRDefault="009F238B" w:rsidP="009F238B"/>
    <w:p w14:paraId="3826CE16" w14:textId="43BCE175" w:rsidR="009F238B" w:rsidRDefault="009F238B" w:rsidP="009F238B"/>
    <w:p w14:paraId="40221993" w14:textId="773BEE98" w:rsidR="009F238B" w:rsidRDefault="009F238B" w:rsidP="009F238B"/>
    <w:p w14:paraId="513D4763" w14:textId="36E878B5" w:rsidR="009F238B" w:rsidRDefault="009F238B" w:rsidP="009F238B"/>
    <w:p w14:paraId="0F6B8622" w14:textId="2B0579AE" w:rsidR="009F238B" w:rsidRDefault="009F238B" w:rsidP="009F238B"/>
    <w:p w14:paraId="0C19CBF3" w14:textId="54B1E48B" w:rsidR="009F238B" w:rsidRDefault="009F238B" w:rsidP="009F238B"/>
    <w:p w14:paraId="47999C56" w14:textId="6B0F6209" w:rsidR="009F238B" w:rsidRDefault="009F238B" w:rsidP="009F238B"/>
    <w:p w14:paraId="4830E875" w14:textId="1752ADA5" w:rsidR="009F238B" w:rsidRDefault="009F238B" w:rsidP="009F238B"/>
    <w:p w14:paraId="59DC3DF3" w14:textId="71417727" w:rsidR="009F238B" w:rsidRDefault="009F238B" w:rsidP="009F238B"/>
    <w:p w14:paraId="7785183D" w14:textId="47FFCCC7" w:rsidR="009F238B" w:rsidRDefault="009F238B" w:rsidP="009F238B"/>
    <w:p w14:paraId="3B5FC86F" w14:textId="64991181" w:rsidR="009F238B" w:rsidRDefault="009F238B" w:rsidP="009F238B"/>
    <w:p w14:paraId="32941108" w14:textId="77777777" w:rsidR="009F238B" w:rsidRDefault="009F238B" w:rsidP="009F238B">
      <w:pPr>
        <w:pStyle w:val="Heading1"/>
        <w:tabs>
          <w:tab w:val="clear" w:pos="3330"/>
          <w:tab w:val="num" w:pos="720"/>
        </w:tabs>
        <w:ind w:left="360"/>
        <w:jc w:val="left"/>
        <w:rPr>
          <w:rFonts w:ascii="Calibri" w:hAnsi="Calibri" w:cs="Calibri"/>
        </w:rPr>
      </w:pPr>
      <w:bookmarkStart w:id="4" w:name="_Toc506295497"/>
      <w:bookmarkStart w:id="5" w:name="_Toc118566814"/>
      <w:r>
        <w:rPr>
          <w:rFonts w:ascii="Calibri" w:hAnsi="Calibri" w:cs="Calibri"/>
        </w:rPr>
        <w:t>Important Instructions</w:t>
      </w:r>
      <w:bookmarkEnd w:id="4"/>
      <w:bookmarkEnd w:id="5"/>
    </w:p>
    <w:p w14:paraId="16A88D0A" w14:textId="77777777" w:rsidR="00912B59" w:rsidRPr="00AD0D66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 xml:space="preserve">Associate must </w:t>
      </w:r>
      <w:r>
        <w:rPr>
          <w:rFonts w:ascii="Calibri" w:hAnsi="Calibri" w:cs="Calibri"/>
          <w:sz w:val="22"/>
          <w:szCs w:val="24"/>
        </w:rPr>
        <w:t xml:space="preserve">adhere to the Design Considerations specific to each </w:t>
      </w:r>
      <w:proofErr w:type="spellStart"/>
      <w:r>
        <w:rPr>
          <w:rFonts w:ascii="Calibri" w:hAnsi="Calibri" w:cs="Calibri"/>
          <w:sz w:val="22"/>
          <w:szCs w:val="24"/>
        </w:rPr>
        <w:t>Technolgy</w:t>
      </w:r>
      <w:proofErr w:type="spellEnd"/>
      <w:r>
        <w:rPr>
          <w:rFonts w:ascii="Calibri" w:hAnsi="Calibri" w:cs="Calibri"/>
          <w:sz w:val="22"/>
          <w:szCs w:val="24"/>
        </w:rPr>
        <w:t xml:space="preserve"> Track.</w:t>
      </w:r>
    </w:p>
    <w:p w14:paraId="5B377673" w14:textId="77777777" w:rsidR="00912B59" w:rsidRPr="00AD0D66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Associate must not submit project with compile-time or build-time errors</w:t>
      </w:r>
      <w:r>
        <w:rPr>
          <w:rFonts w:ascii="Calibri" w:hAnsi="Calibri" w:cs="Calibri"/>
          <w:sz w:val="22"/>
          <w:szCs w:val="24"/>
        </w:rPr>
        <w:t>.</w:t>
      </w:r>
    </w:p>
    <w:p w14:paraId="79C7EDFE" w14:textId="77777777" w:rsidR="00912B59" w:rsidRPr="00AD0D66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 xml:space="preserve">Being a Full-Stack Developer </w:t>
      </w:r>
      <w:r>
        <w:rPr>
          <w:rFonts w:ascii="Calibri" w:hAnsi="Calibri" w:cs="Calibri"/>
          <w:sz w:val="22"/>
          <w:szCs w:val="24"/>
        </w:rPr>
        <w:t>Project</w:t>
      </w:r>
      <w:r w:rsidRPr="00AD0D66">
        <w:rPr>
          <w:rFonts w:ascii="Calibri" w:hAnsi="Calibri" w:cs="Calibri"/>
          <w:sz w:val="22"/>
          <w:szCs w:val="24"/>
        </w:rPr>
        <w:t>, you must focus on ALL layers of the application development</w:t>
      </w:r>
      <w:r>
        <w:rPr>
          <w:rFonts w:ascii="Calibri" w:hAnsi="Calibri" w:cs="Calibri"/>
          <w:sz w:val="22"/>
          <w:szCs w:val="24"/>
        </w:rPr>
        <w:t>.</w:t>
      </w:r>
    </w:p>
    <w:p w14:paraId="06022FC6" w14:textId="77777777" w:rsidR="00912B59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Unit Testing is Mandatory, and we expect a code coverage of 100%</w:t>
      </w:r>
      <w:r>
        <w:rPr>
          <w:rFonts w:ascii="Calibri" w:hAnsi="Calibri" w:cs="Calibri"/>
          <w:sz w:val="22"/>
          <w:szCs w:val="24"/>
        </w:rPr>
        <w:t>. Use Unit testing and Mocking Frameworks wherever applicable.</w:t>
      </w:r>
    </w:p>
    <w:p w14:paraId="1CEF7435" w14:textId="77777777" w:rsidR="00912B59" w:rsidRPr="00AD0D66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>
        <w:rPr>
          <w:rFonts w:ascii="Calibri" w:hAnsi="Calibri" w:cs="Calibri"/>
          <w:sz w:val="22"/>
          <w:szCs w:val="24"/>
        </w:rPr>
        <w:t xml:space="preserve">All the Microservices, Client Application, DB Scripts, have to be packaged together in a single ZIP file. </w:t>
      </w:r>
      <w:r w:rsidRPr="00AD0D66">
        <w:rPr>
          <w:rFonts w:ascii="Calibri" w:hAnsi="Calibri" w:cs="Calibri"/>
          <w:sz w:val="22"/>
          <w:szCs w:val="24"/>
        </w:rPr>
        <w:t>Associate must submit the solution file in ZIP format only</w:t>
      </w:r>
      <w:r>
        <w:rPr>
          <w:rFonts w:ascii="Calibri" w:hAnsi="Calibri" w:cs="Calibri"/>
          <w:sz w:val="22"/>
          <w:szCs w:val="24"/>
        </w:rPr>
        <w:t>.</w:t>
      </w:r>
    </w:p>
    <w:p w14:paraId="2949CE5A" w14:textId="77777777" w:rsidR="00912B59" w:rsidRPr="00AD0D66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If backend has to be set up manually, appropriate DB scripts have to be provided along with the solution ZIP file</w:t>
      </w:r>
      <w:r>
        <w:rPr>
          <w:rFonts w:ascii="Calibri" w:hAnsi="Calibri" w:cs="Calibri"/>
          <w:sz w:val="22"/>
          <w:szCs w:val="24"/>
        </w:rPr>
        <w:t>.</w:t>
      </w:r>
    </w:p>
    <w:p w14:paraId="0F7E15E9" w14:textId="77777777" w:rsidR="00912B59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 xml:space="preserve">A READ ME has to be provided with steps to </w:t>
      </w:r>
      <w:r>
        <w:rPr>
          <w:rFonts w:ascii="Calibri" w:hAnsi="Calibri" w:cs="Calibri"/>
          <w:sz w:val="22"/>
          <w:szCs w:val="24"/>
        </w:rPr>
        <w:t>execute the submitted solution, the Launch URLs of the Microservices in cloud must be specified.</w:t>
      </w:r>
    </w:p>
    <w:p w14:paraId="731B3C7F" w14:textId="77777777" w:rsidR="00912B59" w:rsidRPr="00AD0D66" w:rsidRDefault="00912B59" w:rsidP="00912B59">
      <w:p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(Importantly, the READ ME should contain the steps to execute DB scripts, the LAUNCH URL of the application)</w:t>
      </w:r>
    </w:p>
    <w:p w14:paraId="76ECBE75" w14:textId="77777777" w:rsidR="00912B59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Follow coding best practices while implementing the solution. Use appropriate desi</w:t>
      </w:r>
      <w:r>
        <w:rPr>
          <w:rFonts w:ascii="Calibri" w:hAnsi="Calibri" w:cs="Calibri"/>
          <w:sz w:val="22"/>
          <w:szCs w:val="24"/>
        </w:rPr>
        <w:t>gn patterns wherever applicable.</w:t>
      </w:r>
    </w:p>
    <w:p w14:paraId="1B6345D7" w14:textId="7353851D" w:rsidR="005B222C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>
        <w:rPr>
          <w:rFonts w:ascii="Calibri" w:hAnsi="Calibri" w:cs="Calibri"/>
          <w:sz w:val="22"/>
          <w:szCs w:val="24"/>
        </w:rPr>
        <w:t>You are supposed to use an In-memory database or code level data as specified, for the Microservices that should be deployed in cloud. No Physical database is suggested for Microservice.</w:t>
      </w:r>
    </w:p>
    <w:p w14:paraId="6FBDC4BA" w14:textId="77777777" w:rsidR="008618AF" w:rsidRDefault="008618AF" w:rsidP="008618AF">
      <w:p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</w:p>
    <w:p w14:paraId="302B915F" w14:textId="1274ACE0" w:rsidR="009F238B" w:rsidRDefault="009F238B" w:rsidP="009F238B"/>
    <w:p w14:paraId="2118CC2B" w14:textId="4F5D4957" w:rsidR="009F238B" w:rsidRDefault="009F238B" w:rsidP="009F238B"/>
    <w:p w14:paraId="48D35F87" w14:textId="70049E79" w:rsidR="009F238B" w:rsidRDefault="009F238B" w:rsidP="009F238B"/>
    <w:p w14:paraId="7C407F64" w14:textId="51640DD9" w:rsidR="009F238B" w:rsidRDefault="009F238B" w:rsidP="009F238B"/>
    <w:p w14:paraId="067414AE" w14:textId="2E49F855" w:rsidR="009F238B" w:rsidRDefault="009F238B" w:rsidP="009F238B"/>
    <w:p w14:paraId="66C8934B" w14:textId="37C789DA" w:rsidR="009F238B" w:rsidRDefault="009F238B" w:rsidP="009F238B"/>
    <w:p w14:paraId="7D002F5B" w14:textId="0B25BAFC" w:rsidR="009F238B" w:rsidRDefault="009F238B" w:rsidP="009F238B"/>
    <w:p w14:paraId="41831204" w14:textId="5C56ED55" w:rsidR="009F238B" w:rsidRDefault="009F238B" w:rsidP="009F238B"/>
    <w:p w14:paraId="0DDBB378" w14:textId="4080B10D" w:rsidR="009F238B" w:rsidRDefault="009F238B" w:rsidP="009F238B"/>
    <w:p w14:paraId="24150AE1" w14:textId="564F1455" w:rsidR="009F238B" w:rsidRDefault="009F238B" w:rsidP="009F238B"/>
    <w:p w14:paraId="32CBDC5E" w14:textId="51D1D3AB" w:rsidR="009F238B" w:rsidRDefault="009F238B" w:rsidP="009F238B"/>
    <w:p w14:paraId="3E7A9F1C" w14:textId="77777777" w:rsidR="005670B6" w:rsidRDefault="00D427FE" w:rsidP="00A35C07">
      <w:pPr>
        <w:pStyle w:val="Heading1"/>
        <w:tabs>
          <w:tab w:val="left" w:pos="1080"/>
        </w:tabs>
        <w:ind w:left="360"/>
      </w:pPr>
      <w:bookmarkStart w:id="6" w:name="_Toc246846469"/>
      <w:r>
        <w:br w:type="page"/>
      </w:r>
      <w:bookmarkStart w:id="7" w:name="_Toc118566815"/>
      <w:r w:rsidR="2F9456F4">
        <w:lastRenderedPageBreak/>
        <w:t>Introduction</w:t>
      </w:r>
      <w:bookmarkEnd w:id="6"/>
      <w:bookmarkEnd w:id="7"/>
    </w:p>
    <w:p w14:paraId="5CFD1200" w14:textId="77777777" w:rsidR="005670B6" w:rsidRDefault="2F9456F4" w:rsidP="00BB13F8">
      <w:pPr>
        <w:pStyle w:val="Heading2"/>
      </w:pPr>
      <w:bookmarkStart w:id="8" w:name="_Toc246846470"/>
      <w:bookmarkStart w:id="9" w:name="_Toc118566816"/>
      <w:r>
        <w:t>Purpose of this document</w:t>
      </w:r>
      <w:bookmarkEnd w:id="8"/>
      <w:bookmarkEnd w:id="9"/>
    </w:p>
    <w:p w14:paraId="68D60F6C" w14:textId="4E6E4F0B" w:rsidR="00D978BA" w:rsidRPr="00D978BA" w:rsidRDefault="00D978BA" w:rsidP="00D978BA">
      <w:pPr>
        <w:pStyle w:val="Bodytext"/>
        <w:spacing w:line="240" w:lineRule="auto"/>
        <w:jc w:val="left"/>
      </w:pPr>
      <w:bookmarkStart w:id="10" w:name="_Toc246846471"/>
      <w:bookmarkStart w:id="11" w:name="_Toc527193509"/>
      <w:r w:rsidRPr="00D978BA">
        <w:t>The purpose of the software requirement document is to systematically capture requirements for the project and the system “</w:t>
      </w:r>
      <w:r w:rsidR="00D34701">
        <w:t>Loan Management System</w:t>
      </w:r>
      <w:r w:rsidR="00BB7418">
        <w:t>” that has</w:t>
      </w:r>
      <w:r w:rsidRPr="00D978BA">
        <w:t xml:space="preserve"> to be developed. Both functional and non-functional requirements are captured in this document. It also serves as the input for the project scoping. </w:t>
      </w:r>
    </w:p>
    <w:p w14:paraId="31747990" w14:textId="77777777" w:rsidR="00977403" w:rsidRDefault="00D978BA" w:rsidP="00977403">
      <w:pPr>
        <w:pStyle w:val="Bodytext"/>
        <w:spacing w:line="240" w:lineRule="auto"/>
        <w:jc w:val="left"/>
      </w:pPr>
      <w:r w:rsidRPr="00D978BA">
        <w:t>The scope of this document is limited to addressing the requirements from a user, quality, and non-functional perspective.</w:t>
      </w:r>
      <w:r w:rsidR="005B0EBA">
        <w:t xml:space="preserve"> </w:t>
      </w:r>
    </w:p>
    <w:p w14:paraId="771A9998" w14:textId="45463538" w:rsidR="00D978BA" w:rsidRPr="00D978BA" w:rsidRDefault="005B0EBA" w:rsidP="00977403">
      <w:pPr>
        <w:pStyle w:val="Bodytext"/>
        <w:spacing w:line="240" w:lineRule="auto"/>
        <w:jc w:val="left"/>
      </w:pPr>
      <w:r>
        <w:t xml:space="preserve">High Level Design considerations are also </w:t>
      </w:r>
      <w:proofErr w:type="spellStart"/>
      <w:r>
        <w:t>specificed</w:t>
      </w:r>
      <w:proofErr w:type="spellEnd"/>
      <w:r>
        <w:t xml:space="preserve"> wherever applicable, however the detailed design considerations have to be strictly adhered to during implementation.</w:t>
      </w:r>
    </w:p>
    <w:p w14:paraId="0BC9FAE4" w14:textId="77777777" w:rsidR="005670B6" w:rsidRDefault="2F9456F4" w:rsidP="00BB13F8">
      <w:pPr>
        <w:pStyle w:val="Heading2"/>
      </w:pPr>
      <w:bookmarkStart w:id="12" w:name="_Toc118566817"/>
      <w:r>
        <w:t>Project Overview</w:t>
      </w:r>
      <w:bookmarkEnd w:id="10"/>
      <w:bookmarkEnd w:id="12"/>
    </w:p>
    <w:p w14:paraId="020A48B8" w14:textId="35FA75C9" w:rsidR="00BB7418" w:rsidRDefault="00336612" w:rsidP="00304D07">
      <w:pPr>
        <w:widowControl/>
        <w:shd w:val="clear" w:color="auto" w:fill="FFFFFF"/>
        <w:spacing w:before="0" w:after="0" w:line="240" w:lineRule="auto"/>
        <w:ind w:left="1080" w:right="0"/>
      </w:pPr>
      <w:r>
        <w:rPr>
          <w:rFonts w:ascii="Segoe UI" w:hAnsi="Segoe UI" w:cs="Segoe UI"/>
          <w:color w:val="000000"/>
        </w:rPr>
        <w:t xml:space="preserve">XYZ bank has started a loan division in the banks. They need an application to manage the entire loan process for their bank. The application will be used by the bank and </w:t>
      </w:r>
      <w:proofErr w:type="spellStart"/>
      <w:r>
        <w:rPr>
          <w:rFonts w:ascii="Segoe UI" w:hAnsi="Segoe UI" w:cs="Segoe UI"/>
          <w:color w:val="000000"/>
        </w:rPr>
        <w:t>it’s</w:t>
      </w:r>
      <w:proofErr w:type="spellEnd"/>
      <w:r>
        <w:rPr>
          <w:rFonts w:ascii="Segoe UI" w:hAnsi="Segoe UI" w:cs="Segoe UI"/>
          <w:color w:val="000000"/>
        </w:rPr>
        <w:t xml:space="preserve"> customers related to various loan related activities like viewing loan plan, applying for loans, paying EMI and managing any disputes related to loans</w:t>
      </w:r>
      <w:r w:rsidR="00F60F93">
        <w:rPr>
          <w:rFonts w:ascii="Segoe UI" w:hAnsi="Segoe UI" w:cs="Segoe UI"/>
          <w:color w:val="000000"/>
        </w:rPr>
        <w:t>.</w:t>
      </w:r>
    </w:p>
    <w:p w14:paraId="56DABE0D" w14:textId="77777777" w:rsidR="005670B6" w:rsidRDefault="2F9456F4" w:rsidP="00BB13F8">
      <w:pPr>
        <w:pStyle w:val="Heading2"/>
      </w:pPr>
      <w:bookmarkStart w:id="13" w:name="_Toc246846472"/>
      <w:bookmarkStart w:id="14" w:name="_Toc118566818"/>
      <w:r>
        <w:t>Scope</w:t>
      </w:r>
      <w:bookmarkEnd w:id="13"/>
      <w:bookmarkEnd w:id="14"/>
    </w:p>
    <w:p w14:paraId="4C81CAB6" w14:textId="32D0D467" w:rsidR="00C01D89" w:rsidRDefault="009C5359" w:rsidP="008D5A9E">
      <w:pPr>
        <w:pStyle w:val="Bodytext"/>
      </w:pPr>
      <w:r>
        <w:t>Below are the modules that needs to be developed part of the Project:</w:t>
      </w:r>
    </w:p>
    <w:tbl>
      <w:tblPr>
        <w:tblStyle w:val="TableGrid"/>
        <w:tblW w:w="8365" w:type="dxa"/>
        <w:tblInd w:w="1080" w:type="dxa"/>
        <w:tblLook w:val="04A0" w:firstRow="1" w:lastRow="0" w:firstColumn="1" w:lastColumn="0" w:noHBand="0" w:noVBand="1"/>
      </w:tblPr>
      <w:tblGrid>
        <w:gridCol w:w="1242"/>
        <w:gridCol w:w="1744"/>
        <w:gridCol w:w="5379"/>
      </w:tblGrid>
      <w:tr w:rsidR="009C5359" w14:paraId="6988C887" w14:textId="77777777" w:rsidTr="002944A1">
        <w:tc>
          <w:tcPr>
            <w:tcW w:w="1242" w:type="dxa"/>
            <w:shd w:val="clear" w:color="auto" w:fill="2F5496" w:themeFill="accent5" w:themeFillShade="BF"/>
          </w:tcPr>
          <w:p w14:paraId="033E0347" w14:textId="57BA0A5E" w:rsidR="009C5359" w:rsidRPr="009C5359" w:rsidRDefault="009C5359" w:rsidP="008D5A9E">
            <w:pPr>
              <w:pStyle w:val="Bodytext"/>
              <w:ind w:left="0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Req. No.</w:t>
            </w:r>
          </w:p>
        </w:tc>
        <w:tc>
          <w:tcPr>
            <w:tcW w:w="1744" w:type="dxa"/>
            <w:shd w:val="clear" w:color="auto" w:fill="2F5496" w:themeFill="accent5" w:themeFillShade="BF"/>
          </w:tcPr>
          <w:p w14:paraId="7D105CCF" w14:textId="24F20DD3" w:rsidR="009C5359" w:rsidRPr="009C5359" w:rsidRDefault="009C5359" w:rsidP="008D5A9E">
            <w:pPr>
              <w:pStyle w:val="Bodytext"/>
              <w:ind w:left="0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Req. Name</w:t>
            </w:r>
          </w:p>
        </w:tc>
        <w:tc>
          <w:tcPr>
            <w:tcW w:w="5379" w:type="dxa"/>
            <w:shd w:val="clear" w:color="auto" w:fill="2F5496" w:themeFill="accent5" w:themeFillShade="BF"/>
          </w:tcPr>
          <w:p w14:paraId="77C55CDF" w14:textId="33669A6F" w:rsidR="009C5359" w:rsidRPr="009C5359" w:rsidRDefault="009C5359" w:rsidP="008D5A9E">
            <w:pPr>
              <w:pStyle w:val="Bodytext"/>
              <w:ind w:left="0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Req. Description</w:t>
            </w:r>
          </w:p>
        </w:tc>
      </w:tr>
      <w:tr w:rsidR="009C5359" w14:paraId="722A8F8D" w14:textId="77777777" w:rsidTr="002944A1">
        <w:tc>
          <w:tcPr>
            <w:tcW w:w="1242" w:type="dxa"/>
          </w:tcPr>
          <w:p w14:paraId="3F81C413" w14:textId="0A66A961" w:rsidR="009C5359" w:rsidRDefault="009C5359" w:rsidP="008D5A9E">
            <w:pPr>
              <w:pStyle w:val="Bodytext"/>
              <w:ind w:left="0"/>
            </w:pPr>
            <w:r>
              <w:t>REQ_01</w:t>
            </w:r>
          </w:p>
        </w:tc>
        <w:tc>
          <w:tcPr>
            <w:tcW w:w="1744" w:type="dxa"/>
          </w:tcPr>
          <w:p w14:paraId="704BEF5B" w14:textId="230E842F" w:rsidR="009C5359" w:rsidRDefault="000B1ADE" w:rsidP="000B1ADE">
            <w:pPr>
              <w:pStyle w:val="Bodytext"/>
              <w:ind w:left="0"/>
              <w:jc w:val="left"/>
            </w:pPr>
            <w:r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>Loan</w:t>
            </w:r>
            <w:r w:rsidR="00834E34"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>Plans</w:t>
            </w:r>
            <w:r w:rsidR="001C7A52">
              <w:t xml:space="preserve"> module</w:t>
            </w:r>
          </w:p>
        </w:tc>
        <w:tc>
          <w:tcPr>
            <w:tcW w:w="5379" w:type="dxa"/>
          </w:tcPr>
          <w:p w14:paraId="54DEB9EA" w14:textId="4B233A0F" w:rsidR="00B32812" w:rsidRPr="004F3CD1" w:rsidRDefault="004F3CD1" w:rsidP="00395FDC">
            <w:pPr>
              <w:pStyle w:val="ListParagraph"/>
              <w:numPr>
                <w:ilvl w:val="0"/>
                <w:numId w:val="16"/>
              </w:numPr>
              <w:spacing w:before="120" w:after="120"/>
              <w:ind w:left="357" w:hanging="357"/>
              <w:contextualSpacing w:val="0"/>
            </w:pPr>
            <w:r>
              <w:rPr>
                <w:rFonts w:cs="Arial"/>
              </w:rPr>
              <w:t>Using the loan plans module bank manager and customers can perform the following operations</w:t>
            </w:r>
          </w:p>
          <w:p w14:paraId="21773375" w14:textId="77777777" w:rsidR="004F3CD1" w:rsidRPr="004F3CD1" w:rsidRDefault="004F3CD1" w:rsidP="00395FDC">
            <w:pPr>
              <w:pStyle w:val="ListParagraph"/>
              <w:numPr>
                <w:ilvl w:val="0"/>
                <w:numId w:val="16"/>
              </w:numPr>
              <w:spacing w:before="120" w:after="120"/>
              <w:ind w:left="357" w:hanging="357"/>
              <w:contextualSpacing w:val="0"/>
            </w:pPr>
            <w:r>
              <w:rPr>
                <w:rFonts w:cs="Arial"/>
              </w:rPr>
              <w:t>Bank manager will be able to create a new loan plan in the system</w:t>
            </w:r>
          </w:p>
          <w:p w14:paraId="4B440E45" w14:textId="2E63EE3A" w:rsidR="004F3CD1" w:rsidRPr="004F3CD1" w:rsidRDefault="004F3CD1" w:rsidP="00395FDC">
            <w:pPr>
              <w:pStyle w:val="ListParagraph"/>
              <w:numPr>
                <w:ilvl w:val="0"/>
                <w:numId w:val="16"/>
              </w:numPr>
              <w:spacing w:before="120" w:after="120"/>
              <w:ind w:left="357" w:hanging="357"/>
              <w:contextualSpacing w:val="0"/>
            </w:pPr>
            <w:r>
              <w:rPr>
                <w:rFonts w:cs="Arial"/>
              </w:rPr>
              <w:t>The customers and bank managers can view the existing loan plans present in the system</w:t>
            </w:r>
          </w:p>
          <w:p w14:paraId="2C2A69D3" w14:textId="595DE392" w:rsidR="007F5D16" w:rsidRDefault="004F3CD1" w:rsidP="004F3CD1">
            <w:pPr>
              <w:pStyle w:val="ListParagraph"/>
              <w:numPr>
                <w:ilvl w:val="0"/>
                <w:numId w:val="16"/>
              </w:numPr>
              <w:spacing w:before="120" w:after="120"/>
              <w:ind w:left="357" w:hanging="357"/>
              <w:contextualSpacing w:val="0"/>
            </w:pPr>
            <w:r>
              <w:rPr>
                <w:rFonts w:cs="Arial"/>
              </w:rPr>
              <w:t>Bank manager can update the existing loan plans</w:t>
            </w:r>
          </w:p>
        </w:tc>
      </w:tr>
      <w:tr w:rsidR="009C5359" w14:paraId="686019EE" w14:textId="77777777" w:rsidTr="002944A1">
        <w:tc>
          <w:tcPr>
            <w:tcW w:w="1242" w:type="dxa"/>
          </w:tcPr>
          <w:p w14:paraId="65D2147F" w14:textId="69548032" w:rsidR="009C5359" w:rsidRDefault="009C5359" w:rsidP="008D5A9E">
            <w:pPr>
              <w:pStyle w:val="Bodytext"/>
              <w:ind w:left="0"/>
            </w:pPr>
            <w:r>
              <w:t>REQ_02</w:t>
            </w:r>
          </w:p>
        </w:tc>
        <w:tc>
          <w:tcPr>
            <w:tcW w:w="1744" w:type="dxa"/>
          </w:tcPr>
          <w:p w14:paraId="47694B24" w14:textId="007F184C" w:rsidR="009C5359" w:rsidRPr="00304D07" w:rsidRDefault="000B1ADE" w:rsidP="000B1ADE">
            <w:pPr>
              <w:pStyle w:val="Bodytext"/>
              <w:ind w:left="0"/>
              <w:jc w:val="left"/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</w:pPr>
            <w:r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>Loan</w:t>
            </w:r>
            <w:r w:rsidR="007F5D16"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>applications</w:t>
            </w:r>
            <w:r w:rsidR="007F5D16"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 xml:space="preserve"> </w:t>
            </w:r>
            <w:r w:rsidR="005C1BF6">
              <w:t>module</w:t>
            </w:r>
          </w:p>
        </w:tc>
        <w:tc>
          <w:tcPr>
            <w:tcW w:w="5379" w:type="dxa"/>
          </w:tcPr>
          <w:p w14:paraId="307E13AC" w14:textId="76491B52" w:rsidR="00682AFE" w:rsidRDefault="004F3CD1" w:rsidP="007F5D16">
            <w:pPr>
              <w:pStyle w:val="ListParagraph"/>
              <w:numPr>
                <w:ilvl w:val="0"/>
                <w:numId w:val="49"/>
              </w:numPr>
              <w:spacing w:before="120" w:after="120" w:line="240" w:lineRule="auto"/>
              <w:ind w:left="357" w:hanging="357"/>
              <w:contextualSpacing w:val="0"/>
              <w:rPr>
                <w:rFonts w:cs="Arial"/>
              </w:rPr>
            </w:pPr>
            <w:r>
              <w:rPr>
                <w:rFonts w:cs="Arial"/>
              </w:rPr>
              <w:t>This module will provide the following functionalities to the application users</w:t>
            </w:r>
          </w:p>
          <w:p w14:paraId="6DAA1BB0" w14:textId="77777777" w:rsidR="004F3CD1" w:rsidRDefault="004F3CD1" w:rsidP="007F5D16">
            <w:pPr>
              <w:pStyle w:val="ListParagraph"/>
              <w:numPr>
                <w:ilvl w:val="0"/>
                <w:numId w:val="49"/>
              </w:numPr>
              <w:spacing w:before="120" w:after="120" w:line="240" w:lineRule="auto"/>
              <w:ind w:left="357" w:hanging="357"/>
              <w:contextualSpacing w:val="0"/>
              <w:rPr>
                <w:rFonts w:cs="Arial"/>
              </w:rPr>
            </w:pPr>
            <w:r>
              <w:rPr>
                <w:rFonts w:cs="Arial"/>
              </w:rPr>
              <w:t>Customers can submit a loan application</w:t>
            </w:r>
          </w:p>
          <w:p w14:paraId="25B10EBE" w14:textId="21E1F242" w:rsidR="004F3CD1" w:rsidRDefault="004F3CD1" w:rsidP="007F5D16">
            <w:pPr>
              <w:pStyle w:val="ListParagraph"/>
              <w:numPr>
                <w:ilvl w:val="0"/>
                <w:numId w:val="49"/>
              </w:numPr>
              <w:spacing w:before="120" w:after="120" w:line="240" w:lineRule="auto"/>
              <w:ind w:left="357" w:hanging="357"/>
              <w:contextualSpacing w:val="0"/>
              <w:rPr>
                <w:rFonts w:cs="Arial"/>
              </w:rPr>
            </w:pPr>
            <w:r>
              <w:rPr>
                <w:rFonts w:cs="Arial"/>
              </w:rPr>
              <w:t>A bank manager will be able to view the loan applications</w:t>
            </w:r>
          </w:p>
          <w:p w14:paraId="2D747959" w14:textId="7F79AB48" w:rsidR="007F5D16" w:rsidRPr="00453E75" w:rsidRDefault="004F3CD1" w:rsidP="004F3CD1">
            <w:pPr>
              <w:pStyle w:val="ListParagraph"/>
              <w:numPr>
                <w:ilvl w:val="0"/>
                <w:numId w:val="49"/>
              </w:numPr>
              <w:spacing w:before="120" w:after="120" w:line="240" w:lineRule="auto"/>
              <w:ind w:left="357" w:hanging="357"/>
              <w:contextualSpacing w:val="0"/>
              <w:rPr>
                <w:rFonts w:cs="Arial"/>
              </w:rPr>
            </w:pPr>
            <w:r>
              <w:rPr>
                <w:rFonts w:cs="Arial"/>
              </w:rPr>
              <w:t>A bank manager can approve or reject a loan application</w:t>
            </w:r>
          </w:p>
        </w:tc>
      </w:tr>
      <w:tr w:rsidR="009C5359" w14:paraId="7F092A44" w14:textId="77777777" w:rsidTr="002944A1">
        <w:tc>
          <w:tcPr>
            <w:tcW w:w="1242" w:type="dxa"/>
          </w:tcPr>
          <w:p w14:paraId="49CFAE0E" w14:textId="495D1C4E" w:rsidR="009C5359" w:rsidRDefault="009C5359" w:rsidP="008D5A9E">
            <w:pPr>
              <w:pStyle w:val="Bodytext"/>
              <w:ind w:left="0"/>
            </w:pPr>
            <w:r>
              <w:lastRenderedPageBreak/>
              <w:t>REQ_03</w:t>
            </w:r>
          </w:p>
        </w:tc>
        <w:tc>
          <w:tcPr>
            <w:tcW w:w="1744" w:type="dxa"/>
          </w:tcPr>
          <w:p w14:paraId="3F552CD2" w14:textId="21EBE314" w:rsidR="009C5359" w:rsidRDefault="000B1ADE" w:rsidP="00D30FEE">
            <w:pPr>
              <w:pStyle w:val="Bodytext"/>
              <w:ind w:left="0"/>
              <w:jc w:val="left"/>
            </w:pPr>
            <w:r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 xml:space="preserve">EMI </w:t>
            </w:r>
            <w:r w:rsidR="00DF770A"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 xml:space="preserve"> Management</w:t>
            </w:r>
            <w:r w:rsidR="00102F54" w:rsidRPr="00102F54"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 xml:space="preserve"> </w:t>
            </w:r>
            <w:r w:rsidR="005C1BF6">
              <w:t>module</w:t>
            </w:r>
          </w:p>
        </w:tc>
        <w:tc>
          <w:tcPr>
            <w:tcW w:w="5379" w:type="dxa"/>
          </w:tcPr>
          <w:p w14:paraId="4EB16208" w14:textId="76B58071" w:rsidR="00DF770A" w:rsidRPr="004F3CD1" w:rsidRDefault="004F3CD1" w:rsidP="00395FDC">
            <w:pPr>
              <w:pStyle w:val="Bodytext"/>
              <w:numPr>
                <w:ilvl w:val="0"/>
                <w:numId w:val="17"/>
              </w:numPr>
              <w:jc w:val="left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cs="Arial"/>
                <w:color w:val="000000"/>
                <w:shd w:val="clear" w:color="auto" w:fill="FFFFFF"/>
              </w:rPr>
              <w:t>This module will allow the features to the users</w:t>
            </w:r>
          </w:p>
          <w:p w14:paraId="2C0D7327" w14:textId="04534619" w:rsidR="004F3CD1" w:rsidRPr="004F3CD1" w:rsidRDefault="004F3CD1" w:rsidP="00395FDC">
            <w:pPr>
              <w:pStyle w:val="Bodytext"/>
              <w:numPr>
                <w:ilvl w:val="0"/>
                <w:numId w:val="17"/>
              </w:numPr>
              <w:jc w:val="left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cs="Arial"/>
                <w:color w:val="000000"/>
                <w:shd w:val="clear" w:color="auto" w:fill="FFFFFF"/>
              </w:rPr>
              <w:t>The bank manager can create an EMI plan</w:t>
            </w:r>
          </w:p>
          <w:p w14:paraId="09B4E44F" w14:textId="77777777" w:rsidR="004F3CD1" w:rsidRPr="004F3CD1" w:rsidRDefault="004F3CD1" w:rsidP="00395FDC">
            <w:pPr>
              <w:pStyle w:val="Bodytext"/>
              <w:numPr>
                <w:ilvl w:val="0"/>
                <w:numId w:val="17"/>
              </w:numPr>
              <w:jc w:val="left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cs="Arial"/>
                <w:color w:val="000000"/>
                <w:shd w:val="clear" w:color="auto" w:fill="FFFFFF"/>
              </w:rPr>
              <w:t>Customers can view their EMI plans</w:t>
            </w:r>
          </w:p>
          <w:p w14:paraId="41A5570B" w14:textId="5E523CAE" w:rsidR="00D30FEE" w:rsidRPr="004F3CD1" w:rsidRDefault="004F3CD1" w:rsidP="004F3CD1">
            <w:pPr>
              <w:pStyle w:val="Bodytext"/>
              <w:numPr>
                <w:ilvl w:val="0"/>
                <w:numId w:val="17"/>
              </w:numPr>
              <w:jc w:val="left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cs="Arial"/>
                <w:color w:val="000000"/>
                <w:shd w:val="clear" w:color="auto" w:fill="FFFFFF"/>
              </w:rPr>
              <w:t>A customer can also pay their EMIs</w:t>
            </w:r>
          </w:p>
        </w:tc>
      </w:tr>
      <w:tr w:rsidR="009C5359" w14:paraId="1F53BCB2" w14:textId="77777777" w:rsidTr="002944A1">
        <w:tc>
          <w:tcPr>
            <w:tcW w:w="1242" w:type="dxa"/>
          </w:tcPr>
          <w:p w14:paraId="43551B01" w14:textId="44EA009B" w:rsidR="009C5359" w:rsidRDefault="00A44F69" w:rsidP="008D5A9E">
            <w:pPr>
              <w:pStyle w:val="Bodytext"/>
              <w:ind w:left="0"/>
            </w:pPr>
            <w:r>
              <w:t>REQ_0</w:t>
            </w:r>
            <w:r w:rsidR="00D33978">
              <w:t>4</w:t>
            </w:r>
          </w:p>
        </w:tc>
        <w:tc>
          <w:tcPr>
            <w:tcW w:w="1744" w:type="dxa"/>
          </w:tcPr>
          <w:p w14:paraId="32F9BC06" w14:textId="04C2CF4D" w:rsidR="009C5359" w:rsidRPr="007356DD" w:rsidRDefault="00C11619" w:rsidP="00C10010">
            <w:pPr>
              <w:pStyle w:val="Bodytext"/>
              <w:ind w:left="0"/>
              <w:jc w:val="left"/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</w:pPr>
            <w:r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>EMI extensions</w:t>
            </w:r>
            <w:r w:rsidR="000B1ADE"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 xml:space="preserve"> management</w:t>
            </w:r>
            <w:r w:rsidR="007356DD"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 xml:space="preserve"> </w:t>
            </w:r>
            <w:r w:rsidR="00102F54">
              <w:t>module</w:t>
            </w:r>
          </w:p>
        </w:tc>
        <w:tc>
          <w:tcPr>
            <w:tcW w:w="5379" w:type="dxa"/>
          </w:tcPr>
          <w:p w14:paraId="20571EC3" w14:textId="2E029C21" w:rsidR="007356DD" w:rsidRDefault="004F3CD1" w:rsidP="00395FDC">
            <w:pPr>
              <w:pStyle w:val="Bodytext"/>
              <w:keepNext/>
              <w:numPr>
                <w:ilvl w:val="0"/>
                <w:numId w:val="18"/>
              </w:numPr>
              <w:jc w:val="left"/>
              <w:rPr>
                <w:rFonts w:cs="Arial"/>
              </w:rPr>
            </w:pPr>
            <w:r>
              <w:rPr>
                <w:rFonts w:cs="Arial"/>
              </w:rPr>
              <w:t>This module supports the following operations in the system</w:t>
            </w:r>
          </w:p>
          <w:p w14:paraId="37E20A81" w14:textId="05C45447" w:rsidR="00205DAF" w:rsidRDefault="004F3CD1" w:rsidP="00395FDC">
            <w:pPr>
              <w:pStyle w:val="Bodytext"/>
              <w:keepNext/>
              <w:numPr>
                <w:ilvl w:val="0"/>
                <w:numId w:val="18"/>
              </w:numPr>
              <w:jc w:val="left"/>
              <w:rPr>
                <w:rFonts w:cs="Arial"/>
              </w:rPr>
            </w:pPr>
            <w:r>
              <w:rPr>
                <w:rFonts w:cs="Arial"/>
              </w:rPr>
              <w:t>The customers can request for extension of EMI payments</w:t>
            </w:r>
          </w:p>
          <w:p w14:paraId="57E1E083" w14:textId="037E988B" w:rsidR="004F3CD1" w:rsidRDefault="004F3CD1" w:rsidP="00395FDC">
            <w:pPr>
              <w:pStyle w:val="Bodytext"/>
              <w:keepNext/>
              <w:numPr>
                <w:ilvl w:val="0"/>
                <w:numId w:val="18"/>
              </w:numPr>
              <w:jc w:val="left"/>
              <w:rPr>
                <w:rFonts w:cs="Arial"/>
              </w:rPr>
            </w:pPr>
            <w:r>
              <w:rPr>
                <w:rFonts w:cs="Arial"/>
              </w:rPr>
              <w:t>The branch manager can view all the pending requests for the extensions</w:t>
            </w:r>
          </w:p>
          <w:p w14:paraId="31AEF0AC" w14:textId="665ACFA4" w:rsidR="00205DAF" w:rsidRPr="004F3CD1" w:rsidRDefault="004F3CD1" w:rsidP="004F3CD1">
            <w:pPr>
              <w:pStyle w:val="Bodytext"/>
              <w:keepNext/>
              <w:numPr>
                <w:ilvl w:val="0"/>
                <w:numId w:val="18"/>
              </w:numPr>
              <w:jc w:val="left"/>
              <w:rPr>
                <w:rFonts w:cs="Arial"/>
              </w:rPr>
            </w:pPr>
            <w:r>
              <w:rPr>
                <w:rFonts w:cs="Arial"/>
              </w:rPr>
              <w:t>The branch manager can either approve or reject the request by providing the sufficient remarks</w:t>
            </w:r>
          </w:p>
        </w:tc>
      </w:tr>
    </w:tbl>
    <w:p w14:paraId="65A4490E" w14:textId="0ABD1F84" w:rsidR="005C76D0" w:rsidRPr="00877400" w:rsidRDefault="00877400" w:rsidP="00877400">
      <w:pPr>
        <w:pStyle w:val="Caption"/>
        <w:jc w:val="center"/>
        <w:rPr>
          <w:sz w:val="16"/>
        </w:rPr>
      </w:pPr>
      <w:r w:rsidRPr="00877400">
        <w:rPr>
          <w:sz w:val="16"/>
        </w:rPr>
        <w:t xml:space="preserve">Table </w:t>
      </w:r>
      <w:r>
        <w:rPr>
          <w:sz w:val="16"/>
        </w:rPr>
        <w:fldChar w:fldCharType="begin"/>
      </w:r>
      <w:r>
        <w:rPr>
          <w:sz w:val="16"/>
        </w:rPr>
        <w:instrText xml:space="preserve"> SEQ Table \* ARABIC </w:instrText>
      </w:r>
      <w:r>
        <w:rPr>
          <w:sz w:val="16"/>
        </w:rPr>
        <w:fldChar w:fldCharType="separate"/>
      </w:r>
      <w:r w:rsidR="00714E59">
        <w:rPr>
          <w:noProof/>
          <w:sz w:val="16"/>
        </w:rPr>
        <w:t>1</w:t>
      </w:r>
      <w:r>
        <w:rPr>
          <w:sz w:val="16"/>
        </w:rPr>
        <w:fldChar w:fldCharType="end"/>
      </w:r>
      <w:r w:rsidRPr="00877400">
        <w:rPr>
          <w:sz w:val="16"/>
        </w:rPr>
        <w:t xml:space="preserve"> : Application Modules</w:t>
      </w:r>
    </w:p>
    <w:p w14:paraId="06F57F81" w14:textId="77777777" w:rsidR="005C76D0" w:rsidRDefault="005C76D0">
      <w:pPr>
        <w:widowControl/>
        <w:spacing w:before="0" w:after="0" w:line="240" w:lineRule="auto"/>
        <w:ind w:right="0"/>
        <w:rPr>
          <w:color w:val="479DB3"/>
          <w:sz w:val="32"/>
          <w:szCs w:val="44"/>
        </w:rPr>
      </w:pPr>
      <w:r>
        <w:br w:type="page"/>
      </w:r>
    </w:p>
    <w:p w14:paraId="7ECD763C" w14:textId="472080D7" w:rsidR="00EE4D2B" w:rsidRPr="00EE4D2B" w:rsidRDefault="00EE4D2B" w:rsidP="00EE4D2B">
      <w:pPr>
        <w:pStyle w:val="Heading1"/>
        <w:tabs>
          <w:tab w:val="clear" w:pos="3330"/>
        </w:tabs>
        <w:ind w:left="360"/>
      </w:pPr>
      <w:bookmarkStart w:id="15" w:name="_Toc118566819"/>
      <w:bookmarkEnd w:id="11"/>
      <w:r>
        <w:lastRenderedPageBreak/>
        <w:t>Use Case Diagram</w:t>
      </w:r>
      <w:bookmarkEnd w:id="15"/>
    </w:p>
    <w:p w14:paraId="17565269" w14:textId="763E9864" w:rsidR="002944A1" w:rsidRDefault="005C76D0" w:rsidP="00AD3D78">
      <w:pPr>
        <w:pStyle w:val="Bodytext"/>
        <w:ind w:left="720"/>
      </w:pPr>
      <w:r w:rsidRPr="005C76D0">
        <w:t>The following use case diagram shows various users of the system and their responsibilities</w:t>
      </w:r>
      <w:r>
        <w:t>.</w:t>
      </w:r>
    </w:p>
    <w:p w14:paraId="5E8BF57E" w14:textId="2A15C0C1" w:rsidR="00DD1F25" w:rsidRDefault="00254776" w:rsidP="00BB4F5D">
      <w:pPr>
        <w:pStyle w:val="Bodytext"/>
        <w:keepNext/>
        <w:ind w:left="720"/>
      </w:pPr>
      <w:r>
        <w:rPr>
          <w:noProof/>
          <w:lang w:val="en-IN" w:eastAsia="en-IN"/>
        </w:rPr>
        <w:drawing>
          <wp:inline distT="0" distB="0" distL="0" distR="0" wp14:anchorId="1F907AF1" wp14:editId="555B2BA8">
            <wp:extent cx="5314950" cy="5934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901E" w14:textId="0440209F" w:rsidR="00747257" w:rsidRPr="002D5F62" w:rsidRDefault="00DD1F25" w:rsidP="00DD1F25">
      <w:pPr>
        <w:pStyle w:val="Caption"/>
        <w:jc w:val="center"/>
        <w:rPr>
          <w:sz w:val="16"/>
        </w:rPr>
      </w:pPr>
      <w:r w:rsidRPr="002D5F62">
        <w:rPr>
          <w:sz w:val="16"/>
        </w:rPr>
        <w:t xml:space="preserve">Figure </w:t>
      </w:r>
      <w:r w:rsidRPr="002D5F62">
        <w:rPr>
          <w:sz w:val="16"/>
        </w:rPr>
        <w:fldChar w:fldCharType="begin"/>
      </w:r>
      <w:r w:rsidRPr="002D5F62">
        <w:rPr>
          <w:sz w:val="16"/>
        </w:rPr>
        <w:instrText xml:space="preserve"> SEQ Figure \* ARABIC </w:instrText>
      </w:r>
      <w:r w:rsidRPr="002D5F62">
        <w:rPr>
          <w:sz w:val="16"/>
        </w:rPr>
        <w:fldChar w:fldCharType="separate"/>
      </w:r>
      <w:r w:rsidR="00D07BBC">
        <w:rPr>
          <w:noProof/>
          <w:sz w:val="16"/>
        </w:rPr>
        <w:t>1</w:t>
      </w:r>
      <w:r w:rsidRPr="002D5F62">
        <w:rPr>
          <w:sz w:val="16"/>
        </w:rPr>
        <w:fldChar w:fldCharType="end"/>
      </w:r>
      <w:r w:rsidRPr="002D5F62">
        <w:rPr>
          <w:sz w:val="16"/>
        </w:rPr>
        <w:t xml:space="preserve"> : Use case diagram</w:t>
      </w:r>
    </w:p>
    <w:p w14:paraId="4FFDCADA" w14:textId="565BF412" w:rsidR="00747257" w:rsidRDefault="00747257" w:rsidP="00747257">
      <w:pPr>
        <w:pStyle w:val="Bodytext"/>
      </w:pPr>
    </w:p>
    <w:p w14:paraId="6DB6DFC8" w14:textId="77777777" w:rsidR="005C76D0" w:rsidRDefault="005C76D0">
      <w:pPr>
        <w:widowControl/>
        <w:spacing w:before="0" w:after="0" w:line="240" w:lineRule="auto"/>
        <w:ind w:right="0"/>
        <w:rPr>
          <w:color w:val="479DB3"/>
          <w:sz w:val="32"/>
          <w:szCs w:val="44"/>
        </w:rPr>
      </w:pPr>
      <w:r>
        <w:br w:type="page"/>
      </w:r>
    </w:p>
    <w:p w14:paraId="4ACBD6A7" w14:textId="707E9D1F" w:rsidR="00966571" w:rsidRDefault="00966571" w:rsidP="00966571">
      <w:pPr>
        <w:pStyle w:val="Heading1"/>
        <w:tabs>
          <w:tab w:val="clear" w:pos="3330"/>
        </w:tabs>
        <w:ind w:left="360"/>
      </w:pPr>
      <w:bookmarkStart w:id="16" w:name="_Toc118566820"/>
      <w:r>
        <w:lastRenderedPageBreak/>
        <w:t xml:space="preserve">System </w:t>
      </w:r>
      <w:r w:rsidR="000D5E29">
        <w:t>Architecture</w:t>
      </w:r>
      <w:r>
        <w:t xml:space="preserve"> Diagram</w:t>
      </w:r>
      <w:bookmarkEnd w:id="16"/>
    </w:p>
    <w:p w14:paraId="151AE019" w14:textId="4A8EE01E" w:rsidR="00DD1F25" w:rsidRDefault="00093595" w:rsidP="00480F04">
      <w:pPr>
        <w:pStyle w:val="Bodytext"/>
        <w:keepNext/>
        <w:ind w:left="720" w:right="1109"/>
      </w:pPr>
      <w:r>
        <w:rPr>
          <w:noProof/>
          <w:lang w:val="en-IN" w:eastAsia="en-IN"/>
        </w:rPr>
        <w:drawing>
          <wp:inline distT="0" distB="0" distL="0" distR="0" wp14:anchorId="6638C46D" wp14:editId="2F509F47">
            <wp:extent cx="4008618" cy="27499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5854" cy="276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715D" w14:textId="09E7B7C0" w:rsidR="00777070" w:rsidRPr="002D5F62" w:rsidRDefault="00DD1F25" w:rsidP="00A13C45">
      <w:pPr>
        <w:pStyle w:val="Caption"/>
        <w:jc w:val="center"/>
        <w:rPr>
          <w:sz w:val="16"/>
        </w:rPr>
      </w:pPr>
      <w:r w:rsidRPr="002D5F62">
        <w:rPr>
          <w:sz w:val="16"/>
        </w:rPr>
        <w:t xml:space="preserve">Figure </w:t>
      </w:r>
      <w:r w:rsidRPr="002D5F62">
        <w:rPr>
          <w:sz w:val="16"/>
        </w:rPr>
        <w:fldChar w:fldCharType="begin"/>
      </w:r>
      <w:r w:rsidRPr="002D5F62">
        <w:rPr>
          <w:sz w:val="16"/>
        </w:rPr>
        <w:instrText xml:space="preserve"> SEQ Figure \* ARABIC </w:instrText>
      </w:r>
      <w:r w:rsidRPr="002D5F62">
        <w:rPr>
          <w:sz w:val="16"/>
        </w:rPr>
        <w:fldChar w:fldCharType="separate"/>
      </w:r>
      <w:r w:rsidR="00D07BBC">
        <w:rPr>
          <w:noProof/>
          <w:sz w:val="16"/>
        </w:rPr>
        <w:t>2</w:t>
      </w:r>
      <w:r w:rsidRPr="002D5F62">
        <w:rPr>
          <w:sz w:val="16"/>
        </w:rPr>
        <w:fldChar w:fldCharType="end"/>
      </w:r>
      <w:r w:rsidRPr="002D5F62">
        <w:rPr>
          <w:sz w:val="16"/>
        </w:rPr>
        <w:t xml:space="preserve"> : Application Architecture Diagram</w:t>
      </w:r>
    </w:p>
    <w:p w14:paraId="1980FDF8" w14:textId="049BD5EF" w:rsidR="00A13C45" w:rsidRDefault="00A13C45" w:rsidP="006474DF">
      <w:pPr>
        <w:pStyle w:val="Heading1"/>
        <w:tabs>
          <w:tab w:val="clear" w:pos="3330"/>
        </w:tabs>
        <w:ind w:left="360"/>
      </w:pPr>
      <w:bookmarkStart w:id="17" w:name="_Toc118566821"/>
      <w:bookmarkStart w:id="18" w:name="_Toc506295514"/>
      <w:r>
        <w:t>Development Phases</w:t>
      </w:r>
      <w:bookmarkEnd w:id="17"/>
    </w:p>
    <w:p w14:paraId="256D8F65" w14:textId="77777777" w:rsidR="00A13C45" w:rsidRDefault="00A13C45" w:rsidP="00395FDC">
      <w:pPr>
        <w:pStyle w:val="ListParagraph"/>
        <w:numPr>
          <w:ilvl w:val="0"/>
          <w:numId w:val="19"/>
        </w:numPr>
      </w:pPr>
      <w:r w:rsidRPr="00A13C45">
        <w:t xml:space="preserve">The application will be developed in 2 phase. </w:t>
      </w:r>
    </w:p>
    <w:p w14:paraId="0E4F93FE" w14:textId="70DB663C" w:rsidR="00A13C45" w:rsidRDefault="00A9681E" w:rsidP="00395FDC">
      <w:pPr>
        <w:pStyle w:val="ListParagraph"/>
        <w:numPr>
          <w:ilvl w:val="0"/>
          <w:numId w:val="19"/>
        </w:numPr>
      </w:pPr>
      <w:r>
        <w:t xml:space="preserve">Each phase will have </w:t>
      </w:r>
      <w:r w:rsidR="00907B9A">
        <w:t>4</w:t>
      </w:r>
      <w:r w:rsidR="00A13C45" w:rsidRPr="00A13C45">
        <w:t xml:space="preserve"> stages followed by a review at the end. </w:t>
      </w:r>
    </w:p>
    <w:p w14:paraId="2F45D125" w14:textId="77777777" w:rsidR="00A13C45" w:rsidRDefault="00A13C45" w:rsidP="00395FDC">
      <w:pPr>
        <w:pStyle w:val="ListParagraph"/>
        <w:numPr>
          <w:ilvl w:val="0"/>
          <w:numId w:val="19"/>
        </w:numPr>
      </w:pPr>
      <w:r w:rsidRPr="00A13C45">
        <w:t xml:space="preserve">The phase-1 output will be unit tested core business logic of the application. </w:t>
      </w:r>
    </w:p>
    <w:p w14:paraId="2A72A08A" w14:textId="3066E97C" w:rsidR="00A13C45" w:rsidRDefault="00A13C45" w:rsidP="00395FDC">
      <w:pPr>
        <w:pStyle w:val="ListParagraph"/>
        <w:numPr>
          <w:ilvl w:val="0"/>
          <w:numId w:val="19"/>
        </w:numPr>
      </w:pPr>
      <w:r w:rsidRPr="00A13C45">
        <w:t xml:space="preserve">In phase-2 the output will be a functional application with micro-service and the </w:t>
      </w:r>
      <w:r w:rsidR="0060629F">
        <w:t>Front end</w:t>
      </w:r>
      <w:r w:rsidRPr="00A13C45">
        <w:t>.</w:t>
      </w:r>
    </w:p>
    <w:p w14:paraId="44891E54" w14:textId="066785F9" w:rsidR="00A13C45" w:rsidRDefault="00A13C45" w:rsidP="00395FDC">
      <w:pPr>
        <w:pStyle w:val="ListParagraph"/>
        <w:numPr>
          <w:ilvl w:val="0"/>
          <w:numId w:val="19"/>
        </w:numPr>
      </w:pPr>
      <w:r>
        <w:t xml:space="preserve">Each stage of the development phase must be completed </w:t>
      </w:r>
      <w:r w:rsidR="000D5E29">
        <w:t>alongside</w:t>
      </w:r>
      <w:r w:rsidR="0009735E">
        <w:t xml:space="preserve"> the learning milestone</w:t>
      </w:r>
    </w:p>
    <w:p w14:paraId="112EF8CC" w14:textId="77777777" w:rsidR="0009735E" w:rsidRDefault="0009735E" w:rsidP="0009735E">
      <w:pPr>
        <w:pStyle w:val="ListParagraph"/>
      </w:pPr>
    </w:p>
    <w:p w14:paraId="520B5D6F" w14:textId="25C8B360" w:rsidR="0009735E" w:rsidRPr="00A13C45" w:rsidRDefault="0009735E" w:rsidP="0009735E">
      <w:pPr>
        <w:pStyle w:val="ListParagraph"/>
      </w:pPr>
      <w:r w:rsidRPr="00CC6C8A">
        <w:rPr>
          <w:noProof/>
          <w:lang w:val="en-IN" w:eastAsia="en-IN"/>
        </w:rPr>
        <w:drawing>
          <wp:inline distT="0" distB="0" distL="0" distR="0" wp14:anchorId="101416C6" wp14:editId="2BD5A32E">
            <wp:extent cx="2111829" cy="2311400"/>
            <wp:effectExtent l="0" t="0" r="0" b="1270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  <w:r w:rsidRPr="00CC6C8A">
        <w:rPr>
          <w:noProof/>
          <w:lang w:val="en-IN" w:eastAsia="en-IN"/>
        </w:rPr>
        <w:drawing>
          <wp:inline distT="0" distB="0" distL="0" distR="0" wp14:anchorId="1F962DFD" wp14:editId="64357F2D">
            <wp:extent cx="2711450" cy="2330234"/>
            <wp:effectExtent l="0" t="0" r="0" b="13335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14:paraId="78623E41" w14:textId="77777777" w:rsidR="006474DF" w:rsidRPr="006474DF" w:rsidRDefault="006474DF" w:rsidP="006474DF">
      <w:pPr>
        <w:pStyle w:val="Heading1"/>
        <w:tabs>
          <w:tab w:val="clear" w:pos="3330"/>
        </w:tabs>
        <w:ind w:left="360"/>
      </w:pPr>
      <w:bookmarkStart w:id="19" w:name="_Toc118566822"/>
      <w:r w:rsidRPr="006474DF">
        <w:lastRenderedPageBreak/>
        <w:t>System Requirements</w:t>
      </w:r>
      <w:bookmarkEnd w:id="18"/>
      <w:bookmarkEnd w:id="19"/>
    </w:p>
    <w:p w14:paraId="6BFB2937" w14:textId="589222D7" w:rsidR="006474DF" w:rsidRPr="006474DF" w:rsidRDefault="00DF3DF2" w:rsidP="006474DF">
      <w:pPr>
        <w:pStyle w:val="Heading3"/>
        <w:tabs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id="20" w:name="_Toc118566823"/>
      <w:r>
        <w:rPr>
          <w:rFonts w:ascii="Calibri" w:hAnsi="Calibri"/>
          <w:b/>
        </w:rPr>
        <w:t xml:space="preserve">Module – </w:t>
      </w:r>
      <w:r w:rsidR="00933BBF">
        <w:rPr>
          <w:rFonts w:ascii="Calibri" w:hAnsi="Calibri"/>
          <w:b/>
        </w:rPr>
        <w:t>Loan Plans</w:t>
      </w:r>
      <w:bookmarkEnd w:id="20"/>
    </w:p>
    <w:p w14:paraId="703E55D8" w14:textId="67EE62E5" w:rsidR="007C07A9" w:rsidRDefault="00AE2372" w:rsidP="000C7FB6">
      <w:r w:rsidRPr="00AE2372">
        <w:t>Using the loan plans module bank manager and customers can perform the following operations</w:t>
      </w:r>
      <w:r w:rsidR="007C07A9">
        <w:t>.</w:t>
      </w:r>
    </w:p>
    <w:p w14:paraId="28447761" w14:textId="77777777" w:rsidR="0054352D" w:rsidRDefault="0054352D" w:rsidP="0054352D">
      <w:pPr>
        <w:pStyle w:val="ListParagraph"/>
        <w:numPr>
          <w:ilvl w:val="0"/>
          <w:numId w:val="50"/>
        </w:numPr>
      </w:pPr>
      <w:r w:rsidRPr="0054352D">
        <w:t>Bank manager will be able to create a new loan plan in the system</w:t>
      </w:r>
    </w:p>
    <w:p w14:paraId="0DA97BC0" w14:textId="77777777" w:rsidR="0054352D" w:rsidRDefault="0054352D" w:rsidP="0054352D">
      <w:pPr>
        <w:pStyle w:val="ListParagraph"/>
        <w:numPr>
          <w:ilvl w:val="0"/>
          <w:numId w:val="50"/>
        </w:numPr>
      </w:pPr>
      <w:r w:rsidRPr="0054352D">
        <w:t>The customers and bank managers can view the existing loan plans present in the system</w:t>
      </w:r>
    </w:p>
    <w:p w14:paraId="71769B72" w14:textId="601302E5" w:rsidR="00B4246B" w:rsidRDefault="0054352D" w:rsidP="0054352D">
      <w:pPr>
        <w:pStyle w:val="ListParagraph"/>
        <w:numPr>
          <w:ilvl w:val="0"/>
          <w:numId w:val="50"/>
        </w:numPr>
      </w:pPr>
      <w:r w:rsidRPr="0054352D">
        <w:t>Bank manager can update the existing loan plans</w:t>
      </w:r>
    </w:p>
    <w:p w14:paraId="70586AFF" w14:textId="1F4CA98E" w:rsidR="002D5F62" w:rsidRPr="00AA21A9" w:rsidRDefault="002D5F62" w:rsidP="00200638">
      <w:pPr>
        <w:rPr>
          <w:b/>
          <w:u w:val="single"/>
        </w:rPr>
      </w:pPr>
      <w:r w:rsidRPr="00AA21A9">
        <w:rPr>
          <w:b/>
          <w:u w:val="single"/>
        </w:rPr>
        <w:t>Stage: Database Implementation</w:t>
      </w:r>
    </w:p>
    <w:p w14:paraId="5B117617" w14:textId="67DFC8B7" w:rsidR="002D5F62" w:rsidRDefault="002D5F62" w:rsidP="00395FDC">
      <w:pPr>
        <w:pStyle w:val="ListParagraph"/>
        <w:numPr>
          <w:ilvl w:val="0"/>
          <w:numId w:val="20"/>
        </w:numPr>
      </w:pPr>
      <w:r w:rsidRPr="002D5F62">
        <w:t>Design a data base as per the following ER diagram provided.</w:t>
      </w:r>
    </w:p>
    <w:p w14:paraId="51887A6F" w14:textId="58D107B9" w:rsidR="002D5F62" w:rsidRDefault="009022B6" w:rsidP="00877400">
      <w:pPr>
        <w:keepNext/>
        <w:spacing w:after="0"/>
        <w:ind w:left="720"/>
      </w:pPr>
      <w:r>
        <w:rPr>
          <w:noProof/>
          <w:lang w:val="en-IN" w:eastAsia="en-IN"/>
        </w:rPr>
        <w:drawing>
          <wp:inline distT="0" distB="0" distL="0" distR="0" wp14:anchorId="662221A4" wp14:editId="6D228F38">
            <wp:extent cx="3885350" cy="1826625"/>
            <wp:effectExtent l="0" t="0" r="127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2787" cy="183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752E" w14:textId="319D79AD" w:rsidR="002D5F62" w:rsidRPr="002D5F62" w:rsidRDefault="002D5F62" w:rsidP="002D5F62">
      <w:pPr>
        <w:pStyle w:val="Caption"/>
        <w:jc w:val="center"/>
        <w:rPr>
          <w:sz w:val="16"/>
        </w:rPr>
      </w:pPr>
      <w:r w:rsidRPr="002D5F62">
        <w:rPr>
          <w:sz w:val="16"/>
        </w:rPr>
        <w:t xml:space="preserve">Figure </w:t>
      </w:r>
      <w:r w:rsidRPr="002D5F62">
        <w:rPr>
          <w:sz w:val="16"/>
        </w:rPr>
        <w:fldChar w:fldCharType="begin"/>
      </w:r>
      <w:r w:rsidRPr="002D5F62">
        <w:rPr>
          <w:sz w:val="16"/>
        </w:rPr>
        <w:instrText xml:space="preserve"> SEQ Figure \* ARABIC </w:instrText>
      </w:r>
      <w:r w:rsidRPr="002D5F62">
        <w:rPr>
          <w:sz w:val="16"/>
        </w:rPr>
        <w:fldChar w:fldCharType="separate"/>
      </w:r>
      <w:r w:rsidR="00D07BBC">
        <w:rPr>
          <w:noProof/>
          <w:sz w:val="16"/>
        </w:rPr>
        <w:t>3</w:t>
      </w:r>
      <w:r w:rsidRPr="002D5F62">
        <w:rPr>
          <w:sz w:val="16"/>
        </w:rPr>
        <w:fldChar w:fldCharType="end"/>
      </w:r>
      <w:r w:rsidRPr="002D5F62">
        <w:rPr>
          <w:sz w:val="16"/>
        </w:rPr>
        <w:t xml:space="preserve"> : ER Diagram </w:t>
      </w:r>
      <w:r w:rsidR="00CE07C5">
        <w:rPr>
          <w:sz w:val="16"/>
        </w:rPr>
        <w:t>–</w:t>
      </w:r>
      <w:r w:rsidRPr="002D5F62">
        <w:rPr>
          <w:sz w:val="16"/>
        </w:rPr>
        <w:t xml:space="preserve"> </w:t>
      </w:r>
      <w:r w:rsidR="0054352D">
        <w:rPr>
          <w:sz w:val="16"/>
        </w:rPr>
        <w:t>Loan Plans</w:t>
      </w:r>
    </w:p>
    <w:p w14:paraId="6942F1B5" w14:textId="40B895B3" w:rsidR="008B3CFA" w:rsidRDefault="0038093F" w:rsidP="00395FDC">
      <w:pPr>
        <w:pStyle w:val="ListParagraph"/>
        <w:numPr>
          <w:ilvl w:val="0"/>
          <w:numId w:val="20"/>
        </w:numPr>
      </w:pPr>
      <w:r>
        <w:t>Enforce the following constraints on the database apart from primary key, foreign key and unique keys</w:t>
      </w:r>
    </w:p>
    <w:p w14:paraId="5BBDBE04" w14:textId="265EFB11" w:rsidR="00FB2570" w:rsidRDefault="009022B6" w:rsidP="00375B9C">
      <w:pPr>
        <w:pStyle w:val="ListParagraph"/>
        <w:numPr>
          <w:ilvl w:val="1"/>
          <w:numId w:val="20"/>
        </w:numPr>
      </w:pPr>
      <w:proofErr w:type="spellStart"/>
      <w:r>
        <w:t>TotalPayable</w:t>
      </w:r>
      <w:proofErr w:type="spellEnd"/>
      <w:r>
        <w:t xml:space="preserve"> amount should be calculated based on Principle amount and </w:t>
      </w:r>
      <w:r w:rsidR="00375B9C" w:rsidRPr="00375B9C">
        <w:t xml:space="preserve">interest </w:t>
      </w:r>
      <w:r>
        <w:t>amount</w:t>
      </w:r>
    </w:p>
    <w:p w14:paraId="58E1681F" w14:textId="56B24214" w:rsidR="009022B6" w:rsidRDefault="009022B6" w:rsidP="00395FDC">
      <w:pPr>
        <w:pStyle w:val="ListParagraph"/>
        <w:numPr>
          <w:ilvl w:val="1"/>
          <w:numId w:val="20"/>
        </w:numPr>
      </w:pPr>
      <w:r>
        <w:t>Plan validity must be a future date</w:t>
      </w:r>
    </w:p>
    <w:p w14:paraId="7FED891E" w14:textId="0F9DCE9D" w:rsidR="009022B6" w:rsidRDefault="009022B6" w:rsidP="00395FDC">
      <w:pPr>
        <w:pStyle w:val="ListParagraph"/>
        <w:numPr>
          <w:ilvl w:val="1"/>
          <w:numId w:val="20"/>
        </w:numPr>
      </w:pPr>
      <w:r>
        <w:t>Plan added on should be taken by default as date of insert operation</w:t>
      </w:r>
    </w:p>
    <w:p w14:paraId="340C0C3E" w14:textId="4D3E6AA2" w:rsidR="009022B6" w:rsidRDefault="009022B6" w:rsidP="00395FDC">
      <w:pPr>
        <w:pStyle w:val="ListParagraph"/>
        <w:numPr>
          <w:ilvl w:val="1"/>
          <w:numId w:val="20"/>
        </w:numPr>
      </w:pPr>
      <w:r>
        <w:t>Tenures should accept a maximum of 3 digits only</w:t>
      </w:r>
    </w:p>
    <w:p w14:paraId="5615018A" w14:textId="058C5BB5" w:rsidR="0000613E" w:rsidRPr="0038093F" w:rsidRDefault="0000613E" w:rsidP="0000613E">
      <w:r w:rsidRPr="0000613E">
        <w:rPr>
          <w:b/>
          <w:u w:val="single"/>
        </w:rPr>
        <w:t>Note</w:t>
      </w:r>
      <w:r>
        <w:t xml:space="preserve">: </w:t>
      </w:r>
      <w:r w:rsidR="005B5A54">
        <w:t xml:space="preserve">Seed the data into the </w:t>
      </w:r>
      <w:proofErr w:type="spellStart"/>
      <w:r w:rsidR="009022B6">
        <w:t>BaseInterestRates</w:t>
      </w:r>
      <w:proofErr w:type="spellEnd"/>
      <w:r w:rsidR="005B5A54">
        <w:t xml:space="preserve"> table with </w:t>
      </w:r>
      <w:r w:rsidR="009022B6">
        <w:t xml:space="preserve">interest rates for Home, Personal, </w:t>
      </w:r>
      <w:r w:rsidR="00B65FA4">
        <w:t>Medical</w:t>
      </w:r>
      <w:r w:rsidR="00284B6E">
        <w:t xml:space="preserve">, Vehicle </w:t>
      </w:r>
      <w:r w:rsidR="009022B6">
        <w:t xml:space="preserve">as 8.5, 10, 7.5, </w:t>
      </w:r>
      <w:r w:rsidR="00284B6E">
        <w:t xml:space="preserve">8.0 </w:t>
      </w:r>
      <w:r w:rsidR="009022B6">
        <w:t>respectively</w:t>
      </w:r>
    </w:p>
    <w:p w14:paraId="297246F9" w14:textId="56CCA211" w:rsidR="002D5F62" w:rsidRPr="00AA21A9" w:rsidRDefault="00DE5685" w:rsidP="00DE5685">
      <w:pPr>
        <w:rPr>
          <w:b/>
          <w:u w:val="single"/>
        </w:rPr>
      </w:pPr>
      <w:r w:rsidRPr="00AA21A9">
        <w:rPr>
          <w:b/>
          <w:u w:val="single"/>
        </w:rPr>
        <w:t>Stage: Data Access Layer Design</w:t>
      </w:r>
    </w:p>
    <w:p w14:paraId="452D6AB2" w14:textId="77777777" w:rsidR="00DE5685" w:rsidRDefault="00DE5685" w:rsidP="00395FDC">
      <w:pPr>
        <w:pStyle w:val="ListParagraph"/>
        <w:numPr>
          <w:ilvl w:val="0"/>
          <w:numId w:val="21"/>
        </w:numPr>
      </w:pPr>
      <w:r>
        <w:t xml:space="preserve">Create a library project and add ORM support into it. </w:t>
      </w:r>
    </w:p>
    <w:p w14:paraId="7A6311CA" w14:textId="6BEA4631" w:rsidR="00DE5685" w:rsidRDefault="00DE5685" w:rsidP="00395FDC">
      <w:pPr>
        <w:pStyle w:val="ListParagraph"/>
        <w:numPr>
          <w:ilvl w:val="0"/>
          <w:numId w:val="21"/>
        </w:numPr>
      </w:pPr>
      <w:r>
        <w:t xml:space="preserve">Use the </w:t>
      </w:r>
      <w:r w:rsidR="00CB57A2">
        <w:t>ORM to map the entities to database as per the ER diagram provided.</w:t>
      </w:r>
      <w:r>
        <w:t xml:space="preserve"> </w:t>
      </w:r>
    </w:p>
    <w:p w14:paraId="45AE7E80" w14:textId="22068C23" w:rsidR="00DE5685" w:rsidRDefault="00DE5685" w:rsidP="00395FDC">
      <w:pPr>
        <w:pStyle w:val="ListParagraph"/>
        <w:numPr>
          <w:ilvl w:val="0"/>
          <w:numId w:val="21"/>
        </w:numPr>
      </w:pPr>
      <w:r>
        <w:t>Use repository per entity pattern and generate the repositories to perform the following operations</w:t>
      </w:r>
      <w:r w:rsidR="006778EE">
        <w:tab/>
      </w:r>
    </w:p>
    <w:p w14:paraId="1979B93A" w14:textId="6C3DA990" w:rsidR="00986316" w:rsidRDefault="00C40A73" w:rsidP="00573EE1">
      <w:pPr>
        <w:pStyle w:val="ListParagraph"/>
        <w:numPr>
          <w:ilvl w:val="1"/>
          <w:numId w:val="21"/>
        </w:numPr>
      </w:pPr>
      <w:r>
        <w:t>Return list of interest rates</w:t>
      </w:r>
    </w:p>
    <w:p w14:paraId="6DC3B245" w14:textId="44264BC1" w:rsidR="00986316" w:rsidRDefault="00C40A73" w:rsidP="00573EE1">
      <w:pPr>
        <w:pStyle w:val="ListParagraph"/>
        <w:numPr>
          <w:ilvl w:val="1"/>
          <w:numId w:val="21"/>
        </w:numPr>
      </w:pPr>
      <w:r>
        <w:t>Insert a new loan plan</w:t>
      </w:r>
    </w:p>
    <w:p w14:paraId="5EFCF7B7" w14:textId="1189EF55" w:rsidR="00986316" w:rsidRDefault="00C40A73" w:rsidP="00573EE1">
      <w:pPr>
        <w:pStyle w:val="ListParagraph"/>
        <w:numPr>
          <w:ilvl w:val="1"/>
          <w:numId w:val="21"/>
        </w:numPr>
      </w:pPr>
      <w:r>
        <w:t>Return list of loan plans</w:t>
      </w:r>
    </w:p>
    <w:p w14:paraId="2B92E284" w14:textId="22F56B49" w:rsidR="00986316" w:rsidRDefault="00C40A73" w:rsidP="00573EE1">
      <w:pPr>
        <w:pStyle w:val="ListParagraph"/>
        <w:numPr>
          <w:ilvl w:val="1"/>
          <w:numId w:val="21"/>
        </w:numPr>
      </w:pPr>
      <w:r>
        <w:t>Update a loan plan</w:t>
      </w:r>
    </w:p>
    <w:p w14:paraId="5D91EA39" w14:textId="23F344C6" w:rsidR="00986316" w:rsidRDefault="00C40A73" w:rsidP="00573EE1">
      <w:pPr>
        <w:pStyle w:val="ListParagraph"/>
        <w:numPr>
          <w:ilvl w:val="1"/>
          <w:numId w:val="21"/>
        </w:numPr>
      </w:pPr>
      <w:r>
        <w:t>Return a loan plan by ID</w:t>
      </w:r>
    </w:p>
    <w:p w14:paraId="281E62FA" w14:textId="77777777" w:rsidR="00986316" w:rsidRDefault="00986316" w:rsidP="00986316">
      <w:pPr>
        <w:pStyle w:val="ListParagraph"/>
        <w:ind w:left="1440"/>
      </w:pPr>
    </w:p>
    <w:p w14:paraId="4C81C4F1" w14:textId="56EB2A6E" w:rsidR="00DE5685" w:rsidRDefault="00DE5685" w:rsidP="00DE5685">
      <w:pPr>
        <w:pStyle w:val="ListParagraph"/>
        <w:ind w:left="0"/>
        <w:rPr>
          <w:b/>
          <w:u w:val="single"/>
        </w:rPr>
      </w:pPr>
      <w:r w:rsidRPr="00AA21A9">
        <w:rPr>
          <w:b/>
          <w:u w:val="single"/>
        </w:rPr>
        <w:lastRenderedPageBreak/>
        <w:t>Stage: Business Logic Layer Development</w:t>
      </w:r>
    </w:p>
    <w:p w14:paraId="760DC6A6" w14:textId="77777777" w:rsidR="00AA21A9" w:rsidRPr="00AA21A9" w:rsidRDefault="00AA21A9" w:rsidP="00DE5685">
      <w:pPr>
        <w:pStyle w:val="ListParagraph"/>
        <w:ind w:left="0"/>
        <w:rPr>
          <w:b/>
          <w:u w:val="single"/>
        </w:rPr>
      </w:pPr>
    </w:p>
    <w:p w14:paraId="23254295" w14:textId="77777777" w:rsidR="00DE5685" w:rsidRDefault="00DE5685" w:rsidP="00395FDC">
      <w:pPr>
        <w:pStyle w:val="ListParagraph"/>
        <w:numPr>
          <w:ilvl w:val="0"/>
          <w:numId w:val="22"/>
        </w:numPr>
      </w:pPr>
      <w:r>
        <w:t>Develop a library which reference the Data Access Library project created earlier</w:t>
      </w:r>
    </w:p>
    <w:p w14:paraId="67780F77" w14:textId="77777777" w:rsidR="00DE5685" w:rsidRDefault="00DE5685" w:rsidP="00395FDC">
      <w:pPr>
        <w:pStyle w:val="ListParagraph"/>
        <w:numPr>
          <w:ilvl w:val="0"/>
          <w:numId w:val="22"/>
        </w:numPr>
      </w:pPr>
      <w:r>
        <w:t>This class library will contain various service classes which will encapsulate the business logic for the application.</w:t>
      </w:r>
    </w:p>
    <w:p w14:paraId="61F86CE0" w14:textId="5E51609A" w:rsidR="00C92C55" w:rsidRDefault="00C92C55" w:rsidP="00395FDC">
      <w:pPr>
        <w:pStyle w:val="ListParagraph"/>
        <w:numPr>
          <w:ilvl w:val="0"/>
          <w:numId w:val="22"/>
        </w:numPr>
      </w:pPr>
      <w:r>
        <w:t>Use dependency injection to in service classes to inject the required repositories.</w:t>
      </w:r>
    </w:p>
    <w:p w14:paraId="03F6310F" w14:textId="77777777" w:rsidR="00DE5685" w:rsidRDefault="00DE5685" w:rsidP="00395FDC">
      <w:pPr>
        <w:pStyle w:val="ListParagraph"/>
        <w:numPr>
          <w:ilvl w:val="0"/>
          <w:numId w:val="22"/>
        </w:numPr>
      </w:pPr>
      <w:r>
        <w:t xml:space="preserve">Create the service classes following the single responsibility principle which perform the given operations as follows </w:t>
      </w:r>
    </w:p>
    <w:p w14:paraId="2D27EF1F" w14:textId="6CB0AE2F" w:rsidR="002C0D44" w:rsidRDefault="00617C23" w:rsidP="00375B9C">
      <w:pPr>
        <w:pStyle w:val="ListParagraph"/>
        <w:numPr>
          <w:ilvl w:val="1"/>
          <w:numId w:val="22"/>
        </w:numPr>
      </w:pPr>
      <w:r>
        <w:t xml:space="preserve">Fetch the list of </w:t>
      </w:r>
      <w:r w:rsidR="00375B9C" w:rsidRPr="00375B9C">
        <w:t xml:space="preserve">interest </w:t>
      </w:r>
      <w:r>
        <w:t>rates</w:t>
      </w:r>
    </w:p>
    <w:p w14:paraId="6A52A0A5" w14:textId="35761FB8" w:rsidR="00B80B02" w:rsidRDefault="00617C23" w:rsidP="002C0D44">
      <w:pPr>
        <w:pStyle w:val="ListParagraph"/>
        <w:numPr>
          <w:ilvl w:val="1"/>
          <w:numId w:val="22"/>
        </w:numPr>
      </w:pPr>
      <w:r>
        <w:t>Fetch the list of loan plans</w:t>
      </w:r>
    </w:p>
    <w:p w14:paraId="680FE0E7" w14:textId="770667C4" w:rsidR="00B80B02" w:rsidRDefault="00617C23" w:rsidP="002C0D44">
      <w:pPr>
        <w:pStyle w:val="ListParagraph"/>
        <w:numPr>
          <w:ilvl w:val="1"/>
          <w:numId w:val="22"/>
        </w:numPr>
      </w:pPr>
      <w:r>
        <w:t>Fetch a loan plan by ID</w:t>
      </w:r>
    </w:p>
    <w:p w14:paraId="15E8A822" w14:textId="389447FE" w:rsidR="00B80B02" w:rsidRDefault="00617C23" w:rsidP="002C0D44">
      <w:pPr>
        <w:pStyle w:val="ListParagraph"/>
        <w:numPr>
          <w:ilvl w:val="1"/>
          <w:numId w:val="22"/>
        </w:numPr>
      </w:pPr>
      <w:r>
        <w:t>Add a new loan plan</w:t>
      </w:r>
    </w:p>
    <w:p w14:paraId="63B5C67B" w14:textId="44EFDA92" w:rsidR="00B80B02" w:rsidRDefault="00617C23" w:rsidP="002C0D44">
      <w:pPr>
        <w:pStyle w:val="ListParagraph"/>
        <w:numPr>
          <w:ilvl w:val="1"/>
          <w:numId w:val="22"/>
        </w:numPr>
      </w:pPr>
      <w:r>
        <w:t>Update a loan plan</w:t>
      </w:r>
    </w:p>
    <w:p w14:paraId="3E1B1AE5" w14:textId="77777777" w:rsidR="00DE5685" w:rsidRDefault="00DE5685" w:rsidP="00395FDC">
      <w:pPr>
        <w:pStyle w:val="ListParagraph"/>
        <w:numPr>
          <w:ilvl w:val="0"/>
          <w:numId w:val="22"/>
        </w:numPr>
      </w:pPr>
      <w:r>
        <w:t>Following business rules must be implemented as part of the business service class</w:t>
      </w:r>
    </w:p>
    <w:p w14:paraId="27FF20CC" w14:textId="76B2F705" w:rsidR="00C93A58" w:rsidRDefault="00375B9C" w:rsidP="00375B9C">
      <w:pPr>
        <w:pStyle w:val="ListParagraph"/>
        <w:numPr>
          <w:ilvl w:val="1"/>
          <w:numId w:val="22"/>
        </w:numPr>
      </w:pPr>
      <w:r>
        <w:t xml:space="preserve">Implement the rule to calculate </w:t>
      </w:r>
      <w:r w:rsidRPr="00375B9C">
        <w:t>interest</w:t>
      </w:r>
      <w:r w:rsidR="00363A6B">
        <w:t xml:space="preserve"> amount as below</w:t>
      </w:r>
    </w:p>
    <w:tbl>
      <w:tblPr>
        <w:tblStyle w:val="TableGrid"/>
        <w:tblW w:w="7033" w:type="dxa"/>
        <w:tblInd w:w="1440" w:type="dxa"/>
        <w:tblLook w:val="04A0" w:firstRow="1" w:lastRow="0" w:firstColumn="1" w:lastColumn="0" w:noHBand="0" w:noVBand="1"/>
      </w:tblPr>
      <w:tblGrid>
        <w:gridCol w:w="990"/>
        <w:gridCol w:w="1856"/>
        <w:gridCol w:w="1255"/>
        <w:gridCol w:w="2932"/>
      </w:tblGrid>
      <w:tr w:rsidR="00B65FA4" w14:paraId="36579B29" w14:textId="77777777" w:rsidTr="000559F1">
        <w:tc>
          <w:tcPr>
            <w:tcW w:w="990" w:type="dxa"/>
          </w:tcPr>
          <w:p w14:paraId="11D5EE98" w14:textId="59E84FFB" w:rsidR="00B65FA4" w:rsidRDefault="00B65FA4" w:rsidP="007E0EDF">
            <w:pPr>
              <w:pStyle w:val="ListParagraph"/>
              <w:spacing w:after="0"/>
              <w:ind w:left="0"/>
            </w:pPr>
            <w:r>
              <w:t>Type</w:t>
            </w:r>
          </w:p>
        </w:tc>
        <w:tc>
          <w:tcPr>
            <w:tcW w:w="1856" w:type="dxa"/>
          </w:tcPr>
          <w:p w14:paraId="572F024E" w14:textId="40513317" w:rsidR="00B65FA4" w:rsidRDefault="00B65FA4" w:rsidP="007E0EDF">
            <w:pPr>
              <w:pStyle w:val="ListParagraph"/>
              <w:spacing w:after="0"/>
              <w:ind w:left="0"/>
            </w:pPr>
            <w:r>
              <w:t>Principle Amount</w:t>
            </w:r>
          </w:p>
        </w:tc>
        <w:tc>
          <w:tcPr>
            <w:tcW w:w="1255" w:type="dxa"/>
          </w:tcPr>
          <w:p w14:paraId="417846F3" w14:textId="0621CA35" w:rsidR="00B65FA4" w:rsidRDefault="00B65FA4" w:rsidP="007E0EDF">
            <w:pPr>
              <w:pStyle w:val="ListParagraph"/>
              <w:spacing w:after="0"/>
              <w:ind w:left="0"/>
            </w:pPr>
            <w:r>
              <w:t>Tenure</w:t>
            </w:r>
          </w:p>
        </w:tc>
        <w:tc>
          <w:tcPr>
            <w:tcW w:w="2932" w:type="dxa"/>
          </w:tcPr>
          <w:p w14:paraId="3E469F3C" w14:textId="5957065B" w:rsidR="00B65FA4" w:rsidRDefault="00B65FA4" w:rsidP="007E0EDF">
            <w:pPr>
              <w:pStyle w:val="ListParagraph"/>
              <w:spacing w:after="0"/>
              <w:ind w:left="0"/>
            </w:pPr>
            <w:r>
              <w:t>Interest rate</w:t>
            </w:r>
          </w:p>
        </w:tc>
      </w:tr>
      <w:tr w:rsidR="000559F1" w14:paraId="3F99A79C" w14:textId="77777777" w:rsidTr="000559F1">
        <w:tc>
          <w:tcPr>
            <w:tcW w:w="990" w:type="dxa"/>
          </w:tcPr>
          <w:p w14:paraId="1FF93599" w14:textId="04BFD182" w:rsidR="00B65FA4" w:rsidRDefault="00B65FA4" w:rsidP="007E0EDF">
            <w:pPr>
              <w:pStyle w:val="ListParagraph"/>
              <w:spacing w:after="0"/>
              <w:ind w:left="0"/>
            </w:pPr>
            <w:r>
              <w:t>All</w:t>
            </w:r>
          </w:p>
        </w:tc>
        <w:tc>
          <w:tcPr>
            <w:tcW w:w="1856" w:type="dxa"/>
          </w:tcPr>
          <w:p w14:paraId="3689DFBC" w14:textId="4DD526CB" w:rsidR="00B65FA4" w:rsidRDefault="00B65FA4" w:rsidP="007E0EDF">
            <w:pPr>
              <w:pStyle w:val="ListParagraph"/>
              <w:spacing w:after="0"/>
              <w:ind w:left="0"/>
            </w:pPr>
            <w:r>
              <w:t>5 Lakhs</w:t>
            </w:r>
          </w:p>
        </w:tc>
        <w:tc>
          <w:tcPr>
            <w:tcW w:w="1255" w:type="dxa"/>
          </w:tcPr>
          <w:p w14:paraId="62590F21" w14:textId="053E06ED" w:rsidR="00B65FA4" w:rsidRDefault="00B65FA4" w:rsidP="007E0EDF">
            <w:pPr>
              <w:pStyle w:val="ListParagraph"/>
              <w:spacing w:after="0"/>
              <w:ind w:left="0"/>
            </w:pPr>
            <w:r>
              <w:t>5 years</w:t>
            </w:r>
          </w:p>
        </w:tc>
        <w:tc>
          <w:tcPr>
            <w:tcW w:w="2932" w:type="dxa"/>
          </w:tcPr>
          <w:p w14:paraId="0DA64B0B" w14:textId="379C6905" w:rsidR="00B65FA4" w:rsidRDefault="00B65FA4" w:rsidP="007E0EDF">
            <w:pPr>
              <w:pStyle w:val="ListParagraph"/>
              <w:spacing w:after="0"/>
              <w:ind w:left="0"/>
            </w:pPr>
            <w:r>
              <w:t>Base rate</w:t>
            </w:r>
          </w:p>
        </w:tc>
      </w:tr>
      <w:tr w:rsidR="00B65FA4" w14:paraId="7AA77922" w14:textId="77777777" w:rsidTr="000559F1">
        <w:tc>
          <w:tcPr>
            <w:tcW w:w="990" w:type="dxa"/>
          </w:tcPr>
          <w:p w14:paraId="130DB789" w14:textId="05DEFBBA" w:rsidR="00B65FA4" w:rsidRDefault="00B65FA4" w:rsidP="007E0EDF">
            <w:pPr>
              <w:pStyle w:val="ListParagraph"/>
              <w:spacing w:after="0"/>
              <w:ind w:left="0"/>
            </w:pPr>
            <w:r>
              <w:t>Personal</w:t>
            </w:r>
          </w:p>
        </w:tc>
        <w:tc>
          <w:tcPr>
            <w:tcW w:w="1856" w:type="dxa"/>
          </w:tcPr>
          <w:p w14:paraId="1046BE7E" w14:textId="5C8BE6B6" w:rsidR="00B65FA4" w:rsidRDefault="00B65FA4" w:rsidP="007E0EDF">
            <w:pPr>
              <w:pStyle w:val="ListParagraph"/>
              <w:spacing w:after="0"/>
              <w:ind w:left="0"/>
            </w:pPr>
            <w:r>
              <w:t>5-20 lakhs</w:t>
            </w:r>
          </w:p>
        </w:tc>
        <w:tc>
          <w:tcPr>
            <w:tcW w:w="1255" w:type="dxa"/>
          </w:tcPr>
          <w:p w14:paraId="05069256" w14:textId="03C5DED9" w:rsidR="00B65FA4" w:rsidRDefault="00B65FA4" w:rsidP="007E0EDF">
            <w:pPr>
              <w:pStyle w:val="ListParagraph"/>
              <w:spacing w:after="0"/>
              <w:ind w:left="0"/>
            </w:pPr>
            <w:r>
              <w:t>5-20 years</w:t>
            </w:r>
          </w:p>
        </w:tc>
        <w:tc>
          <w:tcPr>
            <w:tcW w:w="2932" w:type="dxa"/>
          </w:tcPr>
          <w:p w14:paraId="6828A74F" w14:textId="677D4901" w:rsidR="00B65FA4" w:rsidRDefault="00B65FA4" w:rsidP="007E0EDF">
            <w:pPr>
              <w:pStyle w:val="ListParagraph"/>
              <w:spacing w:after="0"/>
              <w:ind w:left="0"/>
            </w:pPr>
            <w:r>
              <w:t>Base rate + 0.2% for each year</w:t>
            </w:r>
          </w:p>
        </w:tc>
      </w:tr>
      <w:tr w:rsidR="00B65FA4" w14:paraId="116E9F2F" w14:textId="77777777" w:rsidTr="000559F1">
        <w:tc>
          <w:tcPr>
            <w:tcW w:w="990" w:type="dxa"/>
          </w:tcPr>
          <w:p w14:paraId="6672FB23" w14:textId="7E1EBBD1" w:rsidR="00B65FA4" w:rsidRDefault="00B65FA4" w:rsidP="007E0EDF">
            <w:pPr>
              <w:pStyle w:val="ListParagraph"/>
              <w:spacing w:after="0"/>
              <w:ind w:left="0"/>
            </w:pPr>
            <w:r>
              <w:t>Home</w:t>
            </w:r>
          </w:p>
        </w:tc>
        <w:tc>
          <w:tcPr>
            <w:tcW w:w="1856" w:type="dxa"/>
          </w:tcPr>
          <w:p w14:paraId="64195291" w14:textId="7C1829BF" w:rsidR="00B65FA4" w:rsidRDefault="00B65FA4" w:rsidP="007E0EDF">
            <w:pPr>
              <w:pStyle w:val="ListParagraph"/>
              <w:spacing w:after="0"/>
              <w:ind w:left="0"/>
            </w:pPr>
            <w:r>
              <w:t>5-1 crore</w:t>
            </w:r>
          </w:p>
        </w:tc>
        <w:tc>
          <w:tcPr>
            <w:tcW w:w="1255" w:type="dxa"/>
          </w:tcPr>
          <w:p w14:paraId="3A81713F" w14:textId="025E1952" w:rsidR="00B65FA4" w:rsidRDefault="00B65FA4" w:rsidP="007E0EDF">
            <w:pPr>
              <w:pStyle w:val="ListParagraph"/>
              <w:spacing w:after="0"/>
              <w:ind w:left="0"/>
            </w:pPr>
            <w:r>
              <w:t>5-30 years</w:t>
            </w:r>
          </w:p>
        </w:tc>
        <w:tc>
          <w:tcPr>
            <w:tcW w:w="2932" w:type="dxa"/>
          </w:tcPr>
          <w:p w14:paraId="12E25F4C" w14:textId="6EFE1E8D" w:rsidR="00B65FA4" w:rsidRDefault="00B65FA4" w:rsidP="007E0EDF">
            <w:pPr>
              <w:pStyle w:val="ListParagraph"/>
              <w:spacing w:after="0"/>
              <w:ind w:left="0"/>
            </w:pPr>
            <w:r>
              <w:t>Base rate + 0.3% for each year</w:t>
            </w:r>
          </w:p>
        </w:tc>
      </w:tr>
      <w:tr w:rsidR="00B65FA4" w14:paraId="229CAA2A" w14:textId="77777777" w:rsidTr="000559F1">
        <w:tc>
          <w:tcPr>
            <w:tcW w:w="990" w:type="dxa"/>
          </w:tcPr>
          <w:p w14:paraId="3B882911" w14:textId="6F38D377" w:rsidR="00B65FA4" w:rsidRDefault="00B65FA4" w:rsidP="007E0EDF">
            <w:pPr>
              <w:pStyle w:val="ListParagraph"/>
              <w:spacing w:after="0"/>
              <w:ind w:left="0"/>
            </w:pPr>
            <w:r>
              <w:t>Vehicle</w:t>
            </w:r>
          </w:p>
        </w:tc>
        <w:tc>
          <w:tcPr>
            <w:tcW w:w="1856" w:type="dxa"/>
          </w:tcPr>
          <w:p w14:paraId="719C47DD" w14:textId="72155DA2" w:rsidR="00B65FA4" w:rsidRDefault="00B65FA4" w:rsidP="007E0EDF">
            <w:pPr>
              <w:pStyle w:val="ListParagraph"/>
              <w:spacing w:after="0"/>
              <w:ind w:left="0"/>
            </w:pPr>
            <w:r>
              <w:t>5-30 lakhs</w:t>
            </w:r>
          </w:p>
        </w:tc>
        <w:tc>
          <w:tcPr>
            <w:tcW w:w="1255" w:type="dxa"/>
          </w:tcPr>
          <w:p w14:paraId="137DEF8F" w14:textId="38B61526" w:rsidR="00B65FA4" w:rsidRDefault="00B65FA4" w:rsidP="007E0EDF">
            <w:pPr>
              <w:pStyle w:val="ListParagraph"/>
              <w:spacing w:after="0"/>
              <w:ind w:left="0"/>
            </w:pPr>
            <w:r>
              <w:t>5-15 years</w:t>
            </w:r>
          </w:p>
        </w:tc>
        <w:tc>
          <w:tcPr>
            <w:tcW w:w="2932" w:type="dxa"/>
          </w:tcPr>
          <w:p w14:paraId="615C079B" w14:textId="3C56320A" w:rsidR="00B65FA4" w:rsidRDefault="00B65FA4" w:rsidP="007E0EDF">
            <w:pPr>
              <w:pStyle w:val="ListParagraph"/>
              <w:spacing w:after="0"/>
              <w:ind w:left="0"/>
            </w:pPr>
            <w:r>
              <w:t>Base rate + 0.25% for each year</w:t>
            </w:r>
          </w:p>
        </w:tc>
      </w:tr>
      <w:tr w:rsidR="00B65FA4" w14:paraId="085C9B7A" w14:textId="77777777" w:rsidTr="000559F1">
        <w:tc>
          <w:tcPr>
            <w:tcW w:w="990" w:type="dxa"/>
          </w:tcPr>
          <w:p w14:paraId="1BD54706" w14:textId="2306BA11" w:rsidR="00B65FA4" w:rsidRDefault="00B65FA4" w:rsidP="007E0EDF">
            <w:pPr>
              <w:pStyle w:val="ListParagraph"/>
              <w:spacing w:after="0"/>
              <w:ind w:left="0"/>
            </w:pPr>
            <w:r>
              <w:t>Medical</w:t>
            </w:r>
          </w:p>
        </w:tc>
        <w:tc>
          <w:tcPr>
            <w:tcW w:w="1856" w:type="dxa"/>
          </w:tcPr>
          <w:p w14:paraId="60127F7A" w14:textId="4A916435" w:rsidR="00B65FA4" w:rsidRDefault="00566253" w:rsidP="007E0EDF">
            <w:pPr>
              <w:pStyle w:val="ListParagraph"/>
              <w:spacing w:after="0"/>
              <w:ind w:left="0"/>
            </w:pPr>
            <w:r>
              <w:t>5-30 lakhs</w:t>
            </w:r>
          </w:p>
        </w:tc>
        <w:tc>
          <w:tcPr>
            <w:tcW w:w="1255" w:type="dxa"/>
          </w:tcPr>
          <w:p w14:paraId="40B16468" w14:textId="46BE2AC8" w:rsidR="00B65FA4" w:rsidRDefault="00566253" w:rsidP="007E0EDF">
            <w:pPr>
              <w:pStyle w:val="ListParagraph"/>
              <w:spacing w:after="0"/>
              <w:ind w:left="0"/>
            </w:pPr>
            <w:r>
              <w:t>5-10 years</w:t>
            </w:r>
          </w:p>
        </w:tc>
        <w:tc>
          <w:tcPr>
            <w:tcW w:w="2932" w:type="dxa"/>
          </w:tcPr>
          <w:p w14:paraId="7065B1A3" w14:textId="087C1938" w:rsidR="00B65FA4" w:rsidRDefault="00566253" w:rsidP="007E0EDF">
            <w:pPr>
              <w:pStyle w:val="ListParagraph"/>
              <w:spacing w:after="0"/>
              <w:ind w:left="0"/>
            </w:pPr>
            <w:r>
              <w:t>Base rate + 0.25% for each year</w:t>
            </w:r>
          </w:p>
        </w:tc>
      </w:tr>
    </w:tbl>
    <w:p w14:paraId="59A3175F" w14:textId="77777777" w:rsidR="00363A6B" w:rsidRDefault="00363A6B" w:rsidP="00363A6B">
      <w:pPr>
        <w:pStyle w:val="ListParagraph"/>
        <w:ind w:left="1440"/>
      </w:pPr>
    </w:p>
    <w:p w14:paraId="16C7903C" w14:textId="10B912FC" w:rsidR="00DE5685" w:rsidRPr="00AA21A9" w:rsidRDefault="00AA21A9" w:rsidP="00AA21A9">
      <w:pPr>
        <w:tabs>
          <w:tab w:val="left" w:pos="2690"/>
        </w:tabs>
        <w:rPr>
          <w:b/>
          <w:u w:val="single"/>
        </w:rPr>
      </w:pPr>
      <w:r>
        <w:rPr>
          <w:b/>
          <w:u w:val="single"/>
        </w:rPr>
        <w:t>Stage: Unit Testing</w:t>
      </w:r>
    </w:p>
    <w:p w14:paraId="440178DD" w14:textId="2189330F" w:rsidR="00643F05" w:rsidRDefault="00643F05" w:rsidP="00395FDC">
      <w:pPr>
        <w:pStyle w:val="ListParagraph"/>
        <w:numPr>
          <w:ilvl w:val="0"/>
          <w:numId w:val="23"/>
        </w:numPr>
      </w:pPr>
      <w:r>
        <w:t>Create a new Unit test project to test the service classes created in business logic layers</w:t>
      </w:r>
    </w:p>
    <w:p w14:paraId="2778931A" w14:textId="57B01F51" w:rsidR="00643F05" w:rsidRDefault="00643F05" w:rsidP="00395FDC">
      <w:pPr>
        <w:pStyle w:val="ListParagraph"/>
        <w:numPr>
          <w:ilvl w:val="0"/>
          <w:numId w:val="23"/>
        </w:numPr>
      </w:pPr>
      <w:r>
        <w:t>Mock all the repositories using a mocking framework.</w:t>
      </w:r>
    </w:p>
    <w:p w14:paraId="7156C493" w14:textId="77777777" w:rsidR="00123AF4" w:rsidRDefault="00123AF4" w:rsidP="00123AF4">
      <w:pPr>
        <w:pStyle w:val="ListParagraph"/>
      </w:pPr>
    </w:p>
    <w:p w14:paraId="3C01F60B" w14:textId="2AAF8413" w:rsidR="009D763B" w:rsidRPr="002A5899" w:rsidRDefault="009D763B" w:rsidP="009D763B">
      <w:pPr>
        <w:rPr>
          <w:b/>
          <w:u w:val="single"/>
        </w:rPr>
      </w:pPr>
      <w:r w:rsidRPr="002A5899">
        <w:rPr>
          <w:b/>
          <w:u w:val="single"/>
        </w:rPr>
        <w:t>Stage: Micro-service implementation</w:t>
      </w:r>
    </w:p>
    <w:p w14:paraId="518355D0" w14:textId="77777777" w:rsidR="009D763B" w:rsidRDefault="009D763B" w:rsidP="00395FDC">
      <w:pPr>
        <w:pStyle w:val="ListParagraph"/>
        <w:numPr>
          <w:ilvl w:val="0"/>
          <w:numId w:val="24"/>
        </w:numPr>
      </w:pPr>
      <w:r>
        <w:t>Create a API project which references the business logic layer created earlier</w:t>
      </w:r>
    </w:p>
    <w:p w14:paraId="367FEEDF" w14:textId="77777777" w:rsidR="009D763B" w:rsidRDefault="009D763B" w:rsidP="00395FDC">
      <w:pPr>
        <w:pStyle w:val="ListParagraph"/>
        <w:numPr>
          <w:ilvl w:val="0"/>
          <w:numId w:val="24"/>
        </w:numPr>
      </w:pPr>
      <w:r>
        <w:t>Implement service documentation using swagger</w:t>
      </w:r>
    </w:p>
    <w:p w14:paraId="3B76745B" w14:textId="49F6DBCC" w:rsidR="00E755A3" w:rsidRDefault="00E755A3" w:rsidP="00395FDC">
      <w:pPr>
        <w:pStyle w:val="ListParagraph"/>
        <w:numPr>
          <w:ilvl w:val="0"/>
          <w:numId w:val="24"/>
        </w:numPr>
      </w:pPr>
      <w:r>
        <w:t>All exceptions in the micro-service must be handled and logged using a logging library</w:t>
      </w:r>
    </w:p>
    <w:p w14:paraId="730F2F76" w14:textId="465F55C0" w:rsidR="00877400" w:rsidRDefault="009D763B" w:rsidP="00395FDC">
      <w:pPr>
        <w:pStyle w:val="ListParagraph"/>
        <w:numPr>
          <w:ilvl w:val="0"/>
          <w:numId w:val="24"/>
        </w:numPr>
      </w:pPr>
      <w:r>
        <w:t>Create the following end-points</w:t>
      </w:r>
      <w:r w:rsidR="00196338">
        <w:t xml:space="preserve"> and test them using postman and export the </w:t>
      </w:r>
      <w:r w:rsidR="00AD18A7">
        <w:t>requests</w:t>
      </w:r>
      <w:r w:rsidR="00196338">
        <w:t xml:space="preserve"> into a </w:t>
      </w:r>
      <w:proofErr w:type="spellStart"/>
      <w:r w:rsidR="00AD18A7">
        <w:t>json</w:t>
      </w:r>
      <w:proofErr w:type="spellEnd"/>
      <w:r w:rsidR="00196338">
        <w:t xml:space="preserve"> file.</w:t>
      </w:r>
    </w:p>
    <w:p w14:paraId="75583F13" w14:textId="3721660B" w:rsidR="00952886" w:rsidRPr="00952886" w:rsidRDefault="00952886" w:rsidP="00781D2B">
      <w:pPr>
        <w:pStyle w:val="Caption"/>
        <w:keepNext/>
        <w:jc w:val="center"/>
        <w:rPr>
          <w:sz w:val="16"/>
        </w:rPr>
      </w:pPr>
      <w:r w:rsidRPr="00952886">
        <w:rPr>
          <w:sz w:val="16"/>
        </w:rPr>
        <w:t xml:space="preserve">Table </w:t>
      </w:r>
      <w:r w:rsidRPr="00952886">
        <w:rPr>
          <w:sz w:val="16"/>
        </w:rPr>
        <w:fldChar w:fldCharType="begin"/>
      </w:r>
      <w:r w:rsidRPr="00952886">
        <w:rPr>
          <w:sz w:val="16"/>
        </w:rPr>
        <w:instrText xml:space="preserve"> SEQ Table \* ARABIC </w:instrText>
      </w:r>
      <w:r w:rsidRPr="00952886">
        <w:rPr>
          <w:sz w:val="16"/>
        </w:rPr>
        <w:fldChar w:fldCharType="separate"/>
      </w:r>
      <w:r w:rsidR="00714E59">
        <w:rPr>
          <w:noProof/>
          <w:sz w:val="16"/>
        </w:rPr>
        <w:t>2</w:t>
      </w:r>
      <w:r w:rsidRPr="00952886">
        <w:rPr>
          <w:sz w:val="16"/>
        </w:rPr>
        <w:fldChar w:fldCharType="end"/>
      </w:r>
      <w:r w:rsidRPr="00952886">
        <w:rPr>
          <w:sz w:val="16"/>
        </w:rPr>
        <w:t xml:space="preserve"> : </w:t>
      </w:r>
      <w:r w:rsidR="0054352D">
        <w:rPr>
          <w:sz w:val="16"/>
        </w:rPr>
        <w:t>Loan Plans</w:t>
      </w:r>
      <w:r w:rsidRPr="00952886">
        <w:rPr>
          <w:sz w:val="16"/>
        </w:rPr>
        <w:t xml:space="preserve"> - Endpoint - 1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9D763B" w14:paraId="3DEB0036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4B72BD83" w14:textId="77777777" w:rsidR="009D763B" w:rsidRPr="00105A60" w:rsidRDefault="009D763B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0BDD2542" w14:textId="0ABA585D" w:rsidR="009D763B" w:rsidRPr="009D763B" w:rsidRDefault="00D06C15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D06C15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D06C15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D06C15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D06C15">
              <w:rPr>
                <w:rFonts w:ascii="Arial" w:hAnsi="Arial" w:cs="Arial"/>
                <w:sz w:val="20"/>
                <w:szCs w:val="20"/>
              </w:rPr>
              <w:t>interestrates</w:t>
            </w:r>
            <w:proofErr w:type="spellEnd"/>
          </w:p>
        </w:tc>
      </w:tr>
      <w:tr w:rsidR="009D763B" w14:paraId="27308FA3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7B73EA09" w14:textId="77777777" w:rsidR="009D763B" w:rsidRPr="00105A60" w:rsidRDefault="009D763B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28E653FB" w14:textId="29DC9293" w:rsidR="009D763B" w:rsidRPr="009D763B" w:rsidRDefault="00D06C15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9D763B" w14:paraId="234ADACA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0D0336AF" w14:textId="77777777" w:rsidR="009D763B" w:rsidRPr="00105A60" w:rsidRDefault="009D763B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4F55A294" w14:textId="0DEFD103" w:rsidR="009D763B" w:rsidRPr="009D763B" w:rsidRDefault="00D06C15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 managers</w:t>
            </w:r>
          </w:p>
        </w:tc>
      </w:tr>
      <w:tr w:rsidR="00E51169" w14:paraId="31CD78B7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694AE7F6" w14:textId="329CDB06" w:rsidR="00E51169" w:rsidRPr="00105A60" w:rsidRDefault="00E51169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79B1B72F" w14:textId="44320C7C" w:rsidR="00E51169" w:rsidRPr="009D763B" w:rsidRDefault="00D06C15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9D763B" w14:paraId="1185392E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09B834C1" w14:textId="77777777" w:rsidR="009D763B" w:rsidRPr="00105A60" w:rsidRDefault="009D763B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7ACC7A85" w14:textId="4F15CF91" w:rsidR="009D763B" w:rsidRPr="009D763B" w:rsidRDefault="00D06C15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This endpoint will allow the bank managers to get a list of base interest rates from the database</w:t>
            </w:r>
          </w:p>
        </w:tc>
      </w:tr>
      <w:tr w:rsidR="009D763B" w14:paraId="5CDE1C37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3EEF4CBD" w14:textId="77777777" w:rsidR="009D763B" w:rsidRPr="00105A60" w:rsidRDefault="009D763B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7D5FBCE2" w14:textId="2ED0AE65" w:rsidR="009D763B" w:rsidRPr="009D763B" w:rsidRDefault="009D763B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D763B" w14:paraId="401682E5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4FED5C65" w14:textId="77777777" w:rsidR="009D763B" w:rsidRPr="00105A60" w:rsidRDefault="009D763B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5FFE768A" w14:textId="12C8E005" w:rsidR="009D763B" w:rsidRPr="009D763B" w:rsidRDefault="00D06C15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InterestRateDTOs</w:t>
            </w:r>
            <w:proofErr w:type="spellEnd"/>
          </w:p>
        </w:tc>
      </w:tr>
    </w:tbl>
    <w:p w14:paraId="46A17ACC" w14:textId="1EF248FD" w:rsidR="00781D2B" w:rsidRPr="00781D2B" w:rsidRDefault="00781D2B" w:rsidP="00781D2B">
      <w:pPr>
        <w:pStyle w:val="Caption"/>
        <w:keepNext/>
        <w:jc w:val="center"/>
        <w:rPr>
          <w:sz w:val="16"/>
        </w:rPr>
      </w:pPr>
      <w:r w:rsidRPr="00781D2B">
        <w:rPr>
          <w:sz w:val="16"/>
        </w:rPr>
        <w:lastRenderedPageBreak/>
        <w:t xml:space="preserve">Table </w:t>
      </w:r>
      <w:r w:rsidRPr="00781D2B">
        <w:rPr>
          <w:sz w:val="16"/>
        </w:rPr>
        <w:fldChar w:fldCharType="begin"/>
      </w:r>
      <w:r w:rsidRPr="00781D2B">
        <w:rPr>
          <w:sz w:val="16"/>
        </w:rPr>
        <w:instrText xml:space="preserve"> SEQ Table \* ARABIC </w:instrText>
      </w:r>
      <w:r w:rsidRPr="00781D2B">
        <w:rPr>
          <w:sz w:val="16"/>
        </w:rPr>
        <w:fldChar w:fldCharType="separate"/>
      </w:r>
      <w:r w:rsidR="00714E59">
        <w:rPr>
          <w:noProof/>
          <w:sz w:val="16"/>
        </w:rPr>
        <w:t>3</w:t>
      </w:r>
      <w:r w:rsidRPr="00781D2B">
        <w:rPr>
          <w:sz w:val="16"/>
        </w:rPr>
        <w:fldChar w:fldCharType="end"/>
      </w:r>
      <w:r w:rsidRPr="00781D2B">
        <w:rPr>
          <w:sz w:val="16"/>
        </w:rPr>
        <w:t xml:space="preserve"> :</w:t>
      </w:r>
      <w:r w:rsidR="00516FB7">
        <w:rPr>
          <w:sz w:val="16"/>
        </w:rPr>
        <w:t xml:space="preserve"> </w:t>
      </w:r>
      <w:r w:rsidR="0054352D">
        <w:rPr>
          <w:sz w:val="16"/>
        </w:rPr>
        <w:t>Loan Plans</w:t>
      </w:r>
      <w:r w:rsidR="00516FB7">
        <w:rPr>
          <w:sz w:val="16"/>
        </w:rPr>
        <w:t xml:space="preserve"> - Endpoint - 2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6219F" w14:paraId="66380979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7F96D0ED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57DA2130" w14:textId="683EB37B" w:rsidR="0076219F" w:rsidRPr="009D763B" w:rsidRDefault="00D06C15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D06C15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D06C15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D06C15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D06C15">
              <w:rPr>
                <w:rFonts w:ascii="Arial" w:hAnsi="Arial" w:cs="Arial"/>
                <w:sz w:val="20"/>
                <w:szCs w:val="20"/>
              </w:rPr>
              <w:t>loanplans</w:t>
            </w:r>
            <w:proofErr w:type="spellEnd"/>
          </w:p>
        </w:tc>
      </w:tr>
      <w:tr w:rsidR="0076219F" w14:paraId="7706E03A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0ED05B66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6A4F15DE" w14:textId="48786720" w:rsidR="0076219F" w:rsidRPr="009D763B" w:rsidRDefault="00D06C15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76219F" w14:paraId="40376985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5DD51791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52F5F150" w14:textId="4E19109D" w:rsidR="0076219F" w:rsidRPr="009D763B" w:rsidRDefault="00D06C15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 managers</w:t>
            </w:r>
          </w:p>
        </w:tc>
      </w:tr>
      <w:tr w:rsidR="0076219F" w14:paraId="000F2653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28D7FCE4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010D8E0C" w14:textId="329F36A5" w:rsidR="0076219F" w:rsidRPr="009D763B" w:rsidRDefault="00D06C15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76219F" w14:paraId="7E37ECAA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03DE7F6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41F8BB58" w14:textId="21002917" w:rsidR="0076219F" w:rsidRPr="009D763B" w:rsidRDefault="00D06C15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Using this endpoint bank managers can add a new loan plan in the system</w:t>
            </w:r>
          </w:p>
        </w:tc>
      </w:tr>
      <w:tr w:rsidR="0076219F" w14:paraId="37F90ECC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427F43D2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2759B81E" w14:textId="1E352655" w:rsidR="0076219F" w:rsidRPr="009D763B" w:rsidRDefault="00D06C15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LoanPlanDTO</w:t>
            </w:r>
            <w:proofErr w:type="spellEnd"/>
          </w:p>
        </w:tc>
      </w:tr>
      <w:tr w:rsidR="0076219F" w14:paraId="4DDBEB70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8B96EEA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2CE0F9CD" w14:textId="780C4F96" w:rsidR="0076219F" w:rsidRPr="009D763B" w:rsidRDefault="00D06C15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Status Code and saved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LoanPlanDTO</w:t>
            </w:r>
            <w:proofErr w:type="spellEnd"/>
          </w:p>
        </w:tc>
      </w:tr>
    </w:tbl>
    <w:p w14:paraId="3A521078" w14:textId="64CA4624" w:rsidR="00781D2B" w:rsidRPr="00781D2B" w:rsidRDefault="00781D2B" w:rsidP="00781D2B">
      <w:pPr>
        <w:pStyle w:val="Caption"/>
        <w:keepNext/>
        <w:jc w:val="center"/>
        <w:rPr>
          <w:sz w:val="16"/>
        </w:rPr>
      </w:pPr>
      <w:r w:rsidRPr="00781D2B">
        <w:rPr>
          <w:sz w:val="16"/>
        </w:rPr>
        <w:t xml:space="preserve">Table </w:t>
      </w:r>
      <w:r w:rsidRPr="00781D2B">
        <w:rPr>
          <w:sz w:val="16"/>
        </w:rPr>
        <w:fldChar w:fldCharType="begin"/>
      </w:r>
      <w:r w:rsidRPr="00781D2B">
        <w:rPr>
          <w:sz w:val="16"/>
        </w:rPr>
        <w:instrText xml:space="preserve"> SEQ Table \* ARABIC </w:instrText>
      </w:r>
      <w:r w:rsidRPr="00781D2B">
        <w:rPr>
          <w:sz w:val="16"/>
        </w:rPr>
        <w:fldChar w:fldCharType="separate"/>
      </w:r>
      <w:r w:rsidR="00714E59">
        <w:rPr>
          <w:noProof/>
          <w:sz w:val="16"/>
        </w:rPr>
        <w:t>4</w:t>
      </w:r>
      <w:r w:rsidRPr="00781D2B">
        <w:rPr>
          <w:sz w:val="16"/>
        </w:rPr>
        <w:fldChar w:fldCharType="end"/>
      </w:r>
      <w:r w:rsidRPr="00781D2B">
        <w:rPr>
          <w:sz w:val="16"/>
        </w:rPr>
        <w:t xml:space="preserve"> : </w:t>
      </w:r>
      <w:r w:rsidR="0054352D">
        <w:rPr>
          <w:sz w:val="16"/>
        </w:rPr>
        <w:t>Loan Plans</w:t>
      </w:r>
      <w:r w:rsidR="00516FB7">
        <w:rPr>
          <w:sz w:val="16"/>
        </w:rPr>
        <w:t xml:space="preserve"> - Endpoint - 3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6219F" w14:paraId="282E81BF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2F5A7B5C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3D3B54BC" w14:textId="5EB29A03" w:rsidR="0076219F" w:rsidRPr="009D763B" w:rsidRDefault="00D06C15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D06C15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D06C15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D06C15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D06C15">
              <w:rPr>
                <w:rFonts w:ascii="Arial" w:hAnsi="Arial" w:cs="Arial"/>
                <w:sz w:val="20"/>
                <w:szCs w:val="20"/>
              </w:rPr>
              <w:t>loanplans</w:t>
            </w:r>
            <w:proofErr w:type="spellEnd"/>
          </w:p>
        </w:tc>
      </w:tr>
      <w:tr w:rsidR="0076219F" w14:paraId="08772F94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1B3440E0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3EA9859A" w14:textId="04CB52DD" w:rsidR="0076219F" w:rsidRPr="009D763B" w:rsidRDefault="00D06C15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76219F" w14:paraId="37B5E45D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5F68F0F1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57F045E2" w14:textId="0736AB33" w:rsidR="0076219F" w:rsidRPr="009D763B" w:rsidRDefault="00D06C15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Customers and Bank Managers</w:t>
            </w:r>
          </w:p>
        </w:tc>
      </w:tr>
      <w:tr w:rsidR="0076219F" w14:paraId="13741A86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5806A7E3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1263A315" w14:textId="725CA5C9" w:rsidR="0076219F" w:rsidRPr="009D763B" w:rsidRDefault="00D06C15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D06C15" w14:paraId="38B73050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82A3B81" w14:textId="77777777" w:rsidR="00D06C15" w:rsidRPr="00105A60" w:rsidRDefault="00D06C15" w:rsidP="00D06C15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37399FE0" w14:textId="1DA6B2CD" w:rsidR="00D06C15" w:rsidRPr="009D763B" w:rsidRDefault="00D06C15" w:rsidP="00D06C15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This endpoint will allow the users to view the available loan plans in the system</w:t>
            </w:r>
          </w:p>
        </w:tc>
      </w:tr>
      <w:tr w:rsidR="00D06C15" w14:paraId="1589E05B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6C54207" w14:textId="77777777" w:rsidR="00D06C15" w:rsidRPr="00105A60" w:rsidRDefault="00D06C15" w:rsidP="00D06C15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388305FF" w14:textId="78232587" w:rsidR="00D06C15" w:rsidRPr="009D763B" w:rsidRDefault="00D06C15" w:rsidP="00D06C15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06C15" w14:paraId="581B3FF1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570B8EE" w14:textId="77777777" w:rsidR="00D06C15" w:rsidRPr="00105A60" w:rsidRDefault="00D06C15" w:rsidP="00D06C15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3073734E" w14:textId="67510B20" w:rsidR="00D06C15" w:rsidRPr="009D763B" w:rsidRDefault="00D06C15" w:rsidP="00D06C15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LoanPlanDTOs</w:t>
            </w:r>
            <w:proofErr w:type="spellEnd"/>
          </w:p>
        </w:tc>
      </w:tr>
    </w:tbl>
    <w:p w14:paraId="48AE2D9F" w14:textId="5C1E3B87" w:rsidR="00781D2B" w:rsidRPr="00781D2B" w:rsidRDefault="00781D2B" w:rsidP="00781D2B">
      <w:pPr>
        <w:pStyle w:val="Caption"/>
        <w:keepNext/>
        <w:jc w:val="center"/>
        <w:rPr>
          <w:sz w:val="16"/>
        </w:rPr>
      </w:pPr>
      <w:r w:rsidRPr="00781D2B">
        <w:rPr>
          <w:sz w:val="16"/>
        </w:rPr>
        <w:t xml:space="preserve">Table </w:t>
      </w:r>
      <w:r w:rsidRPr="00781D2B">
        <w:rPr>
          <w:sz w:val="16"/>
        </w:rPr>
        <w:fldChar w:fldCharType="begin"/>
      </w:r>
      <w:r w:rsidRPr="00781D2B">
        <w:rPr>
          <w:sz w:val="16"/>
        </w:rPr>
        <w:instrText xml:space="preserve"> SEQ Table \* ARABIC </w:instrText>
      </w:r>
      <w:r w:rsidRPr="00781D2B">
        <w:rPr>
          <w:sz w:val="16"/>
        </w:rPr>
        <w:fldChar w:fldCharType="separate"/>
      </w:r>
      <w:r w:rsidR="00714E59">
        <w:rPr>
          <w:noProof/>
          <w:sz w:val="16"/>
        </w:rPr>
        <w:t>5</w:t>
      </w:r>
      <w:r w:rsidRPr="00781D2B">
        <w:rPr>
          <w:sz w:val="16"/>
        </w:rPr>
        <w:fldChar w:fldCharType="end"/>
      </w:r>
      <w:r w:rsidRPr="00781D2B">
        <w:rPr>
          <w:sz w:val="16"/>
        </w:rPr>
        <w:t xml:space="preserve"> </w:t>
      </w:r>
      <w:r w:rsidR="00516FB7">
        <w:rPr>
          <w:sz w:val="16"/>
        </w:rPr>
        <w:t xml:space="preserve">: </w:t>
      </w:r>
      <w:r w:rsidR="0054352D">
        <w:rPr>
          <w:sz w:val="16"/>
        </w:rPr>
        <w:t>Loan Plans</w:t>
      </w:r>
      <w:r w:rsidR="00516FB7">
        <w:rPr>
          <w:sz w:val="16"/>
        </w:rPr>
        <w:t xml:space="preserve"> - Endpoint - 4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6219F" w14:paraId="0BE93092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0C855F5B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73A7EAD7" w14:textId="37D6DFA0" w:rsidR="0076219F" w:rsidRPr="009D763B" w:rsidRDefault="00DF43E1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DF43E1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DF43E1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DF43E1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DF43E1">
              <w:rPr>
                <w:rFonts w:ascii="Arial" w:hAnsi="Arial" w:cs="Arial"/>
                <w:sz w:val="20"/>
                <w:szCs w:val="20"/>
              </w:rPr>
              <w:t>loanplans</w:t>
            </w:r>
            <w:proofErr w:type="spellEnd"/>
            <w:r w:rsidRPr="00DF43E1">
              <w:rPr>
                <w:rFonts w:ascii="Arial" w:hAnsi="Arial" w:cs="Arial"/>
                <w:sz w:val="20"/>
                <w:szCs w:val="20"/>
              </w:rPr>
              <w:t>/&lt;</w:t>
            </w:r>
            <w:proofErr w:type="spellStart"/>
            <w:r w:rsidRPr="00DF43E1">
              <w:rPr>
                <w:rFonts w:ascii="Arial" w:hAnsi="Arial" w:cs="Arial"/>
                <w:sz w:val="20"/>
                <w:szCs w:val="20"/>
              </w:rPr>
              <w:t>planid</w:t>
            </w:r>
            <w:proofErr w:type="spellEnd"/>
            <w:r w:rsidRPr="00DF43E1"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76219F" w14:paraId="4BEBC6AC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0BF90B43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6C31C1FC" w14:textId="494DCF65" w:rsidR="0076219F" w:rsidRPr="009D763B" w:rsidRDefault="00DF43E1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76219F" w14:paraId="4A2802AE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2F31A481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1E80B18C" w14:textId="491A4077" w:rsidR="0076219F" w:rsidRPr="009D763B" w:rsidRDefault="00DF43E1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 managers, Customers</w:t>
            </w:r>
          </w:p>
        </w:tc>
      </w:tr>
      <w:tr w:rsidR="0076219F" w14:paraId="78690839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7BFB973D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7DE5EAAE" w14:textId="0F27E8DB" w:rsidR="0076219F" w:rsidRPr="009D763B" w:rsidRDefault="00DF43E1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76219F" w14:paraId="11259CD3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706D6C03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30D5B24A" w14:textId="0638E6C5" w:rsidR="0076219F" w:rsidRPr="009D763B" w:rsidRDefault="00DF43E1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This endpoint is used to fetch details of a particular loan plan</w:t>
            </w:r>
          </w:p>
        </w:tc>
      </w:tr>
      <w:tr w:rsidR="0076219F" w14:paraId="1B9D8EF8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AFDF941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2C503211" w14:textId="4FF9CF6F" w:rsidR="0076219F" w:rsidRPr="009D763B" w:rsidRDefault="00DF43E1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PlanId</w:t>
            </w:r>
            <w:proofErr w:type="spellEnd"/>
          </w:p>
        </w:tc>
      </w:tr>
      <w:tr w:rsidR="0076219F" w14:paraId="2DE3C8D7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06827CF0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56FFC98B" w14:textId="3D97B42F" w:rsidR="0076219F" w:rsidRPr="009D763B" w:rsidRDefault="00DF43E1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LoanPlanDTO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or status code</w:t>
            </w:r>
          </w:p>
        </w:tc>
      </w:tr>
    </w:tbl>
    <w:p w14:paraId="3C7AE85A" w14:textId="0C5EC548" w:rsidR="00781D2B" w:rsidRPr="00781D2B" w:rsidRDefault="00781D2B" w:rsidP="00781D2B">
      <w:pPr>
        <w:pStyle w:val="Caption"/>
        <w:keepNext/>
        <w:jc w:val="center"/>
        <w:rPr>
          <w:sz w:val="16"/>
        </w:rPr>
      </w:pPr>
      <w:r w:rsidRPr="00781D2B">
        <w:rPr>
          <w:sz w:val="16"/>
        </w:rPr>
        <w:t xml:space="preserve">Table </w:t>
      </w:r>
      <w:r w:rsidRPr="00781D2B">
        <w:rPr>
          <w:sz w:val="16"/>
        </w:rPr>
        <w:fldChar w:fldCharType="begin"/>
      </w:r>
      <w:r w:rsidRPr="00781D2B">
        <w:rPr>
          <w:sz w:val="16"/>
        </w:rPr>
        <w:instrText xml:space="preserve"> SEQ Table \* ARABIC </w:instrText>
      </w:r>
      <w:r w:rsidRPr="00781D2B">
        <w:rPr>
          <w:sz w:val="16"/>
        </w:rPr>
        <w:fldChar w:fldCharType="separate"/>
      </w:r>
      <w:r w:rsidR="00714E59">
        <w:rPr>
          <w:noProof/>
          <w:sz w:val="16"/>
        </w:rPr>
        <w:t>6</w:t>
      </w:r>
      <w:r w:rsidRPr="00781D2B">
        <w:rPr>
          <w:sz w:val="16"/>
        </w:rPr>
        <w:fldChar w:fldCharType="end"/>
      </w:r>
      <w:r w:rsidRPr="00781D2B">
        <w:rPr>
          <w:sz w:val="16"/>
        </w:rPr>
        <w:t xml:space="preserve"> </w:t>
      </w:r>
      <w:r w:rsidR="00516FB7">
        <w:rPr>
          <w:sz w:val="16"/>
        </w:rPr>
        <w:t xml:space="preserve">: </w:t>
      </w:r>
      <w:r w:rsidR="0054352D">
        <w:rPr>
          <w:sz w:val="16"/>
        </w:rPr>
        <w:t>Loan Plans</w:t>
      </w:r>
      <w:r w:rsidR="00516FB7">
        <w:rPr>
          <w:sz w:val="16"/>
        </w:rPr>
        <w:t xml:space="preserve"> - Endpoint - 5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6219F" w14:paraId="4872C4CF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151D9005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2A2AD67A" w14:textId="3F937502" w:rsidR="0076219F" w:rsidRPr="009D763B" w:rsidRDefault="00DF43E1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DF43E1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DF43E1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DF43E1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DF43E1">
              <w:rPr>
                <w:rFonts w:ascii="Arial" w:hAnsi="Arial" w:cs="Arial"/>
                <w:sz w:val="20"/>
                <w:szCs w:val="20"/>
              </w:rPr>
              <w:t>loanplans</w:t>
            </w:r>
            <w:proofErr w:type="spellEnd"/>
            <w:r w:rsidRPr="00DF43E1">
              <w:rPr>
                <w:rFonts w:ascii="Arial" w:hAnsi="Arial" w:cs="Arial"/>
                <w:sz w:val="20"/>
                <w:szCs w:val="20"/>
              </w:rPr>
              <w:t>/&lt;</w:t>
            </w:r>
            <w:proofErr w:type="spellStart"/>
            <w:r w:rsidRPr="00DF43E1">
              <w:rPr>
                <w:rFonts w:ascii="Arial" w:hAnsi="Arial" w:cs="Arial"/>
                <w:sz w:val="20"/>
                <w:szCs w:val="20"/>
              </w:rPr>
              <w:t>planid</w:t>
            </w:r>
            <w:proofErr w:type="spellEnd"/>
            <w:r w:rsidRPr="00DF43E1"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76219F" w14:paraId="79884A63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75F525C4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58B6D7F9" w14:textId="16FC93B6" w:rsidR="0076219F" w:rsidRPr="009D763B" w:rsidRDefault="00DF43E1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PUT</w:t>
            </w:r>
          </w:p>
        </w:tc>
      </w:tr>
      <w:tr w:rsidR="00A348C5" w14:paraId="39E903B1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7C9ABD7C" w14:textId="77777777" w:rsidR="00A348C5" w:rsidRPr="00105A60" w:rsidRDefault="00A348C5" w:rsidP="00A348C5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57643242" w14:textId="0225824C" w:rsidR="00A348C5" w:rsidRPr="009D763B" w:rsidRDefault="00DF43E1" w:rsidP="00A348C5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 managers</w:t>
            </w:r>
          </w:p>
        </w:tc>
      </w:tr>
      <w:tr w:rsidR="00A348C5" w14:paraId="14FC961D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3B3F5E7D" w14:textId="77777777" w:rsidR="00A348C5" w:rsidRPr="00105A60" w:rsidRDefault="00A348C5" w:rsidP="00A348C5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0918BC4D" w14:textId="74045009" w:rsidR="00A348C5" w:rsidRPr="009D763B" w:rsidRDefault="00DF43E1" w:rsidP="00A348C5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A348C5" w14:paraId="65A7B51D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39179C98" w14:textId="77777777" w:rsidR="00A348C5" w:rsidRPr="00105A60" w:rsidRDefault="00A348C5" w:rsidP="00A348C5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59DF46B0" w14:textId="2225FAD2" w:rsidR="00A348C5" w:rsidRPr="009D763B" w:rsidRDefault="00DF43E1" w:rsidP="00E5051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 managers can update a loan plan using this endpoint</w:t>
            </w:r>
          </w:p>
        </w:tc>
      </w:tr>
      <w:tr w:rsidR="00A348C5" w14:paraId="359BBEA8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DDBF7F1" w14:textId="77777777" w:rsidR="00A348C5" w:rsidRPr="00105A60" w:rsidRDefault="00A348C5" w:rsidP="00A348C5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2AC3D3A9" w14:textId="26141B23" w:rsidR="00A348C5" w:rsidRPr="009D763B" w:rsidRDefault="00DF43E1" w:rsidP="00A348C5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PlanId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LoanPlanDTO</w:t>
            </w:r>
            <w:proofErr w:type="spellEnd"/>
          </w:p>
        </w:tc>
      </w:tr>
      <w:tr w:rsidR="00A348C5" w14:paraId="27A10661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32EDF8B7" w14:textId="77777777" w:rsidR="00A348C5" w:rsidRPr="00105A60" w:rsidRDefault="00A348C5" w:rsidP="00A348C5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6E6B5B78" w14:textId="6C61E72D" w:rsidR="00A348C5" w:rsidRPr="009D763B" w:rsidRDefault="00DF43E1" w:rsidP="00A348C5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</w:t>
            </w:r>
          </w:p>
        </w:tc>
      </w:tr>
    </w:tbl>
    <w:p w14:paraId="726A7A2E" w14:textId="77777777" w:rsidR="009318C7" w:rsidRDefault="009318C7" w:rsidP="00AA21A9">
      <w:pPr>
        <w:widowControl/>
        <w:spacing w:before="0" w:after="0" w:line="240" w:lineRule="auto"/>
        <w:ind w:right="0"/>
        <w:rPr>
          <w:b/>
          <w:u w:val="single"/>
        </w:rPr>
      </w:pPr>
    </w:p>
    <w:p w14:paraId="0FFF5684" w14:textId="6A1E8729" w:rsidR="008B16ED" w:rsidRPr="0068592F" w:rsidRDefault="008B16ED" w:rsidP="00AA21A9">
      <w:pPr>
        <w:widowControl/>
        <w:spacing w:before="0" w:after="0" w:line="240" w:lineRule="auto"/>
        <w:ind w:right="0"/>
        <w:rPr>
          <w:b/>
          <w:u w:val="single"/>
        </w:rPr>
      </w:pPr>
      <w:r w:rsidRPr="0068592F">
        <w:rPr>
          <w:b/>
          <w:u w:val="single"/>
        </w:rPr>
        <w:t>Stage: Font-end design</w:t>
      </w:r>
    </w:p>
    <w:p w14:paraId="3757BE45" w14:textId="77777777" w:rsidR="0068592F" w:rsidRPr="008B16ED" w:rsidRDefault="0068592F" w:rsidP="00AA21A9">
      <w:pPr>
        <w:widowControl/>
        <w:spacing w:before="0" w:after="0" w:line="240" w:lineRule="auto"/>
        <w:ind w:right="0"/>
        <w:rPr>
          <w:b/>
        </w:rPr>
      </w:pPr>
    </w:p>
    <w:p w14:paraId="0E6DEB40" w14:textId="29E6B3EB" w:rsidR="00636622" w:rsidRDefault="008B16ED" w:rsidP="00636622">
      <w:r>
        <w:t xml:space="preserve">Create the following components as per the specification provided below. </w:t>
      </w:r>
    </w:p>
    <w:p w14:paraId="129104A8" w14:textId="0274D98B" w:rsidR="00636622" w:rsidRPr="00636622" w:rsidRDefault="0010349C" w:rsidP="00395FDC">
      <w:pPr>
        <w:pStyle w:val="ListParagraph"/>
        <w:numPr>
          <w:ilvl w:val="0"/>
          <w:numId w:val="51"/>
        </w:numPr>
        <w:rPr>
          <w:u w:val="single"/>
        </w:rPr>
      </w:pPr>
      <w:proofErr w:type="spellStart"/>
      <w:r>
        <w:rPr>
          <w:u w:val="single"/>
        </w:rPr>
        <w:t>AddLoanPlanFormComponent</w:t>
      </w:r>
      <w:proofErr w:type="spellEnd"/>
    </w:p>
    <w:p w14:paraId="57CA5720" w14:textId="0F94AF13" w:rsidR="0010349C" w:rsidRDefault="0010349C" w:rsidP="00395FDC">
      <w:pPr>
        <w:pStyle w:val="ListParagraph"/>
        <w:numPr>
          <w:ilvl w:val="0"/>
          <w:numId w:val="52"/>
        </w:numPr>
      </w:pPr>
      <w:r>
        <w:t>Develop a component which is used by the bank managers to add new loan plan in the system</w:t>
      </w:r>
    </w:p>
    <w:p w14:paraId="6501C2A2" w14:textId="5196311B" w:rsidR="0010349C" w:rsidRDefault="0010349C" w:rsidP="00395FDC">
      <w:pPr>
        <w:pStyle w:val="ListParagraph"/>
        <w:numPr>
          <w:ilvl w:val="0"/>
          <w:numId w:val="52"/>
        </w:numPr>
      </w:pPr>
      <w:r>
        <w:t>Provide a navigation to the component from main menu</w:t>
      </w:r>
    </w:p>
    <w:p w14:paraId="560D26CC" w14:textId="7468A491" w:rsidR="0010349C" w:rsidRDefault="0010349C" w:rsidP="00395FDC">
      <w:pPr>
        <w:pStyle w:val="ListParagraph"/>
        <w:numPr>
          <w:ilvl w:val="0"/>
          <w:numId w:val="52"/>
        </w:numPr>
      </w:pPr>
      <w:r>
        <w:t>Component should contain a form to accept the plan details</w:t>
      </w:r>
    </w:p>
    <w:p w14:paraId="09E6C037" w14:textId="1F071DB2" w:rsidR="0010349C" w:rsidRDefault="0010349C" w:rsidP="00395FDC">
      <w:pPr>
        <w:pStyle w:val="ListParagraph"/>
        <w:numPr>
          <w:ilvl w:val="0"/>
          <w:numId w:val="52"/>
        </w:numPr>
      </w:pPr>
      <w:r>
        <w:t>For loan plan type use a drop down list</w:t>
      </w:r>
    </w:p>
    <w:p w14:paraId="12D24268" w14:textId="179D0DB3" w:rsidR="0010349C" w:rsidRDefault="0010349C" w:rsidP="0010349C">
      <w:pPr>
        <w:pStyle w:val="ListParagraph"/>
        <w:numPr>
          <w:ilvl w:val="0"/>
          <w:numId w:val="52"/>
        </w:numPr>
      </w:pPr>
      <w:r>
        <w:t>Use a range slider for tenure and interest rate.</w:t>
      </w:r>
    </w:p>
    <w:p w14:paraId="26542395" w14:textId="1CE1CEDA" w:rsidR="00636622" w:rsidRDefault="00636622" w:rsidP="00395FDC">
      <w:pPr>
        <w:pStyle w:val="ListParagraph"/>
        <w:numPr>
          <w:ilvl w:val="0"/>
          <w:numId w:val="52"/>
        </w:numPr>
      </w:pPr>
      <w:r>
        <w:t>Once all details are validated the form should be allowed to be submitted and an ac</w:t>
      </w:r>
      <w:r w:rsidR="0010349C">
        <w:t>knowledgement must be displayed along with the interest amount</w:t>
      </w:r>
      <w:r w:rsidR="00275542">
        <w:t xml:space="preserve">, </w:t>
      </w:r>
      <w:r w:rsidR="00F56C22">
        <w:t xml:space="preserve">total </w:t>
      </w:r>
      <w:r w:rsidR="009D20B2">
        <w:t>payable</w:t>
      </w:r>
      <w:r w:rsidR="00275542">
        <w:t xml:space="preserve"> and EMI amount</w:t>
      </w:r>
    </w:p>
    <w:p w14:paraId="2814AF08" w14:textId="77777777" w:rsidR="007C508A" w:rsidRDefault="007C508A" w:rsidP="007C508A">
      <w:pPr>
        <w:pStyle w:val="ListParagraph"/>
        <w:ind w:left="1080"/>
      </w:pPr>
    </w:p>
    <w:p w14:paraId="175C4CF4" w14:textId="4D95E507" w:rsidR="007C508A" w:rsidRPr="007C508A" w:rsidRDefault="006B1429" w:rsidP="00395FDC">
      <w:pPr>
        <w:pStyle w:val="ListParagraph"/>
        <w:numPr>
          <w:ilvl w:val="0"/>
          <w:numId w:val="51"/>
        </w:numPr>
        <w:rPr>
          <w:u w:val="single"/>
        </w:rPr>
      </w:pPr>
      <w:proofErr w:type="spellStart"/>
      <w:r>
        <w:rPr>
          <w:u w:val="single"/>
        </w:rPr>
        <w:t>LoanPlansComponent</w:t>
      </w:r>
      <w:proofErr w:type="spellEnd"/>
    </w:p>
    <w:p w14:paraId="3C8B9EC6" w14:textId="46C90810" w:rsidR="007C508A" w:rsidRDefault="007C508A" w:rsidP="00395FDC">
      <w:pPr>
        <w:pStyle w:val="ListParagraph"/>
        <w:numPr>
          <w:ilvl w:val="0"/>
          <w:numId w:val="53"/>
        </w:numPr>
      </w:pPr>
      <w:r>
        <w:lastRenderedPageBreak/>
        <w:t xml:space="preserve">Design a component </w:t>
      </w:r>
      <w:r w:rsidR="002019A1">
        <w:t xml:space="preserve">for </w:t>
      </w:r>
      <w:r w:rsidR="006B1429">
        <w:t>customers and bank manager</w:t>
      </w:r>
      <w:r w:rsidR="002019A1">
        <w:t xml:space="preserve"> </w:t>
      </w:r>
      <w:r>
        <w:t>and provide a navigation to it via navbar</w:t>
      </w:r>
    </w:p>
    <w:p w14:paraId="5CF429EA" w14:textId="63B1E2EB" w:rsidR="007C508A" w:rsidRDefault="006B1429" w:rsidP="00395FDC">
      <w:pPr>
        <w:pStyle w:val="ListParagraph"/>
        <w:numPr>
          <w:ilvl w:val="0"/>
          <w:numId w:val="53"/>
        </w:numPr>
      </w:pPr>
      <w:r>
        <w:t>The component should display the details of a loan plan in a bootstrap card</w:t>
      </w:r>
    </w:p>
    <w:p w14:paraId="54A6735F" w14:textId="4F28929C" w:rsidR="006B1429" w:rsidRDefault="006B1429" w:rsidP="00395FDC">
      <w:pPr>
        <w:pStyle w:val="ListParagraph"/>
        <w:numPr>
          <w:ilvl w:val="0"/>
          <w:numId w:val="53"/>
        </w:numPr>
      </w:pPr>
      <w:r>
        <w:t>Provide a toggle switch using radio button at the top of component to switch between customer and bank manager views</w:t>
      </w:r>
    </w:p>
    <w:p w14:paraId="2313F19B" w14:textId="24BE06FE" w:rsidR="006B1429" w:rsidRDefault="006B1429" w:rsidP="00395FDC">
      <w:pPr>
        <w:pStyle w:val="ListParagraph"/>
        <w:numPr>
          <w:ilvl w:val="0"/>
          <w:numId w:val="53"/>
        </w:numPr>
      </w:pPr>
      <w:r>
        <w:t xml:space="preserve">In bank manager view each bootstrap card should provide an edit button which will redirect to edit loan plan form component passing </w:t>
      </w:r>
      <w:proofErr w:type="spellStart"/>
      <w:r>
        <w:t>planid</w:t>
      </w:r>
      <w:proofErr w:type="spellEnd"/>
      <w:r>
        <w:t xml:space="preserve"> as route parameter.</w:t>
      </w:r>
    </w:p>
    <w:p w14:paraId="3E96D8F0" w14:textId="77777777" w:rsidR="007C508A" w:rsidRDefault="007C508A" w:rsidP="007C508A">
      <w:pPr>
        <w:pStyle w:val="ListParagraph"/>
        <w:ind w:left="1080"/>
      </w:pPr>
    </w:p>
    <w:p w14:paraId="75A99336" w14:textId="0734A001" w:rsidR="007C508A" w:rsidRPr="007C508A" w:rsidRDefault="006B1429" w:rsidP="00395FDC">
      <w:pPr>
        <w:pStyle w:val="ListParagraph"/>
        <w:numPr>
          <w:ilvl w:val="0"/>
          <w:numId w:val="51"/>
        </w:numPr>
        <w:rPr>
          <w:u w:val="single"/>
        </w:rPr>
      </w:pPr>
      <w:proofErr w:type="spellStart"/>
      <w:r>
        <w:rPr>
          <w:u w:val="single"/>
        </w:rPr>
        <w:t>EditLoanPlanFormComponent</w:t>
      </w:r>
      <w:proofErr w:type="spellEnd"/>
    </w:p>
    <w:p w14:paraId="796E0244" w14:textId="38D41968" w:rsidR="00787C27" w:rsidRDefault="00787C27" w:rsidP="00787C27">
      <w:pPr>
        <w:pStyle w:val="ListParagraph"/>
        <w:numPr>
          <w:ilvl w:val="0"/>
          <w:numId w:val="67"/>
        </w:numPr>
      </w:pPr>
      <w:r>
        <w:t xml:space="preserve">Design a component for </w:t>
      </w:r>
      <w:r w:rsidR="002C3705">
        <w:t>bank managers to edit a loan plan details</w:t>
      </w:r>
      <w:r>
        <w:t xml:space="preserve"> and provide a navigation to it via navbar</w:t>
      </w:r>
    </w:p>
    <w:p w14:paraId="3BDF88F7" w14:textId="66D20E5F" w:rsidR="002C3705" w:rsidRDefault="002C3705" w:rsidP="00787C27">
      <w:pPr>
        <w:pStyle w:val="ListParagraph"/>
        <w:numPr>
          <w:ilvl w:val="0"/>
          <w:numId w:val="67"/>
        </w:numPr>
      </w:pPr>
      <w:r>
        <w:t>The component should fetch and display the existing loan plan details by using the ID passed as route parameter</w:t>
      </w:r>
    </w:p>
    <w:p w14:paraId="099651F0" w14:textId="237E3678" w:rsidR="002C3705" w:rsidRDefault="002C3705" w:rsidP="00787C27">
      <w:pPr>
        <w:pStyle w:val="ListParagraph"/>
        <w:numPr>
          <w:ilvl w:val="0"/>
          <w:numId w:val="67"/>
        </w:numPr>
      </w:pPr>
      <w:r>
        <w:t>The user should only be allowed to change the validity and plan name.</w:t>
      </w:r>
    </w:p>
    <w:p w14:paraId="6AE8263B" w14:textId="1DB6B4BC" w:rsidR="00787C27" w:rsidRDefault="002C3705" w:rsidP="00787C27">
      <w:pPr>
        <w:pStyle w:val="ListParagraph"/>
        <w:numPr>
          <w:ilvl w:val="0"/>
          <w:numId w:val="67"/>
        </w:numPr>
      </w:pPr>
      <w:r>
        <w:t>Once the details are validated allow the user to submit the form and display an acknowledgement.</w:t>
      </w:r>
    </w:p>
    <w:p w14:paraId="76DF6078" w14:textId="77777777" w:rsidR="008B16ED" w:rsidRPr="008B16ED" w:rsidRDefault="008B16ED" w:rsidP="008B16ED">
      <w:pPr>
        <w:pStyle w:val="ListParagraph"/>
        <w:ind w:left="1800"/>
        <w:rPr>
          <w:u w:val="single"/>
        </w:rPr>
      </w:pPr>
    </w:p>
    <w:p w14:paraId="297A5A21" w14:textId="6F92593A" w:rsidR="008B16ED" w:rsidRPr="0068592F" w:rsidRDefault="008B16ED" w:rsidP="008B16ED">
      <w:pPr>
        <w:rPr>
          <w:b/>
          <w:u w:val="single"/>
        </w:rPr>
      </w:pPr>
      <w:r w:rsidRPr="0068592F">
        <w:rPr>
          <w:b/>
          <w:u w:val="single"/>
        </w:rPr>
        <w:t>Stage: Integration of Frontend and backend</w:t>
      </w:r>
    </w:p>
    <w:p w14:paraId="5C75F21E" w14:textId="3FE30621" w:rsidR="008B16ED" w:rsidRDefault="008B16ED" w:rsidP="00395FDC">
      <w:pPr>
        <w:pStyle w:val="ListParagraph"/>
        <w:numPr>
          <w:ilvl w:val="0"/>
          <w:numId w:val="26"/>
        </w:numPr>
      </w:pPr>
      <w:r>
        <w:t xml:space="preserve">Create a data service in the font-end application which will communicate with the </w:t>
      </w:r>
      <w:r w:rsidR="003C1AAE">
        <w:t>micro-services</w:t>
      </w:r>
      <w:r>
        <w:t>.</w:t>
      </w:r>
    </w:p>
    <w:p w14:paraId="5DEC0453" w14:textId="227DDEAC" w:rsidR="008B16ED" w:rsidRDefault="008B16ED" w:rsidP="00395FDC">
      <w:pPr>
        <w:pStyle w:val="ListParagraph"/>
        <w:numPr>
          <w:ilvl w:val="0"/>
          <w:numId w:val="26"/>
        </w:numPr>
      </w:pPr>
      <w:r>
        <w:t>Use the data service in the components to make them interact with the API</w:t>
      </w:r>
    </w:p>
    <w:p w14:paraId="70C67D8B" w14:textId="7A100000" w:rsidR="00484955" w:rsidRPr="009465E1" w:rsidRDefault="008B16ED" w:rsidP="00395FDC">
      <w:pPr>
        <w:pStyle w:val="ListParagraph"/>
        <w:numPr>
          <w:ilvl w:val="0"/>
          <w:numId w:val="26"/>
        </w:numPr>
        <w:rPr>
          <w:b/>
          <w:bCs/>
        </w:rPr>
      </w:pPr>
      <w:r>
        <w:t>Valid error messages should be shown based on various response status codes received form the API</w:t>
      </w:r>
    </w:p>
    <w:p w14:paraId="3401DB4A" w14:textId="77777777" w:rsidR="009465E1" w:rsidRPr="00A93AD1" w:rsidRDefault="009465E1" w:rsidP="009465E1">
      <w:pPr>
        <w:pStyle w:val="ListParagraph"/>
        <w:rPr>
          <w:b/>
          <w:bCs/>
        </w:rPr>
      </w:pPr>
    </w:p>
    <w:p w14:paraId="08597B28" w14:textId="47133358" w:rsidR="00A93AD1" w:rsidRPr="006474DF" w:rsidRDefault="00A93AD1" w:rsidP="00A93AD1">
      <w:pPr>
        <w:pStyle w:val="Heading3"/>
        <w:tabs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id="21" w:name="_Toc118566824"/>
      <w:r>
        <w:rPr>
          <w:rFonts w:ascii="Calibri" w:hAnsi="Calibri"/>
          <w:b/>
        </w:rPr>
        <w:t xml:space="preserve">Module – </w:t>
      </w:r>
      <w:r w:rsidR="00CE69C2">
        <w:rPr>
          <w:rFonts w:ascii="Calibri" w:hAnsi="Calibri"/>
          <w:b/>
        </w:rPr>
        <w:t>Loan Applications</w:t>
      </w:r>
      <w:bookmarkEnd w:id="21"/>
    </w:p>
    <w:p w14:paraId="6BD66FFE" w14:textId="18B69919" w:rsidR="00A93AD1" w:rsidRDefault="006A6F46" w:rsidP="00A93AD1">
      <w:r w:rsidRPr="006A6F46">
        <w:t>This module will provide the following functionalities to the application users</w:t>
      </w:r>
    </w:p>
    <w:p w14:paraId="0829376D" w14:textId="77777777" w:rsidR="006A6F46" w:rsidRDefault="006A6F46" w:rsidP="006A6F46">
      <w:pPr>
        <w:pStyle w:val="ListParagraph"/>
        <w:numPr>
          <w:ilvl w:val="0"/>
          <w:numId w:val="55"/>
        </w:numPr>
      </w:pPr>
      <w:r w:rsidRPr="006A6F46">
        <w:t>Customers can submit a loan application</w:t>
      </w:r>
    </w:p>
    <w:p w14:paraId="7651813E" w14:textId="77777777" w:rsidR="006A6F46" w:rsidRDefault="006A6F46" w:rsidP="006A6F46">
      <w:pPr>
        <w:pStyle w:val="ListParagraph"/>
        <w:numPr>
          <w:ilvl w:val="0"/>
          <w:numId w:val="55"/>
        </w:numPr>
      </w:pPr>
      <w:r w:rsidRPr="006A6F46">
        <w:t>A bank manager will be able to view the loan applications</w:t>
      </w:r>
    </w:p>
    <w:p w14:paraId="1193C371" w14:textId="2FD81EE3" w:rsidR="00DA1D1D" w:rsidRDefault="006A6F46" w:rsidP="006A6F46">
      <w:pPr>
        <w:pStyle w:val="ListParagraph"/>
        <w:numPr>
          <w:ilvl w:val="0"/>
          <w:numId w:val="55"/>
        </w:numPr>
      </w:pPr>
      <w:r w:rsidRPr="006A6F46">
        <w:t>A bank manager can approve or reject a loan application</w:t>
      </w:r>
    </w:p>
    <w:p w14:paraId="457ACCEB" w14:textId="77777777" w:rsidR="00A70470" w:rsidRDefault="00A70470" w:rsidP="00A70470">
      <w:pPr>
        <w:pStyle w:val="ListParagraph"/>
      </w:pPr>
    </w:p>
    <w:p w14:paraId="29EA218D" w14:textId="0CAC8943" w:rsidR="00A93AD1" w:rsidRPr="00AA21A9" w:rsidRDefault="00A93AD1" w:rsidP="00536DAC">
      <w:pPr>
        <w:widowControl/>
        <w:spacing w:before="0" w:after="0" w:line="240" w:lineRule="auto"/>
        <w:ind w:right="0"/>
        <w:rPr>
          <w:b/>
          <w:u w:val="single"/>
        </w:rPr>
      </w:pPr>
      <w:r w:rsidRPr="00AA21A9">
        <w:rPr>
          <w:b/>
          <w:u w:val="single"/>
        </w:rPr>
        <w:t>Stage: Database Implementation</w:t>
      </w:r>
    </w:p>
    <w:p w14:paraId="1615EF13" w14:textId="77777777" w:rsidR="00A93AD1" w:rsidRDefault="00A93AD1" w:rsidP="00395FDC">
      <w:pPr>
        <w:pStyle w:val="ListParagraph"/>
        <w:numPr>
          <w:ilvl w:val="0"/>
          <w:numId w:val="27"/>
        </w:numPr>
      </w:pPr>
      <w:r w:rsidRPr="002D5F62">
        <w:t>Design a data base as per the following ER diagram provided.</w:t>
      </w:r>
    </w:p>
    <w:p w14:paraId="54AE590F" w14:textId="5E0B8938" w:rsidR="002C2CFB" w:rsidRDefault="00C4088C" w:rsidP="002C2CFB">
      <w:pPr>
        <w:pStyle w:val="ListParagraph"/>
        <w:keepNext/>
      </w:pPr>
      <w:r>
        <w:rPr>
          <w:noProof/>
          <w:lang w:val="en-IN" w:eastAsia="en-IN"/>
        </w:rPr>
        <w:lastRenderedPageBreak/>
        <w:drawing>
          <wp:inline distT="0" distB="0" distL="0" distR="0" wp14:anchorId="7B9C05E0" wp14:editId="5C37DB7C">
            <wp:extent cx="3983928" cy="207716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6409" cy="208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6474" w14:textId="790827B9" w:rsidR="002C2CFB" w:rsidRDefault="002C2CFB" w:rsidP="002C2CFB">
      <w:pPr>
        <w:pStyle w:val="Caption"/>
        <w:jc w:val="center"/>
        <w:rPr>
          <w:sz w:val="16"/>
        </w:rPr>
      </w:pPr>
      <w:r w:rsidRPr="002C2CFB">
        <w:rPr>
          <w:sz w:val="16"/>
        </w:rPr>
        <w:t xml:space="preserve">Figure </w:t>
      </w:r>
      <w:r w:rsidRPr="002C2CFB">
        <w:rPr>
          <w:sz w:val="16"/>
        </w:rPr>
        <w:fldChar w:fldCharType="begin"/>
      </w:r>
      <w:r w:rsidRPr="002C2CFB">
        <w:rPr>
          <w:sz w:val="16"/>
        </w:rPr>
        <w:instrText xml:space="preserve"> SEQ Figure \* ARABIC </w:instrText>
      </w:r>
      <w:r w:rsidRPr="002C2CFB">
        <w:rPr>
          <w:sz w:val="16"/>
        </w:rPr>
        <w:fldChar w:fldCharType="separate"/>
      </w:r>
      <w:r w:rsidR="00D07BBC">
        <w:rPr>
          <w:noProof/>
          <w:sz w:val="16"/>
        </w:rPr>
        <w:t>4</w:t>
      </w:r>
      <w:r w:rsidRPr="002C2CFB">
        <w:rPr>
          <w:sz w:val="16"/>
        </w:rPr>
        <w:fldChar w:fldCharType="end"/>
      </w:r>
      <w:r w:rsidRPr="002C2CFB">
        <w:rPr>
          <w:sz w:val="16"/>
        </w:rPr>
        <w:t xml:space="preserve"> : ER Diagram </w:t>
      </w:r>
      <w:r w:rsidR="00CE07C5">
        <w:rPr>
          <w:sz w:val="16"/>
        </w:rPr>
        <w:t>–</w:t>
      </w:r>
      <w:r w:rsidR="00734B5B">
        <w:rPr>
          <w:sz w:val="16"/>
        </w:rPr>
        <w:t xml:space="preserve"> </w:t>
      </w:r>
      <w:r w:rsidR="00A70470">
        <w:rPr>
          <w:sz w:val="16"/>
        </w:rPr>
        <w:t>Loan Applications</w:t>
      </w:r>
    </w:p>
    <w:p w14:paraId="66A3CD95" w14:textId="6D5C9AA6" w:rsidR="00A66EAB" w:rsidRDefault="00A66EAB" w:rsidP="00395FDC">
      <w:pPr>
        <w:pStyle w:val="ListParagraph"/>
        <w:numPr>
          <w:ilvl w:val="0"/>
          <w:numId w:val="27"/>
        </w:numPr>
      </w:pPr>
      <w:r>
        <w:t>Apply the following constraints apart from primary keys and foreign keys on the database</w:t>
      </w:r>
    </w:p>
    <w:p w14:paraId="510C7D6B" w14:textId="7328A63B" w:rsidR="007241B0" w:rsidRDefault="00C4088C" w:rsidP="00395FDC">
      <w:pPr>
        <w:pStyle w:val="ListParagraph"/>
        <w:numPr>
          <w:ilvl w:val="1"/>
          <w:numId w:val="27"/>
        </w:numPr>
      </w:pPr>
      <w:proofErr w:type="spellStart"/>
      <w:r>
        <w:t>ApplicantName</w:t>
      </w:r>
      <w:proofErr w:type="spellEnd"/>
      <w:r>
        <w:t xml:space="preserve"> must be minimum 10 characters long</w:t>
      </w:r>
    </w:p>
    <w:p w14:paraId="444814B5" w14:textId="64C53999" w:rsidR="00DA1D1D" w:rsidRDefault="00C4088C" w:rsidP="00395FDC">
      <w:pPr>
        <w:pStyle w:val="ListParagraph"/>
        <w:numPr>
          <w:ilvl w:val="1"/>
          <w:numId w:val="27"/>
        </w:numPr>
      </w:pPr>
      <w:r>
        <w:t>No of dependent can be 0 or more</w:t>
      </w:r>
    </w:p>
    <w:p w14:paraId="0F728F83" w14:textId="12EFAA97" w:rsidR="00B9453E" w:rsidRDefault="00C4088C" w:rsidP="00395FDC">
      <w:pPr>
        <w:pStyle w:val="ListParagraph"/>
        <w:numPr>
          <w:ilvl w:val="1"/>
          <w:numId w:val="27"/>
        </w:numPr>
      </w:pPr>
      <w:r>
        <w:t>Phone number must be exactly 10 characters long</w:t>
      </w:r>
    </w:p>
    <w:p w14:paraId="338F037B" w14:textId="33FAB695" w:rsidR="001A4762" w:rsidRDefault="001A4762" w:rsidP="00395FDC">
      <w:pPr>
        <w:pStyle w:val="ListParagraph"/>
        <w:numPr>
          <w:ilvl w:val="1"/>
          <w:numId w:val="27"/>
        </w:numPr>
      </w:pPr>
      <w:r>
        <w:t>Application status should be – New/Approved/Rejected</w:t>
      </w:r>
    </w:p>
    <w:p w14:paraId="78355D81" w14:textId="37F0042A" w:rsidR="007241B0" w:rsidRDefault="000E2252" w:rsidP="00EE2ACD">
      <w:r w:rsidRPr="000E2252">
        <w:rPr>
          <w:u w:val="single"/>
        </w:rPr>
        <w:t>Note:</w:t>
      </w:r>
      <w:r>
        <w:t xml:space="preserve"> </w:t>
      </w:r>
      <w:r w:rsidR="00DA1D1D">
        <w:t xml:space="preserve">Seed the data for </w:t>
      </w:r>
      <w:r w:rsidR="00B84D11">
        <w:t>document</w:t>
      </w:r>
      <w:r w:rsidR="00DA1D1D">
        <w:t xml:space="preserve"> types as </w:t>
      </w:r>
      <w:r w:rsidR="00B84D11">
        <w:t>Bank statement</w:t>
      </w:r>
      <w:r w:rsidR="00DA1D1D">
        <w:t xml:space="preserve">, </w:t>
      </w:r>
      <w:proofErr w:type="spellStart"/>
      <w:r w:rsidR="00B84D11">
        <w:t>Payslip</w:t>
      </w:r>
      <w:proofErr w:type="spellEnd"/>
      <w:r w:rsidR="00DA1D1D">
        <w:t xml:space="preserve">, </w:t>
      </w:r>
      <w:r w:rsidR="00B84D11">
        <w:t>ITR</w:t>
      </w:r>
      <w:r w:rsidR="00DA1D1D">
        <w:t xml:space="preserve">, </w:t>
      </w:r>
      <w:proofErr w:type="spellStart"/>
      <w:r w:rsidR="008A2F3A">
        <w:t>SaleDeed</w:t>
      </w:r>
      <w:proofErr w:type="spellEnd"/>
      <w:r w:rsidR="00DA1D1D">
        <w:t xml:space="preserve">, </w:t>
      </w:r>
      <w:r w:rsidR="008A2F3A">
        <w:t>Medical certificate</w:t>
      </w:r>
      <w:r w:rsidR="00CC492E">
        <w:t>, ID proof, Address proof</w:t>
      </w:r>
      <w:r>
        <w:t>.</w:t>
      </w:r>
    </w:p>
    <w:p w14:paraId="1C1B2F6D" w14:textId="1D0D1100" w:rsidR="00A93AD1" w:rsidRPr="00AA21A9" w:rsidRDefault="00A93AD1" w:rsidP="00A4717C">
      <w:pPr>
        <w:widowControl/>
        <w:spacing w:before="0" w:after="0" w:line="240" w:lineRule="auto"/>
        <w:ind w:right="0"/>
        <w:rPr>
          <w:b/>
          <w:u w:val="single"/>
        </w:rPr>
      </w:pPr>
      <w:r w:rsidRPr="00AA21A9">
        <w:rPr>
          <w:b/>
          <w:u w:val="single"/>
        </w:rPr>
        <w:t>Stage: Data Access Layer Design</w:t>
      </w:r>
    </w:p>
    <w:p w14:paraId="59F727B0" w14:textId="77777777" w:rsidR="00A93AD1" w:rsidRDefault="00A93AD1" w:rsidP="00395FDC">
      <w:pPr>
        <w:pStyle w:val="ListParagraph"/>
        <w:numPr>
          <w:ilvl w:val="0"/>
          <w:numId w:val="28"/>
        </w:numPr>
      </w:pPr>
      <w:r>
        <w:t xml:space="preserve">Create a library project and add ORM support into it. </w:t>
      </w:r>
    </w:p>
    <w:p w14:paraId="79BA6287" w14:textId="584A34AA" w:rsidR="00A93AD1" w:rsidRDefault="00CB57A2" w:rsidP="00395FDC">
      <w:pPr>
        <w:pStyle w:val="ListParagraph"/>
        <w:numPr>
          <w:ilvl w:val="0"/>
          <w:numId w:val="28"/>
        </w:numPr>
      </w:pPr>
      <w:r>
        <w:t xml:space="preserve">Use the ORM to map the entities to database as per the ER diagram provided. </w:t>
      </w:r>
    </w:p>
    <w:p w14:paraId="50FE628C" w14:textId="566A04EB" w:rsidR="00A93AD1" w:rsidRDefault="00A93AD1" w:rsidP="00395FDC">
      <w:pPr>
        <w:pStyle w:val="ListParagraph"/>
        <w:numPr>
          <w:ilvl w:val="0"/>
          <w:numId w:val="28"/>
        </w:numPr>
      </w:pPr>
      <w:r>
        <w:t>Use repository per entity pattern and generate the repositories to perform the following operations</w:t>
      </w:r>
    </w:p>
    <w:p w14:paraId="06EBF6C3" w14:textId="1A24B185" w:rsidR="006842DB" w:rsidRDefault="00620E7D" w:rsidP="00395FDC">
      <w:pPr>
        <w:pStyle w:val="ListParagraph"/>
        <w:numPr>
          <w:ilvl w:val="1"/>
          <w:numId w:val="28"/>
        </w:numPr>
      </w:pPr>
      <w:r>
        <w:t>Return document types list</w:t>
      </w:r>
    </w:p>
    <w:p w14:paraId="318ADB9A" w14:textId="27E017B7" w:rsidR="00EE2ACD" w:rsidRDefault="00620E7D" w:rsidP="00395FDC">
      <w:pPr>
        <w:pStyle w:val="ListParagraph"/>
        <w:numPr>
          <w:ilvl w:val="1"/>
          <w:numId w:val="28"/>
        </w:numPr>
      </w:pPr>
      <w:r>
        <w:t>Insert a loan application</w:t>
      </w:r>
    </w:p>
    <w:p w14:paraId="17552826" w14:textId="66C9B85A" w:rsidR="00EE2ACD" w:rsidRDefault="004E6D8E" w:rsidP="00395FDC">
      <w:pPr>
        <w:pStyle w:val="ListParagraph"/>
        <w:numPr>
          <w:ilvl w:val="1"/>
          <w:numId w:val="28"/>
        </w:numPr>
      </w:pPr>
      <w:r>
        <w:t xml:space="preserve">Return list of </w:t>
      </w:r>
      <w:r w:rsidR="00620E7D">
        <w:t>loan applications</w:t>
      </w:r>
      <w:r>
        <w:t xml:space="preserve"> </w:t>
      </w:r>
    </w:p>
    <w:p w14:paraId="2F4C7ACF" w14:textId="7AF3877C" w:rsidR="00EE2ACD" w:rsidRDefault="00620E7D" w:rsidP="00EE2ACD">
      <w:pPr>
        <w:pStyle w:val="ListParagraph"/>
        <w:numPr>
          <w:ilvl w:val="1"/>
          <w:numId w:val="28"/>
        </w:numPr>
      </w:pPr>
      <w:r>
        <w:t>Return a loan application by id</w:t>
      </w:r>
    </w:p>
    <w:p w14:paraId="48115249" w14:textId="5902FCB3" w:rsidR="00EE2ACD" w:rsidRDefault="00620E7D" w:rsidP="00EE2ACD">
      <w:pPr>
        <w:pStyle w:val="ListParagraph"/>
        <w:numPr>
          <w:ilvl w:val="1"/>
          <w:numId w:val="28"/>
        </w:numPr>
      </w:pPr>
      <w:r>
        <w:t>Update a loan application status</w:t>
      </w:r>
    </w:p>
    <w:p w14:paraId="565F5D9E" w14:textId="77777777" w:rsidR="00E55B57" w:rsidRDefault="00E55B57" w:rsidP="00E55B57">
      <w:pPr>
        <w:pStyle w:val="ListParagraph"/>
      </w:pPr>
    </w:p>
    <w:p w14:paraId="4A177BBC" w14:textId="77777777" w:rsidR="00A93AD1" w:rsidRDefault="00A93AD1" w:rsidP="00A93AD1">
      <w:pPr>
        <w:pStyle w:val="ListParagraph"/>
        <w:ind w:left="0"/>
        <w:rPr>
          <w:b/>
          <w:u w:val="single"/>
        </w:rPr>
      </w:pPr>
      <w:r w:rsidRPr="00AA21A9">
        <w:rPr>
          <w:b/>
          <w:u w:val="single"/>
        </w:rPr>
        <w:t>Stage: Business Logic Layer Development</w:t>
      </w:r>
    </w:p>
    <w:p w14:paraId="01F2C433" w14:textId="77777777" w:rsidR="00A93AD1" w:rsidRPr="00AA21A9" w:rsidRDefault="00A93AD1" w:rsidP="00A93AD1">
      <w:pPr>
        <w:pStyle w:val="ListParagraph"/>
        <w:ind w:left="0"/>
        <w:rPr>
          <w:b/>
          <w:u w:val="single"/>
        </w:rPr>
      </w:pPr>
    </w:p>
    <w:p w14:paraId="595D9764" w14:textId="77777777" w:rsidR="00A93AD1" w:rsidRDefault="00A93AD1" w:rsidP="00395FDC">
      <w:pPr>
        <w:pStyle w:val="ListParagraph"/>
        <w:numPr>
          <w:ilvl w:val="0"/>
          <w:numId w:val="29"/>
        </w:numPr>
      </w:pPr>
      <w:r>
        <w:t>Develop a library which reference the Data Access Library project created earlier</w:t>
      </w:r>
    </w:p>
    <w:p w14:paraId="7685C060" w14:textId="77777777" w:rsidR="00A93AD1" w:rsidRDefault="00A93AD1" w:rsidP="00395FDC">
      <w:pPr>
        <w:pStyle w:val="ListParagraph"/>
        <w:numPr>
          <w:ilvl w:val="0"/>
          <w:numId w:val="29"/>
        </w:numPr>
      </w:pPr>
      <w:r>
        <w:t>This class library will contain various service classes which will encapsulate the business logic for the application.</w:t>
      </w:r>
    </w:p>
    <w:p w14:paraId="04322D0C" w14:textId="77777777" w:rsidR="00A93AD1" w:rsidRDefault="00A93AD1" w:rsidP="00395FDC">
      <w:pPr>
        <w:pStyle w:val="ListParagraph"/>
        <w:numPr>
          <w:ilvl w:val="0"/>
          <w:numId w:val="29"/>
        </w:numPr>
      </w:pPr>
      <w:r>
        <w:t>Use dependency injection to in service classes to inject the required repositories.</w:t>
      </w:r>
    </w:p>
    <w:p w14:paraId="13F6D6BD" w14:textId="7297604F" w:rsidR="00A93AD1" w:rsidRDefault="00A93AD1" w:rsidP="00395FDC">
      <w:pPr>
        <w:pStyle w:val="ListParagraph"/>
        <w:numPr>
          <w:ilvl w:val="0"/>
          <w:numId w:val="29"/>
        </w:numPr>
      </w:pPr>
      <w:r>
        <w:t xml:space="preserve">Create the service classes </w:t>
      </w:r>
      <w:r w:rsidR="00280FFE">
        <w:t>using</w:t>
      </w:r>
      <w:r>
        <w:t xml:space="preserve"> the single responsibility principle which perform the given operations as follows </w:t>
      </w:r>
    </w:p>
    <w:p w14:paraId="10849058" w14:textId="2D5F8E46" w:rsidR="00310E69" w:rsidRDefault="008E6545" w:rsidP="00381E4E">
      <w:pPr>
        <w:pStyle w:val="ListParagraph"/>
        <w:numPr>
          <w:ilvl w:val="1"/>
          <w:numId w:val="29"/>
        </w:numPr>
      </w:pPr>
      <w:r>
        <w:t>Get all document types list</w:t>
      </w:r>
    </w:p>
    <w:p w14:paraId="6C95BA92" w14:textId="07E52125" w:rsidR="00EE2ACD" w:rsidRDefault="007A0779" w:rsidP="00381E4E">
      <w:pPr>
        <w:pStyle w:val="ListParagraph"/>
        <w:numPr>
          <w:ilvl w:val="1"/>
          <w:numId w:val="29"/>
        </w:numPr>
      </w:pPr>
      <w:r>
        <w:t>Create loan application</w:t>
      </w:r>
    </w:p>
    <w:p w14:paraId="34C6F1C1" w14:textId="4F067A53" w:rsidR="00EE2ACD" w:rsidRDefault="007A0779" w:rsidP="00381E4E">
      <w:pPr>
        <w:pStyle w:val="ListParagraph"/>
        <w:numPr>
          <w:ilvl w:val="1"/>
          <w:numId w:val="29"/>
        </w:numPr>
      </w:pPr>
      <w:r>
        <w:t xml:space="preserve">Get all </w:t>
      </w:r>
      <w:r w:rsidR="001A4762">
        <w:t>new</w:t>
      </w:r>
      <w:r>
        <w:t xml:space="preserve"> loan applications</w:t>
      </w:r>
    </w:p>
    <w:p w14:paraId="01FEC86A" w14:textId="154BDF63" w:rsidR="007A0779" w:rsidRDefault="007A0779" w:rsidP="00381E4E">
      <w:pPr>
        <w:pStyle w:val="ListParagraph"/>
        <w:numPr>
          <w:ilvl w:val="1"/>
          <w:numId w:val="29"/>
        </w:numPr>
      </w:pPr>
      <w:r>
        <w:t>Get loan application by id</w:t>
      </w:r>
    </w:p>
    <w:p w14:paraId="4CE43EFE" w14:textId="070BB78C" w:rsidR="00EE2ACD" w:rsidRDefault="007A0779" w:rsidP="00381E4E">
      <w:pPr>
        <w:pStyle w:val="ListParagraph"/>
        <w:numPr>
          <w:ilvl w:val="1"/>
          <w:numId w:val="29"/>
        </w:numPr>
      </w:pPr>
      <w:proofErr w:type="spellStart"/>
      <w:r>
        <w:t>Repond</w:t>
      </w:r>
      <w:proofErr w:type="spellEnd"/>
      <w:r>
        <w:t xml:space="preserve"> to loan application</w:t>
      </w:r>
    </w:p>
    <w:p w14:paraId="6B516105" w14:textId="77777777" w:rsidR="00A93AD1" w:rsidRDefault="00A93AD1" w:rsidP="00395FDC">
      <w:pPr>
        <w:pStyle w:val="ListParagraph"/>
        <w:numPr>
          <w:ilvl w:val="0"/>
          <w:numId w:val="29"/>
        </w:numPr>
      </w:pPr>
      <w:r>
        <w:t>Following business rules must be implemented as part of the business service class</w:t>
      </w:r>
    </w:p>
    <w:p w14:paraId="34A67DB2" w14:textId="2454AC8B" w:rsidR="00480512" w:rsidRDefault="001E779A" w:rsidP="00395FDC">
      <w:pPr>
        <w:pStyle w:val="ListParagraph"/>
        <w:numPr>
          <w:ilvl w:val="1"/>
          <w:numId w:val="29"/>
        </w:numPr>
      </w:pPr>
      <w:r>
        <w:lastRenderedPageBreak/>
        <w:t>Each customer can only have 2 new loan application and each of them must be for a different loan plan</w:t>
      </w:r>
      <w:r w:rsidR="00C170EC">
        <w:t>. If customer tries to create more than 2 new request then a user-defined exception “</w:t>
      </w:r>
      <w:proofErr w:type="spellStart"/>
      <w:r w:rsidR="00C170EC">
        <w:t>MaximumRequestLimitReachedException</w:t>
      </w:r>
      <w:proofErr w:type="spellEnd"/>
      <w:r w:rsidR="00C170EC">
        <w:t>” should be thrown.</w:t>
      </w:r>
    </w:p>
    <w:p w14:paraId="67A7D59D" w14:textId="14F4314F" w:rsidR="001E779A" w:rsidRDefault="001E779A" w:rsidP="00395FDC">
      <w:pPr>
        <w:pStyle w:val="ListParagraph"/>
        <w:numPr>
          <w:ilvl w:val="1"/>
          <w:numId w:val="29"/>
        </w:numPr>
      </w:pPr>
      <w:r>
        <w:t>If a loan application is reject a customer can raise 2 more new applications for the same loan plan</w:t>
      </w:r>
    </w:p>
    <w:p w14:paraId="3D263A9C" w14:textId="7EA34145" w:rsidR="00CD5540" w:rsidRDefault="00CD5540" w:rsidP="00395FDC">
      <w:pPr>
        <w:pStyle w:val="ListParagraph"/>
        <w:numPr>
          <w:ilvl w:val="1"/>
          <w:numId w:val="29"/>
        </w:numPr>
      </w:pPr>
      <w:r>
        <w:t>User phone number should be 10 digits only</w:t>
      </w:r>
    </w:p>
    <w:p w14:paraId="281072AD" w14:textId="60A6A893" w:rsidR="00A93AD1" w:rsidRDefault="00A93AD1" w:rsidP="00A93AD1">
      <w:pPr>
        <w:pStyle w:val="ListParagraph"/>
        <w:ind w:left="1440"/>
      </w:pPr>
    </w:p>
    <w:p w14:paraId="1A0C2EE4" w14:textId="03F2BDCF" w:rsidR="00A93AD1" w:rsidRPr="00AA21A9" w:rsidRDefault="00A93AD1" w:rsidP="007B356F">
      <w:pPr>
        <w:widowControl/>
        <w:spacing w:before="0" w:after="0" w:line="240" w:lineRule="auto"/>
        <w:ind w:right="0"/>
        <w:rPr>
          <w:b/>
          <w:u w:val="single"/>
        </w:rPr>
      </w:pPr>
      <w:r>
        <w:rPr>
          <w:b/>
          <w:u w:val="single"/>
        </w:rPr>
        <w:t>Stage: Unit Testing</w:t>
      </w:r>
    </w:p>
    <w:p w14:paraId="606FA4B6" w14:textId="77777777" w:rsidR="00A93AD1" w:rsidRDefault="00A93AD1" w:rsidP="00395FDC">
      <w:pPr>
        <w:pStyle w:val="ListParagraph"/>
        <w:numPr>
          <w:ilvl w:val="0"/>
          <w:numId w:val="30"/>
        </w:numPr>
        <w:spacing w:before="240"/>
      </w:pPr>
      <w:r>
        <w:t>Create a new Unit test project to test the service classes created in business logic layers</w:t>
      </w:r>
    </w:p>
    <w:p w14:paraId="15E6DE15" w14:textId="6EFAE5E4" w:rsidR="00AD5FD8" w:rsidRPr="00761F54" w:rsidRDefault="00A93AD1" w:rsidP="00FE2669">
      <w:pPr>
        <w:pStyle w:val="ListParagraph"/>
        <w:numPr>
          <w:ilvl w:val="0"/>
          <w:numId w:val="30"/>
        </w:numPr>
        <w:spacing w:after="0" w:line="240" w:lineRule="auto"/>
        <w:rPr>
          <w:b/>
          <w:u w:val="single"/>
        </w:rPr>
      </w:pPr>
      <w:r>
        <w:t>Mock all the repositories using a mocking framework.</w:t>
      </w:r>
    </w:p>
    <w:p w14:paraId="2A524C5F" w14:textId="77777777" w:rsidR="00761F54" w:rsidRPr="00761F54" w:rsidRDefault="00761F54" w:rsidP="00761F54">
      <w:pPr>
        <w:pStyle w:val="ListParagraph"/>
        <w:spacing w:after="0" w:line="240" w:lineRule="auto"/>
        <w:rPr>
          <w:b/>
          <w:u w:val="single"/>
        </w:rPr>
      </w:pPr>
    </w:p>
    <w:p w14:paraId="1ACAAD88" w14:textId="337E78A3" w:rsidR="00A93AD1" w:rsidRPr="002A5899" w:rsidRDefault="00A93AD1" w:rsidP="00A93AD1">
      <w:pPr>
        <w:rPr>
          <w:b/>
          <w:u w:val="single"/>
        </w:rPr>
      </w:pPr>
      <w:r w:rsidRPr="002A5899">
        <w:rPr>
          <w:b/>
          <w:u w:val="single"/>
        </w:rPr>
        <w:t>Stage: Micro-service implementation</w:t>
      </w:r>
    </w:p>
    <w:p w14:paraId="6C700243" w14:textId="77777777" w:rsidR="00A93AD1" w:rsidRDefault="00A93AD1" w:rsidP="00395FDC">
      <w:pPr>
        <w:pStyle w:val="ListParagraph"/>
        <w:numPr>
          <w:ilvl w:val="0"/>
          <w:numId w:val="31"/>
        </w:numPr>
      </w:pPr>
      <w:r>
        <w:t>Create a API project which references the business logic layer created earlier</w:t>
      </w:r>
    </w:p>
    <w:p w14:paraId="2013A599" w14:textId="77777777" w:rsidR="00A93AD1" w:rsidRDefault="00A93AD1" w:rsidP="00395FDC">
      <w:pPr>
        <w:pStyle w:val="ListParagraph"/>
        <w:numPr>
          <w:ilvl w:val="0"/>
          <w:numId w:val="31"/>
        </w:numPr>
      </w:pPr>
      <w:r>
        <w:t>Implement service documentation using swagger</w:t>
      </w:r>
    </w:p>
    <w:p w14:paraId="286F8F18" w14:textId="1FEA4F29" w:rsidR="00707AC5" w:rsidRDefault="00E755A3" w:rsidP="00395FDC">
      <w:pPr>
        <w:pStyle w:val="ListParagraph"/>
        <w:numPr>
          <w:ilvl w:val="0"/>
          <w:numId w:val="31"/>
        </w:numPr>
      </w:pPr>
      <w:r>
        <w:t>All ex</w:t>
      </w:r>
      <w:r w:rsidR="00707AC5">
        <w:t>ceptions in the micro-service must be handled and logged using a logging library</w:t>
      </w:r>
    </w:p>
    <w:p w14:paraId="24636808" w14:textId="71825E4E" w:rsidR="006D479E" w:rsidRDefault="00A93AD1" w:rsidP="00395FDC">
      <w:pPr>
        <w:pStyle w:val="ListParagraph"/>
        <w:numPr>
          <w:ilvl w:val="0"/>
          <w:numId w:val="31"/>
        </w:numPr>
      </w:pPr>
      <w:r>
        <w:t xml:space="preserve">Create the following end-points and test them using postman and export the requests into a </w:t>
      </w:r>
      <w:proofErr w:type="spellStart"/>
      <w:r>
        <w:t>json</w:t>
      </w:r>
      <w:proofErr w:type="spellEnd"/>
      <w:r>
        <w:t xml:space="preserve"> file.</w:t>
      </w:r>
    </w:p>
    <w:p w14:paraId="18B23D5B" w14:textId="0DC19450" w:rsidR="00277B6D" w:rsidRPr="00277B6D" w:rsidRDefault="00277B6D" w:rsidP="00277B6D">
      <w:pPr>
        <w:pStyle w:val="Caption"/>
        <w:keepNext/>
        <w:jc w:val="center"/>
        <w:rPr>
          <w:sz w:val="16"/>
        </w:rPr>
      </w:pPr>
      <w:r w:rsidRPr="00277B6D">
        <w:rPr>
          <w:sz w:val="16"/>
        </w:rPr>
        <w:t xml:space="preserve">Table </w:t>
      </w:r>
      <w:r w:rsidRPr="00277B6D">
        <w:rPr>
          <w:sz w:val="16"/>
        </w:rPr>
        <w:fldChar w:fldCharType="begin"/>
      </w:r>
      <w:r w:rsidRPr="00277B6D">
        <w:rPr>
          <w:sz w:val="16"/>
        </w:rPr>
        <w:instrText xml:space="preserve"> SEQ Table \* ARABIC </w:instrText>
      </w:r>
      <w:r w:rsidRPr="00277B6D">
        <w:rPr>
          <w:sz w:val="16"/>
        </w:rPr>
        <w:fldChar w:fldCharType="separate"/>
      </w:r>
      <w:r w:rsidR="00714E59">
        <w:rPr>
          <w:noProof/>
          <w:sz w:val="16"/>
        </w:rPr>
        <w:t>7</w:t>
      </w:r>
      <w:r w:rsidRPr="00277B6D">
        <w:rPr>
          <w:sz w:val="16"/>
        </w:rPr>
        <w:fldChar w:fldCharType="end"/>
      </w:r>
      <w:r w:rsidRPr="00277B6D">
        <w:rPr>
          <w:sz w:val="16"/>
        </w:rPr>
        <w:t xml:space="preserve"> : </w:t>
      </w:r>
      <w:r w:rsidR="00A70470">
        <w:rPr>
          <w:sz w:val="16"/>
        </w:rPr>
        <w:t>Loan Applications</w:t>
      </w:r>
      <w:r w:rsidR="00401D99">
        <w:rPr>
          <w:sz w:val="16"/>
        </w:rPr>
        <w:t xml:space="preserve"> - Endpoint - 1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82E68" w14:paraId="162809D8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7EAFABF4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3464B2B1" w14:textId="1E27B77A" w:rsidR="00782E68" w:rsidRPr="009D763B" w:rsidRDefault="00FE2669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FE2669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FE2669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FE2669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FE2669">
              <w:rPr>
                <w:rFonts w:ascii="Arial" w:hAnsi="Arial" w:cs="Arial"/>
                <w:sz w:val="20"/>
                <w:szCs w:val="20"/>
              </w:rPr>
              <w:t>documenttypes</w:t>
            </w:r>
            <w:proofErr w:type="spellEnd"/>
          </w:p>
        </w:tc>
      </w:tr>
      <w:tr w:rsidR="00782E68" w14:paraId="0B5C4D7F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190E5945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56836F93" w14:textId="27C163F2" w:rsidR="00782E68" w:rsidRPr="009D763B" w:rsidRDefault="005D6334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782E68" w14:paraId="665A454B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F15B49C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2EBEBCB5" w14:textId="4123F7D5" w:rsidR="00782E68" w:rsidRPr="009D763B" w:rsidRDefault="005D6334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Customers</w:t>
            </w:r>
          </w:p>
        </w:tc>
      </w:tr>
      <w:tr w:rsidR="00782E68" w14:paraId="4B6616C2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30212A69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0364C1A9" w14:textId="1BE773B5" w:rsidR="00782E68" w:rsidRPr="009D763B" w:rsidRDefault="005D6334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782E68" w14:paraId="5ED45378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2683EA51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2DC0F719" w14:textId="194EAB9E" w:rsidR="00782E68" w:rsidRPr="009D763B" w:rsidRDefault="005D6334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This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enpoint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will allow the customers to choose the type of document they are uploading</w:t>
            </w:r>
          </w:p>
        </w:tc>
      </w:tr>
      <w:tr w:rsidR="00782E68" w14:paraId="399D5DFE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1293172F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2FED31D4" w14:textId="34F60A19" w:rsidR="00782E68" w:rsidRPr="009D763B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82E68" w14:paraId="39DE795E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52BBA27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5991650D" w14:textId="7A1A7D19" w:rsidR="00782E68" w:rsidRPr="009D763B" w:rsidRDefault="005D6334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DocumentTypeDTOs</w:t>
            </w:r>
            <w:proofErr w:type="spellEnd"/>
          </w:p>
        </w:tc>
      </w:tr>
    </w:tbl>
    <w:p w14:paraId="7771B118" w14:textId="42F0277C" w:rsidR="00277B6D" w:rsidRPr="00277B6D" w:rsidRDefault="00277B6D" w:rsidP="00277B6D">
      <w:pPr>
        <w:pStyle w:val="Caption"/>
        <w:keepNext/>
        <w:jc w:val="center"/>
        <w:rPr>
          <w:sz w:val="16"/>
        </w:rPr>
      </w:pPr>
      <w:r w:rsidRPr="00277B6D">
        <w:rPr>
          <w:sz w:val="16"/>
        </w:rPr>
        <w:t xml:space="preserve">Table </w:t>
      </w:r>
      <w:r w:rsidRPr="00277B6D">
        <w:rPr>
          <w:sz w:val="16"/>
        </w:rPr>
        <w:fldChar w:fldCharType="begin"/>
      </w:r>
      <w:r w:rsidRPr="00277B6D">
        <w:rPr>
          <w:sz w:val="16"/>
        </w:rPr>
        <w:instrText xml:space="preserve"> SEQ Table \* ARABIC </w:instrText>
      </w:r>
      <w:r w:rsidRPr="00277B6D">
        <w:rPr>
          <w:sz w:val="16"/>
        </w:rPr>
        <w:fldChar w:fldCharType="separate"/>
      </w:r>
      <w:r w:rsidR="00714E59">
        <w:rPr>
          <w:noProof/>
          <w:sz w:val="16"/>
        </w:rPr>
        <w:t>8</w:t>
      </w:r>
      <w:r w:rsidRPr="00277B6D">
        <w:rPr>
          <w:sz w:val="16"/>
        </w:rPr>
        <w:fldChar w:fldCharType="end"/>
      </w:r>
      <w:r w:rsidRPr="00277B6D">
        <w:rPr>
          <w:sz w:val="16"/>
        </w:rPr>
        <w:t xml:space="preserve"> : </w:t>
      </w:r>
      <w:r w:rsidR="00A70470">
        <w:rPr>
          <w:sz w:val="16"/>
        </w:rPr>
        <w:t>Loan Applications</w:t>
      </w:r>
      <w:r w:rsidR="00401D99">
        <w:rPr>
          <w:sz w:val="16"/>
        </w:rPr>
        <w:t xml:space="preserve"> - Endpoint - 2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82E68" w14:paraId="48CC14B5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7A052641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329993E9" w14:textId="7F8B9EBD" w:rsidR="00782E68" w:rsidRPr="009D763B" w:rsidRDefault="00FE2669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FE2669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FE2669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FE2669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FE2669">
              <w:rPr>
                <w:rFonts w:ascii="Arial" w:hAnsi="Arial" w:cs="Arial"/>
                <w:sz w:val="20"/>
                <w:szCs w:val="20"/>
              </w:rPr>
              <w:t>loanapplications</w:t>
            </w:r>
            <w:proofErr w:type="spellEnd"/>
          </w:p>
        </w:tc>
      </w:tr>
      <w:tr w:rsidR="00782E68" w14:paraId="00B7B763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58432D08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24237E79" w14:textId="316E374E" w:rsidR="00782E68" w:rsidRPr="009D763B" w:rsidRDefault="005C4729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782E68" w14:paraId="69DFE3E6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2302F2C2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4327D33F" w14:textId="6C4C7BF5" w:rsidR="00782E68" w:rsidRPr="009D763B" w:rsidRDefault="005C4729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Customers</w:t>
            </w:r>
          </w:p>
        </w:tc>
      </w:tr>
      <w:tr w:rsidR="00782E68" w14:paraId="6757ABC4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4D36E624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4E27C905" w14:textId="4D3C50ED" w:rsidR="00782E68" w:rsidRPr="009D763B" w:rsidRDefault="005C4729" w:rsidP="00614692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782E68" w14:paraId="3479685E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29656E13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333C89A6" w14:textId="1DF975BB" w:rsidR="00782E68" w:rsidRPr="009D763B" w:rsidRDefault="005C4729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Using this endpoint the customer can submit their application for the loan</w:t>
            </w:r>
          </w:p>
        </w:tc>
      </w:tr>
      <w:tr w:rsidR="00782E68" w14:paraId="64C161AE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30A5A76E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5E14F329" w14:textId="0626546A" w:rsidR="00782E68" w:rsidRPr="009D763B" w:rsidRDefault="005C4729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LoanApplicationDTO</w:t>
            </w:r>
            <w:proofErr w:type="spellEnd"/>
          </w:p>
        </w:tc>
      </w:tr>
      <w:tr w:rsidR="00782E68" w14:paraId="649353E7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9CD3EBA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01EC62B4" w14:textId="078112F2" w:rsidR="00782E68" w:rsidRPr="009D763B" w:rsidRDefault="005C4729" w:rsidP="00614692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</w:t>
            </w:r>
          </w:p>
        </w:tc>
      </w:tr>
    </w:tbl>
    <w:p w14:paraId="0E17A62F" w14:textId="1130EEB4" w:rsidR="00277B6D" w:rsidRPr="00277B6D" w:rsidRDefault="00277B6D" w:rsidP="00277B6D">
      <w:pPr>
        <w:pStyle w:val="Caption"/>
        <w:keepNext/>
        <w:jc w:val="center"/>
        <w:rPr>
          <w:sz w:val="16"/>
        </w:rPr>
      </w:pPr>
      <w:r w:rsidRPr="00277B6D">
        <w:rPr>
          <w:sz w:val="16"/>
        </w:rPr>
        <w:t xml:space="preserve">Table </w:t>
      </w:r>
      <w:r w:rsidRPr="00277B6D">
        <w:rPr>
          <w:sz w:val="16"/>
        </w:rPr>
        <w:fldChar w:fldCharType="begin"/>
      </w:r>
      <w:r w:rsidRPr="00277B6D">
        <w:rPr>
          <w:sz w:val="16"/>
        </w:rPr>
        <w:instrText xml:space="preserve"> SEQ Table \* ARABIC </w:instrText>
      </w:r>
      <w:r w:rsidRPr="00277B6D">
        <w:rPr>
          <w:sz w:val="16"/>
        </w:rPr>
        <w:fldChar w:fldCharType="separate"/>
      </w:r>
      <w:r w:rsidR="00714E59">
        <w:rPr>
          <w:noProof/>
          <w:sz w:val="16"/>
        </w:rPr>
        <w:t>9</w:t>
      </w:r>
      <w:r w:rsidRPr="00277B6D">
        <w:rPr>
          <w:sz w:val="16"/>
        </w:rPr>
        <w:fldChar w:fldCharType="end"/>
      </w:r>
      <w:r w:rsidRPr="00277B6D">
        <w:rPr>
          <w:sz w:val="16"/>
        </w:rPr>
        <w:t xml:space="preserve"> : </w:t>
      </w:r>
      <w:r w:rsidR="00A70470">
        <w:rPr>
          <w:sz w:val="16"/>
        </w:rPr>
        <w:t>Loan Applications</w:t>
      </w:r>
      <w:r w:rsidR="00401D99">
        <w:rPr>
          <w:sz w:val="16"/>
        </w:rPr>
        <w:t xml:space="preserve"> - Endpoint - 3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82E68" w14:paraId="5897F195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32472728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6EB60984" w14:textId="3BAFCC3A" w:rsidR="00782E68" w:rsidRPr="009D763B" w:rsidRDefault="00FE2669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FE2669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FE2669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FE2669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FE2669">
              <w:rPr>
                <w:rFonts w:ascii="Arial" w:hAnsi="Arial" w:cs="Arial"/>
                <w:sz w:val="20"/>
                <w:szCs w:val="20"/>
              </w:rPr>
              <w:t>loanapplications</w:t>
            </w:r>
            <w:proofErr w:type="spellEnd"/>
          </w:p>
        </w:tc>
      </w:tr>
      <w:tr w:rsidR="00782E68" w14:paraId="43F7DCA7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581BB8DE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3A901163" w14:textId="7DC0765F" w:rsidR="00782E68" w:rsidRPr="009D763B" w:rsidRDefault="005C4729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782E68" w14:paraId="6DB6DB37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16D8DCC5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189A2CD6" w14:textId="5B8A1E02" w:rsidR="00782E68" w:rsidRPr="009D763B" w:rsidRDefault="005C4729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 managers</w:t>
            </w:r>
          </w:p>
        </w:tc>
      </w:tr>
      <w:tr w:rsidR="00782E68" w14:paraId="1B4E57ED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1B04C624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213221FB" w14:textId="5CAE2A89" w:rsidR="00782E68" w:rsidRPr="009D763B" w:rsidRDefault="005C4729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782E68" w14:paraId="3D82B3AE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278FEC5A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576AF696" w14:textId="20A2B49F" w:rsidR="00782E68" w:rsidRPr="009D763B" w:rsidRDefault="005C4729" w:rsidP="00614692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 manager can view the list of new loan applications submitted by the customers</w:t>
            </w:r>
          </w:p>
        </w:tc>
      </w:tr>
      <w:tr w:rsidR="00782E68" w14:paraId="5879C2E9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5A33F639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1679C4A6" w14:textId="73193259" w:rsidR="00782E68" w:rsidRPr="009D763B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14692" w14:paraId="681A0553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52373DBC" w14:textId="77777777" w:rsidR="00614692" w:rsidRPr="00105A60" w:rsidRDefault="00614692" w:rsidP="00614692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2C482E03" w14:textId="1CF7EBFD" w:rsidR="00614692" w:rsidRPr="009D763B" w:rsidRDefault="005C4729" w:rsidP="00614692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LoanApplicationDTO</w:t>
            </w:r>
            <w:proofErr w:type="spellEnd"/>
          </w:p>
        </w:tc>
      </w:tr>
    </w:tbl>
    <w:p w14:paraId="66E7C66D" w14:textId="5AB6F636" w:rsidR="00277B6D" w:rsidRDefault="00277B6D">
      <w:pPr>
        <w:widowControl/>
        <w:spacing w:before="0" w:after="0" w:line="240" w:lineRule="auto"/>
        <w:ind w:right="0"/>
        <w:rPr>
          <w:b/>
          <w:sz w:val="16"/>
        </w:rPr>
      </w:pPr>
    </w:p>
    <w:p w14:paraId="000DF1E8" w14:textId="104B6D47" w:rsidR="00277B6D" w:rsidRPr="00277B6D" w:rsidRDefault="00277B6D" w:rsidP="00277B6D">
      <w:pPr>
        <w:pStyle w:val="Caption"/>
        <w:keepNext/>
        <w:jc w:val="center"/>
        <w:rPr>
          <w:sz w:val="16"/>
        </w:rPr>
      </w:pPr>
      <w:r w:rsidRPr="00277B6D">
        <w:rPr>
          <w:sz w:val="16"/>
        </w:rPr>
        <w:lastRenderedPageBreak/>
        <w:t xml:space="preserve">Table </w:t>
      </w:r>
      <w:r w:rsidRPr="00277B6D">
        <w:rPr>
          <w:sz w:val="16"/>
        </w:rPr>
        <w:fldChar w:fldCharType="begin"/>
      </w:r>
      <w:r w:rsidRPr="00277B6D">
        <w:rPr>
          <w:sz w:val="16"/>
        </w:rPr>
        <w:instrText xml:space="preserve"> SEQ Table \* ARABIC </w:instrText>
      </w:r>
      <w:r w:rsidRPr="00277B6D">
        <w:rPr>
          <w:sz w:val="16"/>
        </w:rPr>
        <w:fldChar w:fldCharType="separate"/>
      </w:r>
      <w:r w:rsidR="00714E59">
        <w:rPr>
          <w:noProof/>
          <w:sz w:val="16"/>
        </w:rPr>
        <w:t>10</w:t>
      </w:r>
      <w:r w:rsidRPr="00277B6D">
        <w:rPr>
          <w:sz w:val="16"/>
        </w:rPr>
        <w:fldChar w:fldCharType="end"/>
      </w:r>
      <w:r w:rsidRPr="00277B6D">
        <w:rPr>
          <w:sz w:val="16"/>
        </w:rPr>
        <w:t xml:space="preserve"> : </w:t>
      </w:r>
      <w:r w:rsidR="00A70470">
        <w:rPr>
          <w:sz w:val="16"/>
        </w:rPr>
        <w:t>Loan Applications</w:t>
      </w:r>
      <w:r w:rsidR="00401D99">
        <w:rPr>
          <w:sz w:val="16"/>
        </w:rPr>
        <w:t xml:space="preserve"> - Endpoint - 4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82E68" w14:paraId="0D9960D0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4C9CC3E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2CAD40BD" w14:textId="2C676DEA" w:rsidR="00782E68" w:rsidRPr="009D763B" w:rsidRDefault="00FE2669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FE2669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FE2669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FE2669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FE2669">
              <w:rPr>
                <w:rFonts w:ascii="Arial" w:hAnsi="Arial" w:cs="Arial"/>
                <w:sz w:val="20"/>
                <w:szCs w:val="20"/>
              </w:rPr>
              <w:t>loanapplications</w:t>
            </w:r>
            <w:proofErr w:type="spellEnd"/>
            <w:r w:rsidRPr="00FE2669">
              <w:rPr>
                <w:rFonts w:ascii="Arial" w:hAnsi="Arial" w:cs="Arial"/>
                <w:sz w:val="20"/>
                <w:szCs w:val="20"/>
              </w:rPr>
              <w:t>/&lt;</w:t>
            </w:r>
            <w:proofErr w:type="spellStart"/>
            <w:r w:rsidRPr="00FE2669">
              <w:rPr>
                <w:rFonts w:ascii="Arial" w:hAnsi="Arial" w:cs="Arial"/>
                <w:sz w:val="20"/>
                <w:szCs w:val="20"/>
              </w:rPr>
              <w:t>applicationid</w:t>
            </w:r>
            <w:proofErr w:type="spellEnd"/>
            <w:r w:rsidRPr="00FE2669"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782E68" w14:paraId="61EF7A78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5023D059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08FCB66F" w14:textId="6E251389" w:rsidR="00782E68" w:rsidRPr="009D763B" w:rsidRDefault="005C4729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782E68" w14:paraId="05D188A7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3B3A25A3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40C2A21A" w14:textId="1F6B6BAD" w:rsidR="00782E68" w:rsidRPr="009D763B" w:rsidRDefault="005C4729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 managers</w:t>
            </w:r>
          </w:p>
        </w:tc>
      </w:tr>
      <w:tr w:rsidR="00782E68" w14:paraId="1A03B504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527433E7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4EF7F876" w14:textId="770E9DE4" w:rsidR="00782E68" w:rsidRPr="009D763B" w:rsidRDefault="005C4729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782E68" w14:paraId="1CC4AE16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1B440E62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1CE8745C" w14:textId="06CC3010" w:rsidR="00782E68" w:rsidRPr="009D763B" w:rsidRDefault="005C4729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Using this endpoint the bank managers can view single loan application to approve/reject the application</w:t>
            </w:r>
          </w:p>
        </w:tc>
      </w:tr>
      <w:tr w:rsidR="00782E68" w14:paraId="2DC133C8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40575277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71037C37" w14:textId="625C8F95" w:rsidR="00782E68" w:rsidRPr="009D763B" w:rsidRDefault="005C4729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LoanApplicationID</w:t>
            </w:r>
            <w:proofErr w:type="spellEnd"/>
          </w:p>
        </w:tc>
      </w:tr>
      <w:tr w:rsidR="00782E68" w14:paraId="3B83B9E4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7EC456A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6E2FD177" w14:textId="13FD22B2" w:rsidR="00782E68" w:rsidRPr="009D763B" w:rsidRDefault="005C4729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LoanApplicationDetailsDTO</w:t>
            </w:r>
            <w:proofErr w:type="spellEnd"/>
          </w:p>
        </w:tc>
      </w:tr>
    </w:tbl>
    <w:p w14:paraId="79FCCB46" w14:textId="367840E3" w:rsidR="00FE2669" w:rsidRPr="00FE2669" w:rsidRDefault="00FE2669" w:rsidP="00FE2669">
      <w:pPr>
        <w:pStyle w:val="Caption"/>
        <w:keepNext/>
        <w:jc w:val="center"/>
        <w:rPr>
          <w:sz w:val="16"/>
        </w:rPr>
      </w:pPr>
      <w:r w:rsidRPr="00FE2669">
        <w:rPr>
          <w:sz w:val="16"/>
        </w:rPr>
        <w:t xml:space="preserve">Table </w:t>
      </w:r>
      <w:r w:rsidRPr="00FE2669">
        <w:rPr>
          <w:sz w:val="16"/>
        </w:rPr>
        <w:fldChar w:fldCharType="begin"/>
      </w:r>
      <w:r w:rsidRPr="00FE2669">
        <w:rPr>
          <w:sz w:val="16"/>
        </w:rPr>
        <w:instrText xml:space="preserve"> SEQ Table \* ARABIC </w:instrText>
      </w:r>
      <w:r w:rsidRPr="00FE2669">
        <w:rPr>
          <w:sz w:val="16"/>
        </w:rPr>
        <w:fldChar w:fldCharType="separate"/>
      </w:r>
      <w:r w:rsidR="00714E59">
        <w:rPr>
          <w:noProof/>
          <w:sz w:val="16"/>
        </w:rPr>
        <w:t>11</w:t>
      </w:r>
      <w:r w:rsidRPr="00FE2669">
        <w:rPr>
          <w:sz w:val="16"/>
        </w:rPr>
        <w:fldChar w:fldCharType="end"/>
      </w:r>
      <w:r w:rsidRPr="00FE2669">
        <w:rPr>
          <w:sz w:val="16"/>
        </w:rPr>
        <w:t xml:space="preserve"> : </w:t>
      </w:r>
      <w:r w:rsidR="00401D99">
        <w:rPr>
          <w:sz w:val="16"/>
        </w:rPr>
        <w:t>Loan Applications - Endpoint - 5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FE2669" w14:paraId="4D1365BD" w14:textId="77777777" w:rsidTr="00FE2669">
        <w:tc>
          <w:tcPr>
            <w:tcW w:w="2140" w:type="dxa"/>
            <w:shd w:val="clear" w:color="auto" w:fill="2E74B5" w:themeFill="accent1" w:themeFillShade="BF"/>
          </w:tcPr>
          <w:p w14:paraId="4E8421FB" w14:textId="77777777" w:rsidR="00FE2669" w:rsidRPr="00105A60" w:rsidRDefault="00FE2669" w:rsidP="00FE266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3E1880D6" w14:textId="77777777" w:rsidR="00FE2669" w:rsidRPr="009D763B" w:rsidRDefault="00FE2669" w:rsidP="00FE266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FE2669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FE2669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FE2669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FE2669">
              <w:rPr>
                <w:rFonts w:ascii="Arial" w:hAnsi="Arial" w:cs="Arial"/>
                <w:sz w:val="20"/>
                <w:szCs w:val="20"/>
              </w:rPr>
              <w:t>loanapplications</w:t>
            </w:r>
            <w:proofErr w:type="spellEnd"/>
            <w:r w:rsidRPr="00FE2669">
              <w:rPr>
                <w:rFonts w:ascii="Arial" w:hAnsi="Arial" w:cs="Arial"/>
                <w:sz w:val="20"/>
                <w:szCs w:val="20"/>
              </w:rPr>
              <w:t>/&lt;</w:t>
            </w:r>
            <w:proofErr w:type="spellStart"/>
            <w:r w:rsidRPr="00FE2669">
              <w:rPr>
                <w:rFonts w:ascii="Arial" w:hAnsi="Arial" w:cs="Arial"/>
                <w:sz w:val="20"/>
                <w:szCs w:val="20"/>
              </w:rPr>
              <w:t>applicationid</w:t>
            </w:r>
            <w:proofErr w:type="spellEnd"/>
            <w:r w:rsidRPr="00FE2669"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FE2669" w14:paraId="2A294DC5" w14:textId="77777777" w:rsidTr="00FE2669">
        <w:tc>
          <w:tcPr>
            <w:tcW w:w="2140" w:type="dxa"/>
            <w:shd w:val="clear" w:color="auto" w:fill="2E74B5" w:themeFill="accent1" w:themeFillShade="BF"/>
          </w:tcPr>
          <w:p w14:paraId="7C32CEE3" w14:textId="77777777" w:rsidR="00FE2669" w:rsidRPr="00105A60" w:rsidRDefault="00FE2669" w:rsidP="00FE266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4437C264" w14:textId="7128B8CA" w:rsidR="00FE2669" w:rsidRPr="009D763B" w:rsidRDefault="005C4729" w:rsidP="00FE266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PUT</w:t>
            </w:r>
          </w:p>
        </w:tc>
      </w:tr>
      <w:tr w:rsidR="00FE2669" w14:paraId="1D845DF4" w14:textId="77777777" w:rsidTr="00FE2669">
        <w:tc>
          <w:tcPr>
            <w:tcW w:w="2140" w:type="dxa"/>
            <w:shd w:val="clear" w:color="auto" w:fill="2E74B5" w:themeFill="accent1" w:themeFillShade="BF"/>
          </w:tcPr>
          <w:p w14:paraId="0D99576F" w14:textId="77777777" w:rsidR="00FE2669" w:rsidRPr="00105A60" w:rsidRDefault="00FE2669" w:rsidP="00FE266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4EBC0122" w14:textId="24A99D73" w:rsidR="00FE2669" w:rsidRPr="009D763B" w:rsidRDefault="005C4729" w:rsidP="00FE266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 managers</w:t>
            </w:r>
          </w:p>
        </w:tc>
      </w:tr>
      <w:tr w:rsidR="00FE2669" w14:paraId="62BDC7A6" w14:textId="77777777" w:rsidTr="00FE2669">
        <w:tc>
          <w:tcPr>
            <w:tcW w:w="2140" w:type="dxa"/>
            <w:shd w:val="clear" w:color="auto" w:fill="2E74B5" w:themeFill="accent1" w:themeFillShade="BF"/>
          </w:tcPr>
          <w:p w14:paraId="7A1522FE" w14:textId="77777777" w:rsidR="00FE2669" w:rsidRPr="00105A60" w:rsidRDefault="00FE2669" w:rsidP="00FE266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17EC63CF" w14:textId="51B20CB4" w:rsidR="00FE2669" w:rsidRPr="009D763B" w:rsidRDefault="005C4729" w:rsidP="00FE266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FE2669" w14:paraId="7C1C12DC" w14:textId="77777777" w:rsidTr="00FE2669">
        <w:tc>
          <w:tcPr>
            <w:tcW w:w="2140" w:type="dxa"/>
            <w:shd w:val="clear" w:color="auto" w:fill="2E74B5" w:themeFill="accent1" w:themeFillShade="BF"/>
          </w:tcPr>
          <w:p w14:paraId="25A12823" w14:textId="77777777" w:rsidR="00FE2669" w:rsidRPr="00105A60" w:rsidRDefault="00FE2669" w:rsidP="00FE266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328D91B8" w14:textId="369E37B3" w:rsidR="00FE2669" w:rsidRPr="009D763B" w:rsidRDefault="005C4729" w:rsidP="00FE266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With this endpoint the bank managers can submit a response either approving or rejecting a loan application</w:t>
            </w:r>
          </w:p>
        </w:tc>
      </w:tr>
      <w:tr w:rsidR="00FE2669" w14:paraId="69E9D16F" w14:textId="77777777" w:rsidTr="00FE2669">
        <w:tc>
          <w:tcPr>
            <w:tcW w:w="2140" w:type="dxa"/>
            <w:shd w:val="clear" w:color="auto" w:fill="2E74B5" w:themeFill="accent1" w:themeFillShade="BF"/>
          </w:tcPr>
          <w:p w14:paraId="5C0C8C03" w14:textId="77777777" w:rsidR="00FE2669" w:rsidRPr="00105A60" w:rsidRDefault="00FE2669" w:rsidP="00FE266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6864464C" w14:textId="6ECB8D7D" w:rsidR="00FE2669" w:rsidRPr="009D763B" w:rsidRDefault="005C4729" w:rsidP="00FE266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LoanApplicationID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LoanApplicationResponseDTO</w:t>
            </w:r>
            <w:proofErr w:type="spellEnd"/>
          </w:p>
        </w:tc>
      </w:tr>
      <w:tr w:rsidR="00FE2669" w14:paraId="319B43A6" w14:textId="77777777" w:rsidTr="00FE2669">
        <w:tc>
          <w:tcPr>
            <w:tcW w:w="2140" w:type="dxa"/>
            <w:shd w:val="clear" w:color="auto" w:fill="2E74B5" w:themeFill="accent1" w:themeFillShade="BF"/>
          </w:tcPr>
          <w:p w14:paraId="4A148AE1" w14:textId="77777777" w:rsidR="00FE2669" w:rsidRPr="00105A60" w:rsidRDefault="00FE2669" w:rsidP="00FE266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1120C7BC" w14:textId="11FFEED9" w:rsidR="00FE2669" w:rsidRPr="009D763B" w:rsidRDefault="005C4729" w:rsidP="00FE266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</w:t>
            </w:r>
          </w:p>
        </w:tc>
      </w:tr>
    </w:tbl>
    <w:p w14:paraId="43F2A3D6" w14:textId="77777777" w:rsidR="00FE2669" w:rsidRDefault="00FE2669" w:rsidP="00A93AD1">
      <w:pPr>
        <w:widowControl/>
        <w:spacing w:before="0" w:after="0" w:line="240" w:lineRule="auto"/>
        <w:ind w:right="0"/>
        <w:rPr>
          <w:b/>
          <w:u w:val="single"/>
        </w:rPr>
      </w:pPr>
    </w:p>
    <w:p w14:paraId="3B3521F4" w14:textId="0C0C1C2B" w:rsidR="00A93AD1" w:rsidRPr="0068592F" w:rsidRDefault="00A93AD1" w:rsidP="00A93AD1">
      <w:pPr>
        <w:widowControl/>
        <w:spacing w:before="0" w:after="0" w:line="240" w:lineRule="auto"/>
        <w:ind w:right="0"/>
        <w:rPr>
          <w:b/>
          <w:u w:val="single"/>
        </w:rPr>
      </w:pPr>
      <w:r w:rsidRPr="0068592F">
        <w:rPr>
          <w:b/>
          <w:u w:val="single"/>
        </w:rPr>
        <w:t>Stage: Font-end design</w:t>
      </w:r>
    </w:p>
    <w:p w14:paraId="0064660F" w14:textId="77777777" w:rsidR="00A93AD1" w:rsidRPr="008B16ED" w:rsidRDefault="00A93AD1" w:rsidP="00A93AD1">
      <w:pPr>
        <w:widowControl/>
        <w:spacing w:before="0" w:after="0" w:line="240" w:lineRule="auto"/>
        <w:ind w:right="0"/>
        <w:rPr>
          <w:b/>
        </w:rPr>
      </w:pPr>
    </w:p>
    <w:p w14:paraId="189FB10A" w14:textId="60B5EF0F" w:rsidR="003E0DA6" w:rsidRDefault="00A93AD1" w:rsidP="00E00BB0">
      <w:r>
        <w:t xml:space="preserve">Create the following components as per the specification provided below. </w:t>
      </w:r>
    </w:p>
    <w:p w14:paraId="6DE76A3E" w14:textId="652A454B" w:rsidR="00A419BF" w:rsidRPr="00A419BF" w:rsidRDefault="005C4729" w:rsidP="00395FDC">
      <w:pPr>
        <w:pStyle w:val="ListParagraph"/>
        <w:numPr>
          <w:ilvl w:val="0"/>
          <w:numId w:val="57"/>
        </w:numPr>
        <w:rPr>
          <w:u w:val="single"/>
        </w:rPr>
      </w:pPr>
      <w:proofErr w:type="spellStart"/>
      <w:r>
        <w:rPr>
          <w:u w:val="single"/>
        </w:rPr>
        <w:t>LoanApplicationFormComponent</w:t>
      </w:r>
      <w:proofErr w:type="spellEnd"/>
    </w:p>
    <w:p w14:paraId="36A0BD68" w14:textId="49BE9887" w:rsidR="003E0DA6" w:rsidRDefault="003E0DA6" w:rsidP="00395FDC">
      <w:pPr>
        <w:pStyle w:val="ListParagraph"/>
        <w:numPr>
          <w:ilvl w:val="1"/>
          <w:numId w:val="57"/>
        </w:numPr>
        <w:ind w:left="1134"/>
      </w:pPr>
      <w:r>
        <w:t xml:space="preserve">Create a </w:t>
      </w:r>
      <w:r w:rsidR="007210CE">
        <w:t>form</w:t>
      </w:r>
      <w:r>
        <w:t xml:space="preserve"> component which can be navigated to from the </w:t>
      </w:r>
      <w:r w:rsidR="007210CE">
        <w:t xml:space="preserve">navigation bar by the </w:t>
      </w:r>
      <w:r w:rsidR="005C4729">
        <w:t>customers</w:t>
      </w:r>
      <w:r>
        <w:t>.</w:t>
      </w:r>
    </w:p>
    <w:p w14:paraId="52254494" w14:textId="1A693204" w:rsidR="007210CE" w:rsidRDefault="007210CE" w:rsidP="00395FDC">
      <w:pPr>
        <w:pStyle w:val="ListParagraph"/>
        <w:numPr>
          <w:ilvl w:val="1"/>
          <w:numId w:val="57"/>
        </w:numPr>
        <w:ind w:left="1134"/>
      </w:pPr>
      <w:r>
        <w:t xml:space="preserve">The component should contain a form to accept the </w:t>
      </w:r>
      <w:r w:rsidR="005C4729">
        <w:t>loan application details.</w:t>
      </w:r>
    </w:p>
    <w:p w14:paraId="6A5D5A97" w14:textId="20BD6CDF" w:rsidR="005C4729" w:rsidRDefault="005C4729" w:rsidP="00395FDC">
      <w:pPr>
        <w:pStyle w:val="ListParagraph"/>
        <w:numPr>
          <w:ilvl w:val="1"/>
          <w:numId w:val="57"/>
        </w:numPr>
        <w:ind w:left="1134"/>
      </w:pPr>
      <w:r>
        <w:t>Use a dropdown to select the profession.</w:t>
      </w:r>
    </w:p>
    <w:p w14:paraId="50B09127" w14:textId="1E06697A" w:rsidR="005C4729" w:rsidRDefault="005C4729" w:rsidP="00395FDC">
      <w:pPr>
        <w:pStyle w:val="ListParagraph"/>
        <w:numPr>
          <w:ilvl w:val="1"/>
          <w:numId w:val="57"/>
        </w:numPr>
        <w:ind w:left="1134"/>
      </w:pPr>
      <w:r>
        <w:t xml:space="preserve">Use the </w:t>
      </w:r>
      <w:proofErr w:type="spellStart"/>
      <w:r>
        <w:t>fileupload</w:t>
      </w:r>
      <w:proofErr w:type="spellEnd"/>
      <w:r>
        <w:t xml:space="preserve"> control to upload the supporting documents.</w:t>
      </w:r>
    </w:p>
    <w:p w14:paraId="48F65E68" w14:textId="6DEFFF9F" w:rsidR="003E0DA6" w:rsidRDefault="007210CE" w:rsidP="00202EC7">
      <w:pPr>
        <w:pStyle w:val="ListParagraph"/>
        <w:numPr>
          <w:ilvl w:val="1"/>
          <w:numId w:val="57"/>
        </w:numPr>
        <w:ind w:left="1134"/>
      </w:pPr>
      <w:r>
        <w:t>Once all details are validated and successfully submitted an acknowledgement must be displayed.</w:t>
      </w:r>
    </w:p>
    <w:p w14:paraId="210D69E0" w14:textId="77777777" w:rsidR="00B87775" w:rsidRDefault="00B87775" w:rsidP="00B87775">
      <w:pPr>
        <w:pStyle w:val="ListParagraph"/>
        <w:ind w:left="1134"/>
      </w:pPr>
    </w:p>
    <w:p w14:paraId="10861C15" w14:textId="0C98D255" w:rsidR="00A419BF" w:rsidRPr="00B87775" w:rsidRDefault="00F63F66" w:rsidP="00395FDC">
      <w:pPr>
        <w:pStyle w:val="ListParagraph"/>
        <w:numPr>
          <w:ilvl w:val="0"/>
          <w:numId w:val="57"/>
        </w:numPr>
        <w:rPr>
          <w:u w:val="single"/>
        </w:rPr>
      </w:pPr>
      <w:proofErr w:type="spellStart"/>
      <w:r>
        <w:rPr>
          <w:u w:val="single"/>
        </w:rPr>
        <w:t>LoanApplicationsListComponent</w:t>
      </w:r>
      <w:proofErr w:type="spellEnd"/>
    </w:p>
    <w:p w14:paraId="3AA73405" w14:textId="3D420EDE" w:rsidR="003E0DA6" w:rsidRDefault="003E0DA6" w:rsidP="00395FDC">
      <w:pPr>
        <w:pStyle w:val="ListParagraph"/>
        <w:numPr>
          <w:ilvl w:val="1"/>
          <w:numId w:val="57"/>
        </w:numPr>
        <w:ind w:left="1134"/>
      </w:pPr>
      <w:r>
        <w:t xml:space="preserve">Create a </w:t>
      </w:r>
      <w:r w:rsidR="00853164">
        <w:t>loan application</w:t>
      </w:r>
      <w:r w:rsidR="008D28AD">
        <w:t xml:space="preserve"> list</w:t>
      </w:r>
      <w:r>
        <w:t xml:space="preserve"> component which is accessible to </w:t>
      </w:r>
      <w:r w:rsidR="00853164">
        <w:t>bank managers</w:t>
      </w:r>
      <w:r>
        <w:t xml:space="preserve"> by navigation from </w:t>
      </w:r>
      <w:r w:rsidR="008D28AD">
        <w:t>application menu.</w:t>
      </w:r>
    </w:p>
    <w:p w14:paraId="500A7F4D" w14:textId="00BD565A" w:rsidR="008D28AD" w:rsidRDefault="008D28AD" w:rsidP="00395FDC">
      <w:pPr>
        <w:pStyle w:val="ListParagraph"/>
        <w:numPr>
          <w:ilvl w:val="1"/>
          <w:numId w:val="57"/>
        </w:numPr>
        <w:ind w:left="1134"/>
      </w:pPr>
      <w:r>
        <w:t xml:space="preserve">The component should list all the existing </w:t>
      </w:r>
      <w:r w:rsidR="00853164">
        <w:t>loan application submitted</w:t>
      </w:r>
      <w:r>
        <w:t xml:space="preserve"> by the </w:t>
      </w:r>
      <w:r w:rsidR="00853164">
        <w:t>customers</w:t>
      </w:r>
      <w:r>
        <w:t xml:space="preserve"> in the bootstrap table.</w:t>
      </w:r>
    </w:p>
    <w:p w14:paraId="02D04AE7" w14:textId="27B22CBB" w:rsidR="00A93AD1" w:rsidRDefault="008D28AD" w:rsidP="00202EC7">
      <w:pPr>
        <w:pStyle w:val="ListParagraph"/>
        <w:numPr>
          <w:ilvl w:val="1"/>
          <w:numId w:val="57"/>
        </w:numPr>
        <w:ind w:left="1134"/>
        <w:rPr>
          <w:u w:val="single"/>
        </w:rPr>
      </w:pPr>
      <w:r>
        <w:t xml:space="preserve">Each row should have a </w:t>
      </w:r>
      <w:r w:rsidR="00853164">
        <w:t>process</w:t>
      </w:r>
      <w:r>
        <w:t xml:space="preserve"> icon upon clicking it </w:t>
      </w:r>
      <w:r w:rsidR="00E00BB0">
        <w:t xml:space="preserve">should navigate to </w:t>
      </w:r>
      <w:r w:rsidR="00853164">
        <w:t>process</w:t>
      </w:r>
      <w:r w:rsidR="00E00BB0">
        <w:t xml:space="preserve"> </w:t>
      </w:r>
      <w:r w:rsidR="00853164">
        <w:t>loan application</w:t>
      </w:r>
      <w:r w:rsidR="00E00BB0">
        <w:t xml:space="preserve"> component</w:t>
      </w:r>
      <w:r w:rsidR="00F87E14" w:rsidRPr="008D28AD">
        <w:rPr>
          <w:u w:val="single"/>
        </w:rPr>
        <w:t xml:space="preserve"> </w:t>
      </w:r>
      <w:r w:rsidR="00853164">
        <w:t>by passing the application via route parameters</w:t>
      </w:r>
    </w:p>
    <w:p w14:paraId="173A0C31" w14:textId="77777777" w:rsidR="00E00BB0" w:rsidRDefault="00E00BB0" w:rsidP="00E00BB0">
      <w:pPr>
        <w:pStyle w:val="ListParagraph"/>
        <w:ind w:left="1134"/>
        <w:rPr>
          <w:u w:val="single"/>
        </w:rPr>
      </w:pPr>
    </w:p>
    <w:p w14:paraId="3EA0FEA5" w14:textId="28B7A142" w:rsidR="00E00BB0" w:rsidRDefault="00853164" w:rsidP="00E00BB0">
      <w:pPr>
        <w:pStyle w:val="ListParagraph"/>
        <w:numPr>
          <w:ilvl w:val="0"/>
          <w:numId w:val="57"/>
        </w:numPr>
        <w:rPr>
          <w:u w:val="single"/>
        </w:rPr>
      </w:pPr>
      <w:proofErr w:type="spellStart"/>
      <w:r>
        <w:rPr>
          <w:u w:val="single"/>
        </w:rPr>
        <w:t>ProcessLoanApplicationComponent</w:t>
      </w:r>
      <w:proofErr w:type="spellEnd"/>
    </w:p>
    <w:p w14:paraId="28F26ABA" w14:textId="6F8A5547" w:rsidR="00E00BB0" w:rsidRPr="00E00BB0" w:rsidRDefault="00E00BB0" w:rsidP="00E00BB0">
      <w:pPr>
        <w:pStyle w:val="ListParagraph"/>
        <w:numPr>
          <w:ilvl w:val="1"/>
          <w:numId w:val="57"/>
        </w:numPr>
        <w:ind w:left="1134"/>
        <w:rPr>
          <w:u w:val="single"/>
        </w:rPr>
      </w:pPr>
      <w:r>
        <w:t xml:space="preserve">Develop a component for </w:t>
      </w:r>
      <w:r w:rsidR="009F44BA">
        <w:t>bank managers</w:t>
      </w:r>
      <w:r>
        <w:t xml:space="preserve"> which can be used to display the information of a </w:t>
      </w:r>
      <w:r w:rsidR="009F44BA">
        <w:t>single</w:t>
      </w:r>
      <w:r>
        <w:t xml:space="preserve"> </w:t>
      </w:r>
      <w:r w:rsidR="009F44BA">
        <w:t>loan application</w:t>
      </w:r>
      <w:r>
        <w:t xml:space="preserve"> so that it can be </w:t>
      </w:r>
      <w:r w:rsidR="009F44BA">
        <w:t>approved/rejected.</w:t>
      </w:r>
    </w:p>
    <w:p w14:paraId="63C15B33" w14:textId="2A700446" w:rsidR="00E00BB0" w:rsidRPr="00C46727" w:rsidRDefault="00C46727" w:rsidP="00E00BB0">
      <w:pPr>
        <w:pStyle w:val="ListParagraph"/>
        <w:numPr>
          <w:ilvl w:val="1"/>
          <w:numId w:val="57"/>
        </w:numPr>
        <w:ind w:left="1134"/>
        <w:rPr>
          <w:u w:val="single"/>
        </w:rPr>
      </w:pPr>
      <w:r>
        <w:t>The component should display all details of the loan application</w:t>
      </w:r>
    </w:p>
    <w:p w14:paraId="0669F887" w14:textId="66947394" w:rsidR="00C46727" w:rsidRPr="00C46727" w:rsidRDefault="00C46727" w:rsidP="00E00BB0">
      <w:pPr>
        <w:pStyle w:val="ListParagraph"/>
        <w:numPr>
          <w:ilvl w:val="1"/>
          <w:numId w:val="57"/>
        </w:numPr>
        <w:ind w:left="1134"/>
        <w:rPr>
          <w:u w:val="single"/>
        </w:rPr>
      </w:pPr>
      <w:r>
        <w:t>It should also provide a text box for rejection reason</w:t>
      </w:r>
    </w:p>
    <w:p w14:paraId="2660B1DF" w14:textId="6822DE1D" w:rsidR="00C46727" w:rsidRPr="00A66319" w:rsidRDefault="00C46727" w:rsidP="00E00BB0">
      <w:pPr>
        <w:pStyle w:val="ListParagraph"/>
        <w:numPr>
          <w:ilvl w:val="1"/>
          <w:numId w:val="57"/>
        </w:numPr>
        <w:ind w:left="1134"/>
        <w:rPr>
          <w:u w:val="single"/>
        </w:rPr>
      </w:pPr>
      <w:r>
        <w:t>The component should also have a approve and reject button upon clicking it the loan application must be processed accordingly.</w:t>
      </w:r>
    </w:p>
    <w:p w14:paraId="5DF169A5" w14:textId="77777777" w:rsidR="00A66319" w:rsidRPr="008D28AD" w:rsidRDefault="00A66319" w:rsidP="00A66319">
      <w:pPr>
        <w:pStyle w:val="ListParagraph"/>
        <w:ind w:left="1134"/>
        <w:rPr>
          <w:u w:val="single"/>
        </w:rPr>
      </w:pPr>
    </w:p>
    <w:p w14:paraId="7AB1763B" w14:textId="77777777" w:rsidR="008B1625" w:rsidRDefault="008B1625">
      <w:pPr>
        <w:widowControl/>
        <w:spacing w:before="0" w:after="0" w:line="240" w:lineRule="auto"/>
        <w:ind w:right="0"/>
        <w:rPr>
          <w:b/>
          <w:u w:val="single"/>
        </w:rPr>
      </w:pPr>
      <w:r>
        <w:rPr>
          <w:b/>
          <w:u w:val="single"/>
        </w:rPr>
        <w:br w:type="page"/>
      </w:r>
    </w:p>
    <w:p w14:paraId="0BD633EC" w14:textId="70B8C02D" w:rsidR="00A93AD1" w:rsidRPr="0068592F" w:rsidRDefault="00A93AD1" w:rsidP="008D28AD">
      <w:pPr>
        <w:widowControl/>
        <w:spacing w:before="0" w:after="0" w:line="240" w:lineRule="auto"/>
        <w:ind w:right="0"/>
        <w:rPr>
          <w:b/>
          <w:u w:val="single"/>
        </w:rPr>
      </w:pPr>
      <w:r w:rsidRPr="0068592F">
        <w:rPr>
          <w:b/>
          <w:u w:val="single"/>
        </w:rPr>
        <w:lastRenderedPageBreak/>
        <w:t>Stage: Integration of Frontend and backend</w:t>
      </w:r>
    </w:p>
    <w:p w14:paraId="33929A76" w14:textId="63E8725C" w:rsidR="00A93AD1" w:rsidRDefault="00A93AD1" w:rsidP="00395FDC">
      <w:pPr>
        <w:pStyle w:val="ListParagraph"/>
        <w:numPr>
          <w:ilvl w:val="0"/>
          <w:numId w:val="32"/>
        </w:numPr>
      </w:pPr>
      <w:r>
        <w:t xml:space="preserve">Create a data service in the font-end application which will communicate with the </w:t>
      </w:r>
      <w:r w:rsidR="00536144">
        <w:t>micro services</w:t>
      </w:r>
      <w:r>
        <w:t>.</w:t>
      </w:r>
    </w:p>
    <w:p w14:paraId="3A8681FA" w14:textId="77777777" w:rsidR="00A93AD1" w:rsidRDefault="00A93AD1" w:rsidP="00395FDC">
      <w:pPr>
        <w:pStyle w:val="ListParagraph"/>
        <w:numPr>
          <w:ilvl w:val="0"/>
          <w:numId w:val="32"/>
        </w:numPr>
      </w:pPr>
      <w:r>
        <w:t>Use the data service in the components to make them interact with the API</w:t>
      </w:r>
    </w:p>
    <w:p w14:paraId="6A884204" w14:textId="553527D0" w:rsidR="00A93AD1" w:rsidRDefault="00A93AD1" w:rsidP="00395FDC">
      <w:pPr>
        <w:pStyle w:val="ListParagraph"/>
        <w:numPr>
          <w:ilvl w:val="0"/>
          <w:numId w:val="32"/>
        </w:numPr>
      </w:pPr>
      <w:r>
        <w:t>Valid error messages should be shown based on various response status codes received form the API</w:t>
      </w:r>
    </w:p>
    <w:p w14:paraId="5E67F140" w14:textId="77777777" w:rsidR="000E1BCE" w:rsidRDefault="000E1BCE" w:rsidP="000E1BCE">
      <w:pPr>
        <w:pStyle w:val="ListParagraph"/>
      </w:pPr>
    </w:p>
    <w:p w14:paraId="4460961F" w14:textId="2D92B403" w:rsidR="00E07792" w:rsidRPr="006474DF" w:rsidRDefault="00E07792" w:rsidP="00E07792">
      <w:pPr>
        <w:pStyle w:val="Heading3"/>
        <w:tabs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id="22" w:name="_Toc118566825"/>
      <w:r>
        <w:rPr>
          <w:rFonts w:ascii="Calibri" w:hAnsi="Calibri"/>
          <w:b/>
        </w:rPr>
        <w:t xml:space="preserve">Module – </w:t>
      </w:r>
      <w:r w:rsidR="00182B47">
        <w:rPr>
          <w:rFonts w:ascii="Calibri" w:hAnsi="Calibri"/>
          <w:b/>
        </w:rPr>
        <w:t>EMI</w:t>
      </w:r>
      <w:r w:rsidR="00A66C7D">
        <w:rPr>
          <w:rFonts w:ascii="Calibri" w:hAnsi="Calibri"/>
          <w:b/>
        </w:rPr>
        <w:t xml:space="preserve"> Management</w:t>
      </w:r>
      <w:bookmarkEnd w:id="22"/>
    </w:p>
    <w:p w14:paraId="1257D6AE" w14:textId="4A30B8C3" w:rsidR="00A4717C" w:rsidRDefault="00431515" w:rsidP="00A57A6A">
      <w:r w:rsidRPr="00431515">
        <w:t>This module will allow the features to the users</w:t>
      </w:r>
    </w:p>
    <w:p w14:paraId="02D5C926" w14:textId="77777777" w:rsidR="00431515" w:rsidRPr="00431515" w:rsidRDefault="00431515" w:rsidP="00431515">
      <w:pPr>
        <w:pStyle w:val="ListParagraph"/>
        <w:numPr>
          <w:ilvl w:val="0"/>
          <w:numId w:val="56"/>
        </w:numPr>
        <w:rPr>
          <w:b/>
          <w:u w:val="single"/>
        </w:rPr>
      </w:pPr>
      <w:r w:rsidRPr="00431515">
        <w:t>The bank manager can create an EMI plan</w:t>
      </w:r>
    </w:p>
    <w:p w14:paraId="3915E442" w14:textId="77777777" w:rsidR="00431515" w:rsidRPr="00431515" w:rsidRDefault="00431515" w:rsidP="00431515">
      <w:pPr>
        <w:pStyle w:val="ListParagraph"/>
        <w:numPr>
          <w:ilvl w:val="0"/>
          <w:numId w:val="56"/>
        </w:numPr>
        <w:rPr>
          <w:b/>
          <w:u w:val="single"/>
        </w:rPr>
      </w:pPr>
      <w:r w:rsidRPr="00431515">
        <w:t>Customers can view their EMI plans</w:t>
      </w:r>
    </w:p>
    <w:p w14:paraId="29B3EE7F" w14:textId="2DA174E2" w:rsidR="00AB4089" w:rsidRPr="00390B49" w:rsidRDefault="00431515" w:rsidP="00431515">
      <w:pPr>
        <w:pStyle w:val="ListParagraph"/>
        <w:numPr>
          <w:ilvl w:val="0"/>
          <w:numId w:val="56"/>
        </w:numPr>
        <w:rPr>
          <w:b/>
          <w:u w:val="single"/>
        </w:rPr>
      </w:pPr>
      <w:r>
        <w:t xml:space="preserve">The </w:t>
      </w:r>
      <w:r w:rsidRPr="00431515">
        <w:t>customer</w:t>
      </w:r>
      <w:r>
        <w:t>s</w:t>
      </w:r>
      <w:r w:rsidRPr="00431515">
        <w:t xml:space="preserve"> can also pay their EMIs</w:t>
      </w:r>
    </w:p>
    <w:p w14:paraId="14AF0F07" w14:textId="49FEA084" w:rsidR="00E07792" w:rsidRPr="00AA21A9" w:rsidRDefault="00E07792" w:rsidP="00E07792">
      <w:pPr>
        <w:rPr>
          <w:b/>
          <w:u w:val="single"/>
        </w:rPr>
      </w:pPr>
      <w:r w:rsidRPr="00AA21A9">
        <w:rPr>
          <w:b/>
          <w:u w:val="single"/>
        </w:rPr>
        <w:t>Stage: Database Implementatio</w:t>
      </w:r>
      <w:r w:rsidR="00274974">
        <w:rPr>
          <w:b/>
          <w:u w:val="single"/>
        </w:rPr>
        <w:t>n</w:t>
      </w:r>
    </w:p>
    <w:p w14:paraId="1AE04F45" w14:textId="77777777" w:rsidR="00E07792" w:rsidRDefault="00E07792" w:rsidP="00395FDC">
      <w:pPr>
        <w:pStyle w:val="ListParagraph"/>
        <w:numPr>
          <w:ilvl w:val="0"/>
          <w:numId w:val="33"/>
        </w:numPr>
      </w:pPr>
      <w:r w:rsidRPr="002D5F62">
        <w:t>Design a data base as per the following ER diagram provided.</w:t>
      </w:r>
    </w:p>
    <w:p w14:paraId="09A77BA5" w14:textId="25AE8829" w:rsidR="0008108C" w:rsidRDefault="00E92D6B" w:rsidP="0008108C">
      <w:pPr>
        <w:pStyle w:val="ListParagraph"/>
        <w:keepNext/>
      </w:pPr>
      <w:r>
        <w:rPr>
          <w:noProof/>
          <w:lang w:val="en-IN" w:eastAsia="en-IN"/>
        </w:rPr>
        <w:drawing>
          <wp:inline distT="0" distB="0" distL="0" distR="0" wp14:anchorId="33AA6589" wp14:editId="0E15A432">
            <wp:extent cx="4031518" cy="192617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7233" cy="193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AE7E" w14:textId="48D8D7D9" w:rsidR="005C703E" w:rsidRPr="0008108C" w:rsidRDefault="0008108C" w:rsidP="0008108C">
      <w:pPr>
        <w:pStyle w:val="Caption"/>
        <w:jc w:val="center"/>
        <w:rPr>
          <w:sz w:val="16"/>
        </w:rPr>
      </w:pPr>
      <w:r w:rsidRPr="0008108C">
        <w:rPr>
          <w:sz w:val="16"/>
        </w:rPr>
        <w:t xml:space="preserve">Figure </w:t>
      </w:r>
      <w:r w:rsidRPr="0008108C">
        <w:rPr>
          <w:sz w:val="16"/>
        </w:rPr>
        <w:fldChar w:fldCharType="begin"/>
      </w:r>
      <w:r w:rsidRPr="0008108C">
        <w:rPr>
          <w:sz w:val="16"/>
        </w:rPr>
        <w:instrText xml:space="preserve"> SEQ Figure \* ARABIC </w:instrText>
      </w:r>
      <w:r w:rsidRPr="0008108C">
        <w:rPr>
          <w:sz w:val="16"/>
        </w:rPr>
        <w:fldChar w:fldCharType="separate"/>
      </w:r>
      <w:r w:rsidR="00D07BBC">
        <w:rPr>
          <w:noProof/>
          <w:sz w:val="16"/>
        </w:rPr>
        <w:t>5</w:t>
      </w:r>
      <w:r w:rsidRPr="0008108C">
        <w:rPr>
          <w:sz w:val="16"/>
        </w:rPr>
        <w:fldChar w:fldCharType="end"/>
      </w:r>
      <w:r w:rsidRPr="0008108C">
        <w:rPr>
          <w:sz w:val="16"/>
        </w:rPr>
        <w:t xml:space="preserve"> : ER Diagram - </w:t>
      </w:r>
      <w:r w:rsidR="00E92D6B">
        <w:rPr>
          <w:sz w:val="16"/>
        </w:rPr>
        <w:t>EMI Management</w:t>
      </w:r>
    </w:p>
    <w:p w14:paraId="54B73187" w14:textId="003337EB" w:rsidR="00E42E42" w:rsidRDefault="004F3F8E" w:rsidP="00395FDC">
      <w:pPr>
        <w:pStyle w:val="ListParagraph"/>
        <w:numPr>
          <w:ilvl w:val="0"/>
          <w:numId w:val="33"/>
        </w:numPr>
      </w:pPr>
      <w:r>
        <w:t xml:space="preserve">Apart from primary and </w:t>
      </w:r>
      <w:proofErr w:type="spellStart"/>
      <w:r>
        <w:t>foreing</w:t>
      </w:r>
      <w:proofErr w:type="spellEnd"/>
      <w:r>
        <w:t xml:space="preserve"> keys implement the following additional constraints</w:t>
      </w:r>
    </w:p>
    <w:p w14:paraId="5DF0F6A6" w14:textId="3A5C8294" w:rsidR="004F3F8E" w:rsidRDefault="00090D63" w:rsidP="00395FDC">
      <w:pPr>
        <w:pStyle w:val="ListParagraph"/>
        <w:numPr>
          <w:ilvl w:val="1"/>
          <w:numId w:val="33"/>
        </w:numPr>
      </w:pPr>
      <w:r>
        <w:t xml:space="preserve">Default EMI status should be </w:t>
      </w:r>
      <w:proofErr w:type="spellStart"/>
      <w:r>
        <w:t>OnGoing</w:t>
      </w:r>
      <w:proofErr w:type="spellEnd"/>
    </w:p>
    <w:p w14:paraId="2B3C10C8" w14:textId="7B0FAE30" w:rsidR="00090D63" w:rsidRDefault="00090D63" w:rsidP="00395FDC">
      <w:pPr>
        <w:pStyle w:val="ListParagraph"/>
        <w:numPr>
          <w:ilvl w:val="1"/>
          <w:numId w:val="33"/>
        </w:numPr>
      </w:pPr>
      <w:r>
        <w:t xml:space="preserve">Allowed values for EMI status are – </w:t>
      </w:r>
      <w:proofErr w:type="spellStart"/>
      <w:r>
        <w:t>OnGoing</w:t>
      </w:r>
      <w:proofErr w:type="spellEnd"/>
      <w:r>
        <w:t>/Defaulted/</w:t>
      </w:r>
      <w:proofErr w:type="spellStart"/>
      <w:r>
        <w:t>FullyPaid</w:t>
      </w:r>
      <w:proofErr w:type="spellEnd"/>
    </w:p>
    <w:p w14:paraId="12C9B42E" w14:textId="3D24DD70" w:rsidR="00390B49" w:rsidRDefault="00AD1702" w:rsidP="00395FDC">
      <w:pPr>
        <w:pStyle w:val="ListParagraph"/>
        <w:numPr>
          <w:ilvl w:val="1"/>
          <w:numId w:val="33"/>
        </w:numPr>
      </w:pPr>
      <w:proofErr w:type="spellStart"/>
      <w:r>
        <w:t>PaymentDate</w:t>
      </w:r>
      <w:proofErr w:type="spellEnd"/>
      <w:r>
        <w:t xml:space="preserve"> should be today by default.</w:t>
      </w:r>
    </w:p>
    <w:p w14:paraId="034AA362" w14:textId="616A95E1" w:rsidR="00617BC2" w:rsidRDefault="00617BC2" w:rsidP="00395FDC">
      <w:pPr>
        <w:pStyle w:val="ListParagraph"/>
        <w:numPr>
          <w:ilvl w:val="1"/>
          <w:numId w:val="33"/>
        </w:numPr>
      </w:pPr>
      <w:r>
        <w:t>EMI amount should be positive number.</w:t>
      </w:r>
    </w:p>
    <w:p w14:paraId="5FCD46AA" w14:textId="4663D9B8" w:rsidR="00390B49" w:rsidRDefault="005E4B36" w:rsidP="00390B49">
      <w:r w:rsidRPr="005E4B36">
        <w:rPr>
          <w:u w:val="single"/>
        </w:rPr>
        <w:t>Note</w:t>
      </w:r>
      <w:r w:rsidR="00390B49">
        <w:t xml:space="preserve">: Seed data into the </w:t>
      </w:r>
      <w:r w:rsidR="00D85121">
        <w:t>payment methods table as Card/</w:t>
      </w:r>
      <w:proofErr w:type="spellStart"/>
      <w:r w:rsidR="00D85121">
        <w:t>NetBanking</w:t>
      </w:r>
      <w:proofErr w:type="spellEnd"/>
      <w:r w:rsidR="00D85121">
        <w:t>/UPI</w:t>
      </w:r>
      <w:r w:rsidR="00390B49">
        <w:t xml:space="preserve"> respectively</w:t>
      </w:r>
    </w:p>
    <w:p w14:paraId="04F43D95" w14:textId="35560628" w:rsidR="00E07792" w:rsidRPr="00AA21A9" w:rsidRDefault="00E07792" w:rsidP="00E07792">
      <w:pPr>
        <w:rPr>
          <w:b/>
          <w:u w:val="single"/>
        </w:rPr>
      </w:pPr>
      <w:r w:rsidRPr="00AA21A9">
        <w:rPr>
          <w:b/>
          <w:u w:val="single"/>
        </w:rPr>
        <w:t>Stage: Data Access Layer Design</w:t>
      </w:r>
    </w:p>
    <w:p w14:paraId="28EB3F24" w14:textId="77777777" w:rsidR="00E07792" w:rsidRDefault="00E07792" w:rsidP="00395FDC">
      <w:pPr>
        <w:pStyle w:val="ListParagraph"/>
        <w:numPr>
          <w:ilvl w:val="0"/>
          <w:numId w:val="44"/>
        </w:numPr>
      </w:pPr>
      <w:r>
        <w:t xml:space="preserve">Create a library project and add ORM support into it. </w:t>
      </w:r>
    </w:p>
    <w:p w14:paraId="31D331C1" w14:textId="77777777" w:rsidR="00CB57A2" w:rsidRDefault="00CB57A2" w:rsidP="00395FDC">
      <w:pPr>
        <w:pStyle w:val="ListParagraph"/>
        <w:numPr>
          <w:ilvl w:val="0"/>
          <w:numId w:val="44"/>
        </w:numPr>
      </w:pPr>
      <w:r>
        <w:t xml:space="preserve">Use the ORM to map the entities to database as per the ER diagram provided. </w:t>
      </w:r>
    </w:p>
    <w:p w14:paraId="7561645C" w14:textId="77777777" w:rsidR="00E07792" w:rsidRDefault="00E07792" w:rsidP="00395FDC">
      <w:pPr>
        <w:pStyle w:val="ListParagraph"/>
        <w:numPr>
          <w:ilvl w:val="0"/>
          <w:numId w:val="44"/>
        </w:numPr>
      </w:pPr>
      <w:r>
        <w:t>Use repository per entity pattern and generate the repositories to perform the following operations</w:t>
      </w:r>
    </w:p>
    <w:p w14:paraId="3E2B5068" w14:textId="59F468AD" w:rsidR="00202EC7" w:rsidRDefault="00B50ED4" w:rsidP="00395FDC">
      <w:pPr>
        <w:pStyle w:val="ListParagraph"/>
        <w:numPr>
          <w:ilvl w:val="1"/>
          <w:numId w:val="44"/>
        </w:numPr>
      </w:pPr>
      <w:r>
        <w:t>Return list of payment methods</w:t>
      </w:r>
    </w:p>
    <w:p w14:paraId="1EB88937" w14:textId="678ABDFE" w:rsidR="00202EC7" w:rsidRDefault="00B50ED4" w:rsidP="00395FDC">
      <w:pPr>
        <w:pStyle w:val="ListParagraph"/>
        <w:numPr>
          <w:ilvl w:val="1"/>
          <w:numId w:val="44"/>
        </w:numPr>
      </w:pPr>
      <w:r>
        <w:t>Insert a new EMI plan</w:t>
      </w:r>
    </w:p>
    <w:p w14:paraId="20BF15B9" w14:textId="445377C9" w:rsidR="00202EC7" w:rsidRDefault="00B50ED4" w:rsidP="00395FDC">
      <w:pPr>
        <w:pStyle w:val="ListParagraph"/>
        <w:numPr>
          <w:ilvl w:val="1"/>
          <w:numId w:val="44"/>
        </w:numPr>
      </w:pPr>
      <w:r>
        <w:t xml:space="preserve">Return an EMI plan for customer </w:t>
      </w:r>
      <w:r w:rsidR="001B54A0">
        <w:t>loan</w:t>
      </w:r>
    </w:p>
    <w:p w14:paraId="17A88FFB" w14:textId="79EA278D" w:rsidR="00E07792" w:rsidRDefault="00B50ED4" w:rsidP="00202EC7">
      <w:pPr>
        <w:pStyle w:val="ListParagraph"/>
        <w:numPr>
          <w:ilvl w:val="1"/>
          <w:numId w:val="44"/>
        </w:numPr>
      </w:pPr>
      <w:r>
        <w:t>Insert an EMI payment</w:t>
      </w:r>
    </w:p>
    <w:p w14:paraId="3A7DFB4E" w14:textId="0E1EC16C" w:rsidR="001B54A0" w:rsidRDefault="001B54A0" w:rsidP="00202EC7">
      <w:pPr>
        <w:pStyle w:val="ListParagraph"/>
        <w:numPr>
          <w:ilvl w:val="1"/>
          <w:numId w:val="44"/>
        </w:numPr>
      </w:pPr>
      <w:r>
        <w:t>View EMI payments by customer loan</w:t>
      </w:r>
    </w:p>
    <w:p w14:paraId="0C71DA9A" w14:textId="77777777" w:rsidR="00202EC7" w:rsidRDefault="00202EC7" w:rsidP="00202EC7">
      <w:pPr>
        <w:pStyle w:val="ListParagraph"/>
        <w:ind w:left="1440"/>
      </w:pPr>
    </w:p>
    <w:p w14:paraId="38A83C18" w14:textId="77777777" w:rsidR="00E07792" w:rsidRDefault="00E07792" w:rsidP="00E07792">
      <w:pPr>
        <w:pStyle w:val="ListParagraph"/>
        <w:ind w:left="0"/>
        <w:rPr>
          <w:b/>
          <w:u w:val="single"/>
        </w:rPr>
      </w:pPr>
      <w:r w:rsidRPr="00AA21A9">
        <w:rPr>
          <w:b/>
          <w:u w:val="single"/>
        </w:rPr>
        <w:t>Stage: Business Logic Layer Development</w:t>
      </w:r>
    </w:p>
    <w:p w14:paraId="29162921" w14:textId="77777777" w:rsidR="00E07792" w:rsidRPr="00AA21A9" w:rsidRDefault="00E07792" w:rsidP="00E07792">
      <w:pPr>
        <w:pStyle w:val="ListParagraph"/>
        <w:ind w:left="0"/>
        <w:rPr>
          <w:b/>
          <w:u w:val="single"/>
        </w:rPr>
      </w:pPr>
    </w:p>
    <w:p w14:paraId="5234AA9C" w14:textId="77777777" w:rsidR="00E07792" w:rsidRDefault="00E07792" w:rsidP="00395FDC">
      <w:pPr>
        <w:pStyle w:val="ListParagraph"/>
        <w:numPr>
          <w:ilvl w:val="0"/>
          <w:numId w:val="34"/>
        </w:numPr>
      </w:pPr>
      <w:r>
        <w:t>Develop a library which reference the Data Access Library project created earlier</w:t>
      </w:r>
    </w:p>
    <w:p w14:paraId="4981F16C" w14:textId="77777777" w:rsidR="00E07792" w:rsidRDefault="00E07792" w:rsidP="00395FDC">
      <w:pPr>
        <w:pStyle w:val="ListParagraph"/>
        <w:numPr>
          <w:ilvl w:val="0"/>
          <w:numId w:val="34"/>
        </w:numPr>
      </w:pPr>
      <w:r>
        <w:t>This class library will contain various service classes which will encapsulate the business logic for the application.</w:t>
      </w:r>
    </w:p>
    <w:p w14:paraId="335E974D" w14:textId="4BECCC23" w:rsidR="009D74E7" w:rsidRDefault="00E07792" w:rsidP="009D74E7">
      <w:pPr>
        <w:pStyle w:val="ListParagraph"/>
        <w:numPr>
          <w:ilvl w:val="0"/>
          <w:numId w:val="34"/>
        </w:numPr>
      </w:pPr>
      <w:r>
        <w:t>Use dependency injection to in service classes to inject the required repositories.</w:t>
      </w:r>
    </w:p>
    <w:p w14:paraId="38584EE9" w14:textId="77777777" w:rsidR="00E07792" w:rsidRDefault="00E07792" w:rsidP="00395FDC">
      <w:pPr>
        <w:pStyle w:val="ListParagraph"/>
        <w:numPr>
          <w:ilvl w:val="0"/>
          <w:numId w:val="34"/>
        </w:numPr>
      </w:pPr>
      <w:r>
        <w:t xml:space="preserve">Create the service classes following the single responsibility principle which perform the given operations as follows </w:t>
      </w:r>
    </w:p>
    <w:p w14:paraId="6BD7B788" w14:textId="17A2E13D" w:rsidR="008B27DC" w:rsidRDefault="005409F8" w:rsidP="00395FDC">
      <w:pPr>
        <w:pStyle w:val="ListParagraph"/>
        <w:numPr>
          <w:ilvl w:val="1"/>
          <w:numId w:val="34"/>
        </w:numPr>
      </w:pPr>
      <w:r>
        <w:t>Get payment methods list</w:t>
      </w:r>
    </w:p>
    <w:p w14:paraId="647A6C18" w14:textId="49995257" w:rsidR="00202EC7" w:rsidRDefault="005409F8" w:rsidP="00395FDC">
      <w:pPr>
        <w:pStyle w:val="ListParagraph"/>
        <w:numPr>
          <w:ilvl w:val="1"/>
          <w:numId w:val="34"/>
        </w:numPr>
      </w:pPr>
      <w:r>
        <w:t>Create new EMI plan</w:t>
      </w:r>
    </w:p>
    <w:p w14:paraId="7C1EEDE5" w14:textId="19F8C008" w:rsidR="005409F8" w:rsidRDefault="005409F8" w:rsidP="00395FDC">
      <w:pPr>
        <w:pStyle w:val="ListParagraph"/>
        <w:numPr>
          <w:ilvl w:val="1"/>
          <w:numId w:val="34"/>
        </w:numPr>
      </w:pPr>
      <w:r>
        <w:t>Pay EMI</w:t>
      </w:r>
    </w:p>
    <w:p w14:paraId="3C18E7A8" w14:textId="78E9F5E1" w:rsidR="00202EC7" w:rsidRDefault="00536E83" w:rsidP="00395FDC">
      <w:pPr>
        <w:pStyle w:val="ListParagraph"/>
        <w:numPr>
          <w:ilvl w:val="1"/>
          <w:numId w:val="34"/>
        </w:numPr>
      </w:pPr>
      <w:r>
        <w:t>View EMI plan</w:t>
      </w:r>
      <w:r w:rsidR="005409F8">
        <w:t xml:space="preserve"> for a customer loan</w:t>
      </w:r>
    </w:p>
    <w:p w14:paraId="53A5D7D5" w14:textId="6CC95F48" w:rsidR="002E1B6D" w:rsidRDefault="002E1B6D" w:rsidP="00395FDC">
      <w:pPr>
        <w:pStyle w:val="ListParagraph"/>
        <w:numPr>
          <w:ilvl w:val="1"/>
          <w:numId w:val="34"/>
        </w:numPr>
      </w:pPr>
      <w:r>
        <w:t>View EMI payments</w:t>
      </w:r>
      <w:r w:rsidR="00AF68FD">
        <w:t xml:space="preserve"> for customer loan</w:t>
      </w:r>
    </w:p>
    <w:p w14:paraId="5756C7E3" w14:textId="0020B0AF" w:rsidR="00837A33" w:rsidRDefault="00E07792" w:rsidP="00395FDC">
      <w:pPr>
        <w:pStyle w:val="ListParagraph"/>
        <w:numPr>
          <w:ilvl w:val="0"/>
          <w:numId w:val="34"/>
        </w:numPr>
      </w:pPr>
      <w:r>
        <w:t>Following business rules must be implemented as part of the business service class</w:t>
      </w:r>
    </w:p>
    <w:p w14:paraId="566034C7" w14:textId="129B50C4" w:rsidR="009D74E7" w:rsidRDefault="006E0C77" w:rsidP="00395FDC">
      <w:pPr>
        <w:pStyle w:val="ListParagraph"/>
        <w:numPr>
          <w:ilvl w:val="1"/>
          <w:numId w:val="34"/>
        </w:numPr>
      </w:pPr>
      <w:r>
        <w:t xml:space="preserve">Total number of EMI payments by the customer for a loan should not exceed the number of EMI </w:t>
      </w:r>
      <w:proofErr w:type="spellStart"/>
      <w:r>
        <w:t>mentiond</w:t>
      </w:r>
      <w:proofErr w:type="spellEnd"/>
      <w:r>
        <w:t xml:space="preserve"> in the EMI plan. In-case of user paying more than the total number then raise a user-defined exception as “</w:t>
      </w:r>
      <w:proofErr w:type="spellStart"/>
      <w:r>
        <w:t>LoanPaymentCompletedException</w:t>
      </w:r>
      <w:proofErr w:type="spellEnd"/>
      <w:r>
        <w:t>”.</w:t>
      </w:r>
    </w:p>
    <w:p w14:paraId="0939A587" w14:textId="626FA660" w:rsidR="009D74E7" w:rsidRDefault="006E0C77" w:rsidP="006E0C77">
      <w:pPr>
        <w:pStyle w:val="ListParagraph"/>
        <w:numPr>
          <w:ilvl w:val="1"/>
          <w:numId w:val="34"/>
        </w:numPr>
      </w:pPr>
      <w:r>
        <w:t>In-case of late EMI payments that is after 5</w:t>
      </w:r>
      <w:r w:rsidRPr="006E0C77">
        <w:rPr>
          <w:vertAlign w:val="superscript"/>
        </w:rPr>
        <w:t>th</w:t>
      </w:r>
      <w:r>
        <w:t xml:space="preserve"> of the month, then a fine of 0.025% of EMI amount should be levied per day. </w:t>
      </w:r>
    </w:p>
    <w:p w14:paraId="40D4D4E6" w14:textId="12E09502" w:rsidR="00B12193" w:rsidRDefault="00B12193" w:rsidP="006E0C77">
      <w:pPr>
        <w:pStyle w:val="ListParagraph"/>
        <w:numPr>
          <w:ilvl w:val="1"/>
          <w:numId w:val="34"/>
        </w:numPr>
      </w:pPr>
      <w:r>
        <w:t>Ensure that a single customer doesn’t have more than 2 active loans in the system</w:t>
      </w:r>
    </w:p>
    <w:p w14:paraId="66AF40BB" w14:textId="77777777" w:rsidR="00E07792" w:rsidRPr="00AA21A9" w:rsidRDefault="00E07792" w:rsidP="00E07792">
      <w:pPr>
        <w:tabs>
          <w:tab w:val="left" w:pos="2690"/>
        </w:tabs>
        <w:rPr>
          <w:b/>
          <w:u w:val="single"/>
        </w:rPr>
      </w:pPr>
      <w:r>
        <w:rPr>
          <w:b/>
          <w:u w:val="single"/>
        </w:rPr>
        <w:t>Stage: Unit Testing</w:t>
      </w:r>
    </w:p>
    <w:p w14:paraId="6C533247" w14:textId="77777777" w:rsidR="00E07792" w:rsidRDefault="00E07792" w:rsidP="00395FDC">
      <w:pPr>
        <w:pStyle w:val="ListParagraph"/>
        <w:numPr>
          <w:ilvl w:val="0"/>
          <w:numId w:val="45"/>
        </w:numPr>
      </w:pPr>
      <w:r>
        <w:t>Create a new Unit test project to test the service classes created in business logic layers</w:t>
      </w:r>
    </w:p>
    <w:p w14:paraId="4EBCC0A8" w14:textId="77777777" w:rsidR="00E07792" w:rsidRDefault="00E07792" w:rsidP="00395FDC">
      <w:pPr>
        <w:pStyle w:val="ListParagraph"/>
        <w:numPr>
          <w:ilvl w:val="0"/>
          <w:numId w:val="45"/>
        </w:numPr>
      </w:pPr>
      <w:r>
        <w:t>Mock all the repositories using a mocking framework.</w:t>
      </w:r>
    </w:p>
    <w:p w14:paraId="40CE2CC0" w14:textId="584AE58E" w:rsidR="008A6361" w:rsidRDefault="008A6361">
      <w:pPr>
        <w:widowControl/>
        <w:spacing w:before="0" w:after="0" w:line="240" w:lineRule="auto"/>
        <w:ind w:right="0"/>
        <w:rPr>
          <w:b/>
          <w:u w:val="single"/>
        </w:rPr>
      </w:pPr>
    </w:p>
    <w:p w14:paraId="41301F61" w14:textId="67F86F2E" w:rsidR="00E07792" w:rsidRPr="002A5899" w:rsidRDefault="00E07792" w:rsidP="00E07792">
      <w:pPr>
        <w:rPr>
          <w:b/>
          <w:u w:val="single"/>
        </w:rPr>
      </w:pPr>
      <w:r w:rsidRPr="002A5899">
        <w:rPr>
          <w:b/>
          <w:u w:val="single"/>
        </w:rPr>
        <w:t>Stage: Micro-service implementation</w:t>
      </w:r>
    </w:p>
    <w:p w14:paraId="6E30A567" w14:textId="77777777" w:rsidR="00E07792" w:rsidRDefault="00E07792" w:rsidP="00395FDC">
      <w:pPr>
        <w:pStyle w:val="ListParagraph"/>
        <w:numPr>
          <w:ilvl w:val="0"/>
          <w:numId w:val="35"/>
        </w:numPr>
      </w:pPr>
      <w:r>
        <w:t>Create a API project which references the business logic layer created earlier</w:t>
      </w:r>
    </w:p>
    <w:p w14:paraId="5B46401A" w14:textId="77777777" w:rsidR="00E07792" w:rsidRDefault="00E07792" w:rsidP="00395FDC">
      <w:pPr>
        <w:pStyle w:val="ListParagraph"/>
        <w:numPr>
          <w:ilvl w:val="0"/>
          <w:numId w:val="35"/>
        </w:numPr>
      </w:pPr>
      <w:r>
        <w:t>Implement service documentation using swagger</w:t>
      </w:r>
    </w:p>
    <w:p w14:paraId="13BD4A58" w14:textId="3782C836" w:rsidR="006B63A6" w:rsidRDefault="006B63A6" w:rsidP="00395FDC">
      <w:pPr>
        <w:pStyle w:val="ListParagraph"/>
        <w:numPr>
          <w:ilvl w:val="0"/>
          <w:numId w:val="35"/>
        </w:numPr>
      </w:pPr>
      <w:r>
        <w:t>All the exceptions must be handled and logged using a logging library.</w:t>
      </w:r>
    </w:p>
    <w:p w14:paraId="335D1F59" w14:textId="0C63B3AE" w:rsidR="001C792E" w:rsidRDefault="00E07792" w:rsidP="00395FDC">
      <w:pPr>
        <w:pStyle w:val="ListParagraph"/>
        <w:numPr>
          <w:ilvl w:val="0"/>
          <w:numId w:val="35"/>
        </w:numPr>
      </w:pPr>
      <w:r>
        <w:t xml:space="preserve">Create the following end-points and test them using postman and export the requests into a </w:t>
      </w:r>
      <w:proofErr w:type="spellStart"/>
      <w:r>
        <w:t>json</w:t>
      </w:r>
      <w:proofErr w:type="spellEnd"/>
      <w:r>
        <w:t xml:space="preserve"> file.</w:t>
      </w:r>
    </w:p>
    <w:p w14:paraId="5EC472AC" w14:textId="6AE49262" w:rsidR="00AB1B86" w:rsidRPr="00AB1B86" w:rsidRDefault="00AB1B86" w:rsidP="00AB1B86">
      <w:pPr>
        <w:pStyle w:val="Caption"/>
        <w:keepNext/>
        <w:jc w:val="center"/>
        <w:rPr>
          <w:sz w:val="16"/>
        </w:rPr>
      </w:pPr>
      <w:r w:rsidRPr="00AB1B86">
        <w:rPr>
          <w:sz w:val="16"/>
        </w:rPr>
        <w:t xml:space="preserve">Table </w:t>
      </w:r>
      <w:r w:rsidRPr="00AB1B86">
        <w:rPr>
          <w:sz w:val="16"/>
        </w:rPr>
        <w:fldChar w:fldCharType="begin"/>
      </w:r>
      <w:r w:rsidRPr="00AB1B86">
        <w:rPr>
          <w:sz w:val="16"/>
        </w:rPr>
        <w:instrText xml:space="preserve"> SEQ Table \* ARABIC </w:instrText>
      </w:r>
      <w:r w:rsidRPr="00AB1B86">
        <w:rPr>
          <w:sz w:val="16"/>
        </w:rPr>
        <w:fldChar w:fldCharType="separate"/>
      </w:r>
      <w:r w:rsidR="00714E59">
        <w:rPr>
          <w:noProof/>
          <w:sz w:val="16"/>
        </w:rPr>
        <w:t>12</w:t>
      </w:r>
      <w:r w:rsidRPr="00AB1B86">
        <w:rPr>
          <w:sz w:val="16"/>
        </w:rPr>
        <w:fldChar w:fldCharType="end"/>
      </w:r>
      <w:r w:rsidRPr="00AB1B86">
        <w:rPr>
          <w:sz w:val="16"/>
        </w:rPr>
        <w:t xml:space="preserve"> : </w:t>
      </w:r>
      <w:r w:rsidR="00E92D6B">
        <w:rPr>
          <w:sz w:val="16"/>
        </w:rPr>
        <w:t>EMI Management</w:t>
      </w:r>
      <w:r w:rsidR="00E656C3">
        <w:rPr>
          <w:sz w:val="16"/>
        </w:rPr>
        <w:t xml:space="preserve"> - End point - 1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E07792" w14:paraId="07A85B92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33B0280A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07FCC899" w14:textId="0F0E6A5F" w:rsidR="00E07792" w:rsidRPr="009D763B" w:rsidRDefault="009C4E14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9C4E1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9C4E14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9C4E1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9C4E14">
              <w:rPr>
                <w:rFonts w:ascii="Arial" w:hAnsi="Arial" w:cs="Arial"/>
                <w:sz w:val="20"/>
                <w:szCs w:val="20"/>
              </w:rPr>
              <w:t>paymentmethods</w:t>
            </w:r>
            <w:proofErr w:type="spellEnd"/>
          </w:p>
        </w:tc>
      </w:tr>
      <w:tr w:rsidR="00E07792" w14:paraId="0F88C2FB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60CD962D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4A0727A5" w14:textId="751C902F" w:rsidR="00E07792" w:rsidRPr="009D763B" w:rsidRDefault="004411C2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E07792" w14:paraId="506EC0DC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0CACC917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5BAB29C8" w14:textId="63D45E1F" w:rsidR="00E07792" w:rsidRPr="009D763B" w:rsidRDefault="004411C2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Customers</w:t>
            </w:r>
          </w:p>
        </w:tc>
      </w:tr>
      <w:tr w:rsidR="00E07792" w14:paraId="35A2326D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43E9A4A5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755E16EB" w14:textId="652BBFA0" w:rsidR="00E07792" w:rsidRPr="009D763B" w:rsidRDefault="004411C2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E07792" w14:paraId="0C1D60D9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2A755F95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73E0A4C0" w14:textId="5A633A56" w:rsidR="00E07792" w:rsidRPr="009D763B" w:rsidRDefault="004411C2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Customers can choose one of the payments listed by this endpoint for paying EMI</w:t>
            </w:r>
          </w:p>
        </w:tc>
      </w:tr>
      <w:tr w:rsidR="00E07792" w14:paraId="32D5D9E9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5E192B7D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06A63F44" w14:textId="56ED3207" w:rsidR="00E07792" w:rsidRPr="009D763B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07792" w14:paraId="63666230" w14:textId="77777777" w:rsidTr="00D844A1">
        <w:trPr>
          <w:trHeight w:val="50"/>
        </w:trPr>
        <w:tc>
          <w:tcPr>
            <w:tcW w:w="2140" w:type="dxa"/>
            <w:shd w:val="clear" w:color="auto" w:fill="2E74B5" w:themeFill="accent1" w:themeFillShade="BF"/>
          </w:tcPr>
          <w:p w14:paraId="5115A10D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45D04EA8" w14:textId="2BC1CD96" w:rsidR="00E07792" w:rsidRPr="009D763B" w:rsidRDefault="004411C2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PaymentMethodDTOs</w:t>
            </w:r>
            <w:proofErr w:type="spellEnd"/>
          </w:p>
        </w:tc>
      </w:tr>
    </w:tbl>
    <w:p w14:paraId="5FC94414" w14:textId="2A07D5EF" w:rsidR="00AB1B86" w:rsidRPr="00AB1B86" w:rsidRDefault="00AB1B86" w:rsidP="00AB1B86">
      <w:pPr>
        <w:pStyle w:val="Caption"/>
        <w:keepNext/>
        <w:jc w:val="center"/>
        <w:rPr>
          <w:sz w:val="16"/>
        </w:rPr>
      </w:pPr>
      <w:r w:rsidRPr="00AB1B86">
        <w:rPr>
          <w:sz w:val="16"/>
        </w:rPr>
        <w:t xml:space="preserve">Table </w:t>
      </w:r>
      <w:r w:rsidRPr="00AB1B86">
        <w:rPr>
          <w:sz w:val="16"/>
        </w:rPr>
        <w:fldChar w:fldCharType="begin"/>
      </w:r>
      <w:r w:rsidRPr="00AB1B86">
        <w:rPr>
          <w:sz w:val="16"/>
        </w:rPr>
        <w:instrText xml:space="preserve"> SEQ Table \* ARABIC </w:instrText>
      </w:r>
      <w:r w:rsidRPr="00AB1B86">
        <w:rPr>
          <w:sz w:val="16"/>
        </w:rPr>
        <w:fldChar w:fldCharType="separate"/>
      </w:r>
      <w:r w:rsidR="00714E59">
        <w:rPr>
          <w:noProof/>
          <w:sz w:val="16"/>
        </w:rPr>
        <w:t>13</w:t>
      </w:r>
      <w:r w:rsidRPr="00AB1B86">
        <w:rPr>
          <w:sz w:val="16"/>
        </w:rPr>
        <w:fldChar w:fldCharType="end"/>
      </w:r>
      <w:r w:rsidRPr="00AB1B86">
        <w:rPr>
          <w:sz w:val="16"/>
        </w:rPr>
        <w:t xml:space="preserve"> :</w:t>
      </w:r>
      <w:r w:rsidR="00E656C3">
        <w:rPr>
          <w:sz w:val="16"/>
        </w:rPr>
        <w:t xml:space="preserve"> </w:t>
      </w:r>
      <w:r w:rsidR="00E92D6B">
        <w:rPr>
          <w:sz w:val="16"/>
        </w:rPr>
        <w:t>EMI Management</w:t>
      </w:r>
      <w:r w:rsidR="00E656C3">
        <w:rPr>
          <w:sz w:val="16"/>
        </w:rPr>
        <w:t xml:space="preserve"> - End point - 2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DB0EE8" w14:paraId="5D3FB073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63312CDF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7093480B" w14:textId="664F2953" w:rsidR="00DB0EE8" w:rsidRPr="009D763B" w:rsidRDefault="009C4E14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9C4E1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9C4E14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9C4E1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9C4E14">
              <w:rPr>
                <w:rFonts w:ascii="Arial" w:hAnsi="Arial" w:cs="Arial"/>
                <w:sz w:val="20"/>
                <w:szCs w:val="20"/>
              </w:rPr>
              <w:t>emiplans</w:t>
            </w:r>
            <w:proofErr w:type="spellEnd"/>
          </w:p>
        </w:tc>
      </w:tr>
      <w:tr w:rsidR="00DB0EE8" w14:paraId="18C18E08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6F611FB0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lastRenderedPageBreak/>
              <w:t>Request Type</w:t>
            </w:r>
          </w:p>
        </w:tc>
        <w:tc>
          <w:tcPr>
            <w:tcW w:w="6269" w:type="dxa"/>
          </w:tcPr>
          <w:p w14:paraId="7C09A310" w14:textId="4F6C4057" w:rsidR="00DB0EE8" w:rsidRPr="009D763B" w:rsidRDefault="002D601C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DB0EE8" w14:paraId="09942E05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54728E10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49C0EEC1" w14:textId="06ED1716" w:rsidR="00DB0EE8" w:rsidRPr="009D763B" w:rsidRDefault="002D601C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 managers</w:t>
            </w:r>
          </w:p>
        </w:tc>
      </w:tr>
      <w:tr w:rsidR="00DB0EE8" w14:paraId="4992C1A7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14B6295F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2B5DD3CA" w14:textId="509B536D" w:rsidR="00DB0EE8" w:rsidRPr="009D763B" w:rsidRDefault="002D601C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ends</w:t>
            </w:r>
          </w:p>
        </w:tc>
      </w:tr>
      <w:tr w:rsidR="00DB0EE8" w14:paraId="34B38658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1E1BF245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312A094C" w14:textId="71DC4B6B" w:rsidR="00DB0EE8" w:rsidRPr="009D763B" w:rsidRDefault="002D601C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This endpoint will allow the bank managers to create a new EMI plan for the customers</w:t>
            </w:r>
          </w:p>
        </w:tc>
      </w:tr>
      <w:tr w:rsidR="00DB0EE8" w14:paraId="2FE1EA64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6635C0B9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372F627B" w14:textId="2B464B5F" w:rsidR="00DB0EE8" w:rsidRPr="009D763B" w:rsidRDefault="002D601C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EMIPlanDTO</w:t>
            </w:r>
            <w:proofErr w:type="spellEnd"/>
          </w:p>
        </w:tc>
      </w:tr>
      <w:tr w:rsidR="00DB0EE8" w14:paraId="154E3D83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08E9D2C7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0D47C49C" w14:textId="42C64CF5" w:rsidR="00DB0EE8" w:rsidRPr="009D763B" w:rsidRDefault="002D601C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</w:t>
            </w:r>
          </w:p>
        </w:tc>
      </w:tr>
    </w:tbl>
    <w:p w14:paraId="666132E6" w14:textId="665802DF" w:rsidR="00AB1B86" w:rsidRPr="00AB1B86" w:rsidRDefault="00AB1B86" w:rsidP="00AB1B86">
      <w:pPr>
        <w:pStyle w:val="Caption"/>
        <w:keepNext/>
        <w:jc w:val="center"/>
        <w:rPr>
          <w:sz w:val="16"/>
        </w:rPr>
      </w:pPr>
      <w:r w:rsidRPr="00AB1B86">
        <w:rPr>
          <w:sz w:val="16"/>
        </w:rPr>
        <w:t xml:space="preserve">Table </w:t>
      </w:r>
      <w:r w:rsidRPr="00AB1B86">
        <w:rPr>
          <w:sz w:val="16"/>
        </w:rPr>
        <w:fldChar w:fldCharType="begin"/>
      </w:r>
      <w:r w:rsidRPr="00AB1B86">
        <w:rPr>
          <w:sz w:val="16"/>
        </w:rPr>
        <w:instrText xml:space="preserve"> SEQ Table \* ARABIC </w:instrText>
      </w:r>
      <w:r w:rsidRPr="00AB1B86">
        <w:rPr>
          <w:sz w:val="16"/>
        </w:rPr>
        <w:fldChar w:fldCharType="separate"/>
      </w:r>
      <w:r w:rsidR="00714E59">
        <w:rPr>
          <w:noProof/>
          <w:sz w:val="16"/>
        </w:rPr>
        <w:t>14</w:t>
      </w:r>
      <w:r w:rsidRPr="00AB1B86">
        <w:rPr>
          <w:sz w:val="16"/>
        </w:rPr>
        <w:fldChar w:fldCharType="end"/>
      </w:r>
      <w:r w:rsidRPr="00AB1B86">
        <w:rPr>
          <w:sz w:val="16"/>
        </w:rPr>
        <w:t xml:space="preserve"> :</w:t>
      </w:r>
      <w:r w:rsidR="00E656C3">
        <w:rPr>
          <w:sz w:val="16"/>
        </w:rPr>
        <w:t xml:space="preserve"> </w:t>
      </w:r>
      <w:r w:rsidR="00E92D6B">
        <w:rPr>
          <w:sz w:val="16"/>
        </w:rPr>
        <w:t>EMI Management</w:t>
      </w:r>
      <w:r w:rsidR="00E656C3">
        <w:rPr>
          <w:sz w:val="16"/>
        </w:rPr>
        <w:t xml:space="preserve"> - End point - 3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DB0EE8" w14:paraId="7ECFE931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42DA843C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540FD7A0" w14:textId="3C2A7839" w:rsidR="00DB0EE8" w:rsidRPr="009D763B" w:rsidRDefault="009C4E14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9C4E1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9C4E14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9C4E1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9C4E14">
              <w:rPr>
                <w:rFonts w:ascii="Arial" w:hAnsi="Arial" w:cs="Arial"/>
                <w:sz w:val="20"/>
                <w:szCs w:val="20"/>
              </w:rPr>
              <w:t>emiplans</w:t>
            </w:r>
            <w:proofErr w:type="spellEnd"/>
            <w:r w:rsidRPr="009C4E14">
              <w:rPr>
                <w:rFonts w:ascii="Arial" w:hAnsi="Arial" w:cs="Arial"/>
                <w:sz w:val="20"/>
                <w:szCs w:val="20"/>
              </w:rPr>
              <w:t>/&lt;</w:t>
            </w:r>
            <w:proofErr w:type="spellStart"/>
            <w:r w:rsidRPr="009C4E14">
              <w:rPr>
                <w:rFonts w:ascii="Arial" w:hAnsi="Arial" w:cs="Arial"/>
                <w:sz w:val="20"/>
                <w:szCs w:val="20"/>
              </w:rPr>
              <w:t>customerid</w:t>
            </w:r>
            <w:proofErr w:type="spellEnd"/>
            <w:r w:rsidRPr="009C4E14">
              <w:rPr>
                <w:rFonts w:ascii="Arial" w:hAnsi="Arial" w:cs="Arial"/>
                <w:sz w:val="20"/>
                <w:szCs w:val="20"/>
              </w:rPr>
              <w:t>&gt;/&lt;</w:t>
            </w:r>
            <w:proofErr w:type="spellStart"/>
            <w:r w:rsidRPr="009C4E14">
              <w:rPr>
                <w:rFonts w:ascii="Arial" w:hAnsi="Arial" w:cs="Arial"/>
                <w:sz w:val="20"/>
                <w:szCs w:val="20"/>
              </w:rPr>
              <w:t>loanplanid</w:t>
            </w:r>
            <w:proofErr w:type="spellEnd"/>
            <w:r w:rsidRPr="009C4E14"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DB0EE8" w14:paraId="4E919EAE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0931F55D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5C9EAE4D" w14:textId="05B474DF" w:rsidR="00DB0EE8" w:rsidRPr="009D763B" w:rsidRDefault="006E0C8C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DB0EE8" w14:paraId="7C0019D7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438169D4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56C5C414" w14:textId="76F454EB" w:rsidR="00DB0EE8" w:rsidRPr="009D763B" w:rsidRDefault="006E0C8C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Customers</w:t>
            </w:r>
          </w:p>
        </w:tc>
      </w:tr>
      <w:tr w:rsidR="00DB0EE8" w14:paraId="0E58D79A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2AEC407F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4473177C" w14:textId="166AA745" w:rsidR="00DB0EE8" w:rsidRPr="009D763B" w:rsidRDefault="006E0C8C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DB0EE8" w14:paraId="6148DA24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0153E379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0A4A5919" w14:textId="149FCB20" w:rsidR="00DB0EE8" w:rsidRPr="009D763B" w:rsidRDefault="006E0C8C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Customers can view their EMI plan using this endpoint</w:t>
            </w:r>
          </w:p>
        </w:tc>
      </w:tr>
      <w:tr w:rsidR="00DB0EE8" w14:paraId="188299F7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42E5760D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77EEA025" w14:textId="514041EC" w:rsidR="00DB0EE8" w:rsidRPr="009D763B" w:rsidRDefault="006E0C8C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CustomerId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LoanPlanId</w:t>
            </w:r>
            <w:proofErr w:type="spellEnd"/>
          </w:p>
        </w:tc>
      </w:tr>
      <w:tr w:rsidR="00DB0EE8" w14:paraId="7FBEF7DB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65594935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2D5A641A" w14:textId="292DD686" w:rsidR="00DB0EE8" w:rsidRPr="009D763B" w:rsidRDefault="006E0C8C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EMIPlanDTO</w:t>
            </w:r>
            <w:proofErr w:type="spellEnd"/>
          </w:p>
        </w:tc>
      </w:tr>
    </w:tbl>
    <w:p w14:paraId="52D1132E" w14:textId="2D540F99" w:rsidR="00AB1B86" w:rsidRPr="00AB1B86" w:rsidRDefault="00AB1B86" w:rsidP="00AB1B86">
      <w:pPr>
        <w:pStyle w:val="Caption"/>
        <w:keepNext/>
        <w:jc w:val="center"/>
        <w:rPr>
          <w:sz w:val="16"/>
        </w:rPr>
      </w:pPr>
      <w:r w:rsidRPr="00AB1B86">
        <w:rPr>
          <w:sz w:val="16"/>
        </w:rPr>
        <w:t xml:space="preserve">Table </w:t>
      </w:r>
      <w:r w:rsidRPr="00AB1B86">
        <w:rPr>
          <w:sz w:val="16"/>
        </w:rPr>
        <w:fldChar w:fldCharType="begin"/>
      </w:r>
      <w:r w:rsidRPr="00AB1B86">
        <w:rPr>
          <w:sz w:val="16"/>
        </w:rPr>
        <w:instrText xml:space="preserve"> SEQ Table \* ARABIC </w:instrText>
      </w:r>
      <w:r w:rsidRPr="00AB1B86">
        <w:rPr>
          <w:sz w:val="16"/>
        </w:rPr>
        <w:fldChar w:fldCharType="separate"/>
      </w:r>
      <w:r w:rsidR="00714E59">
        <w:rPr>
          <w:noProof/>
          <w:sz w:val="16"/>
        </w:rPr>
        <w:t>15</w:t>
      </w:r>
      <w:r w:rsidRPr="00AB1B86">
        <w:rPr>
          <w:sz w:val="16"/>
        </w:rPr>
        <w:fldChar w:fldCharType="end"/>
      </w:r>
      <w:r w:rsidRPr="00AB1B86">
        <w:rPr>
          <w:sz w:val="16"/>
        </w:rPr>
        <w:t xml:space="preserve"> :</w:t>
      </w:r>
      <w:r w:rsidR="00E656C3">
        <w:rPr>
          <w:sz w:val="16"/>
        </w:rPr>
        <w:t xml:space="preserve"> </w:t>
      </w:r>
      <w:r w:rsidR="00E92D6B">
        <w:rPr>
          <w:sz w:val="16"/>
        </w:rPr>
        <w:t>EMI Management</w:t>
      </w:r>
      <w:r w:rsidR="00E656C3">
        <w:rPr>
          <w:sz w:val="16"/>
        </w:rPr>
        <w:t xml:space="preserve"> - End point - 4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DB0EE8" w14:paraId="37C1833E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5BE33235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3609F9D0" w14:textId="2A6DDB74" w:rsidR="00DB0EE8" w:rsidRPr="009D763B" w:rsidRDefault="009C4E14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9C4E1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9C4E14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9C4E1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9C4E14">
              <w:rPr>
                <w:rFonts w:ascii="Arial" w:hAnsi="Arial" w:cs="Arial"/>
                <w:sz w:val="20"/>
                <w:szCs w:val="20"/>
              </w:rPr>
              <w:t>emiplans</w:t>
            </w:r>
            <w:proofErr w:type="spellEnd"/>
            <w:r w:rsidRPr="009C4E14">
              <w:rPr>
                <w:rFonts w:ascii="Arial" w:hAnsi="Arial" w:cs="Arial"/>
                <w:sz w:val="20"/>
                <w:szCs w:val="20"/>
              </w:rPr>
              <w:t>/&lt;</w:t>
            </w:r>
            <w:proofErr w:type="spellStart"/>
            <w:r w:rsidRPr="009C4E14">
              <w:rPr>
                <w:rFonts w:ascii="Arial" w:hAnsi="Arial" w:cs="Arial"/>
                <w:sz w:val="20"/>
                <w:szCs w:val="20"/>
              </w:rPr>
              <w:t>customerid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&gt;/&lt;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loanplanid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DB0EE8" w14:paraId="50A70F8A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15D4C3D5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1E6981D8" w14:textId="5E8B99B6" w:rsidR="00DB0EE8" w:rsidRPr="009D763B" w:rsidRDefault="006E0C8C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DB0EE8" w14:paraId="383F3E88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340BF355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4982C152" w14:textId="2C94BC73" w:rsidR="00DB0EE8" w:rsidRPr="009D763B" w:rsidRDefault="006E0C8C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Customers</w:t>
            </w:r>
          </w:p>
        </w:tc>
      </w:tr>
      <w:tr w:rsidR="00DB0EE8" w14:paraId="4E418124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6D4EB5C7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7FA09358" w14:textId="610E5FBE" w:rsidR="00DB0EE8" w:rsidRPr="009D763B" w:rsidRDefault="006E0C8C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DB0EE8" w14:paraId="6975DDBC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42042AC1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34E8FE70" w14:textId="7F7BDF4D" w:rsidR="00DB0EE8" w:rsidRPr="009D763B" w:rsidRDefault="006E0C8C" w:rsidP="002B0826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This endpoint will be used by customers to pay an EMI</w:t>
            </w:r>
          </w:p>
        </w:tc>
      </w:tr>
      <w:tr w:rsidR="00DB0EE8" w14:paraId="237C210A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69C86756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4831399D" w14:textId="4E3280A9" w:rsidR="00DB0EE8" w:rsidRPr="009D763B" w:rsidRDefault="006E0C8C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CustomerId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LoanPlanId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EMIPaymentDTO</w:t>
            </w:r>
            <w:proofErr w:type="spellEnd"/>
          </w:p>
        </w:tc>
      </w:tr>
      <w:tr w:rsidR="00DB0EE8" w14:paraId="6BBB5756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6C0C50C6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2F83BB75" w14:textId="027EBE9F" w:rsidR="00DB0EE8" w:rsidRPr="009D763B" w:rsidRDefault="006E0C8C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</w:t>
            </w:r>
          </w:p>
        </w:tc>
      </w:tr>
    </w:tbl>
    <w:p w14:paraId="239ABD95" w14:textId="39C77F0A" w:rsidR="00714E59" w:rsidRPr="00714E59" w:rsidRDefault="00714E59" w:rsidP="00714E59">
      <w:pPr>
        <w:pStyle w:val="Caption"/>
        <w:keepNext/>
        <w:jc w:val="center"/>
        <w:rPr>
          <w:sz w:val="16"/>
        </w:rPr>
      </w:pPr>
      <w:r w:rsidRPr="00714E59">
        <w:rPr>
          <w:sz w:val="16"/>
        </w:rPr>
        <w:t xml:space="preserve">Table </w:t>
      </w:r>
      <w:r w:rsidRPr="00714E59">
        <w:rPr>
          <w:sz w:val="16"/>
        </w:rPr>
        <w:fldChar w:fldCharType="begin"/>
      </w:r>
      <w:r w:rsidRPr="00714E59">
        <w:rPr>
          <w:sz w:val="16"/>
        </w:rPr>
        <w:instrText xml:space="preserve"> SEQ Table \* ARABIC </w:instrText>
      </w:r>
      <w:r w:rsidRPr="00714E59">
        <w:rPr>
          <w:sz w:val="16"/>
        </w:rPr>
        <w:fldChar w:fldCharType="separate"/>
      </w:r>
      <w:r w:rsidRPr="00714E59">
        <w:rPr>
          <w:noProof/>
          <w:sz w:val="16"/>
        </w:rPr>
        <w:t>16</w:t>
      </w:r>
      <w:r w:rsidRPr="00714E59">
        <w:rPr>
          <w:sz w:val="16"/>
        </w:rPr>
        <w:fldChar w:fldCharType="end"/>
      </w:r>
      <w:r w:rsidRPr="00714E59">
        <w:rPr>
          <w:sz w:val="16"/>
        </w:rPr>
        <w:t xml:space="preserve"> : EMI Management - End point - 5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14E59" w14:paraId="203066FF" w14:textId="77777777" w:rsidTr="004E68D9">
        <w:tc>
          <w:tcPr>
            <w:tcW w:w="2140" w:type="dxa"/>
            <w:shd w:val="clear" w:color="auto" w:fill="2E74B5" w:themeFill="accent1" w:themeFillShade="BF"/>
          </w:tcPr>
          <w:p w14:paraId="1F6B90D5" w14:textId="77777777" w:rsidR="00714E59" w:rsidRPr="00105A60" w:rsidRDefault="00714E59" w:rsidP="004E68D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7C9FF96B" w14:textId="451CEAC3" w:rsidR="00714E59" w:rsidRPr="009D763B" w:rsidRDefault="009C4E14" w:rsidP="004E68D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9C4E1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9C4E14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9C4E1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9C4E14">
              <w:rPr>
                <w:rFonts w:ascii="Arial" w:hAnsi="Arial" w:cs="Arial"/>
                <w:sz w:val="20"/>
                <w:szCs w:val="20"/>
              </w:rPr>
              <w:t>emiplans</w:t>
            </w:r>
            <w:proofErr w:type="spellEnd"/>
            <w:r w:rsidRPr="009C4E14">
              <w:rPr>
                <w:rFonts w:ascii="Arial" w:hAnsi="Arial" w:cs="Arial"/>
                <w:sz w:val="20"/>
                <w:szCs w:val="20"/>
              </w:rPr>
              <w:t>/&lt;</w:t>
            </w:r>
            <w:proofErr w:type="spellStart"/>
            <w:r w:rsidRPr="009C4E14">
              <w:rPr>
                <w:rFonts w:ascii="Arial" w:hAnsi="Arial" w:cs="Arial"/>
                <w:sz w:val="20"/>
                <w:szCs w:val="20"/>
              </w:rPr>
              <w:t>customerid</w:t>
            </w:r>
            <w:proofErr w:type="spellEnd"/>
            <w:r w:rsidRPr="009C4E14">
              <w:rPr>
                <w:rFonts w:ascii="Arial" w:hAnsi="Arial" w:cs="Arial"/>
                <w:sz w:val="20"/>
                <w:szCs w:val="20"/>
              </w:rPr>
              <w:t>&gt;/&lt;</w:t>
            </w:r>
            <w:proofErr w:type="spellStart"/>
            <w:r w:rsidRPr="009C4E14">
              <w:rPr>
                <w:rFonts w:ascii="Arial" w:hAnsi="Arial" w:cs="Arial"/>
                <w:sz w:val="20"/>
                <w:szCs w:val="20"/>
              </w:rPr>
              <w:t>loanplanid</w:t>
            </w:r>
            <w:proofErr w:type="spellEnd"/>
            <w:r w:rsidRPr="009C4E14">
              <w:rPr>
                <w:rFonts w:ascii="Arial" w:hAnsi="Arial" w:cs="Arial"/>
                <w:sz w:val="20"/>
                <w:szCs w:val="20"/>
              </w:rPr>
              <w:t>&gt;/</w:t>
            </w:r>
            <w:proofErr w:type="spellStart"/>
            <w:r w:rsidRPr="009C4E14">
              <w:rPr>
                <w:rFonts w:ascii="Arial" w:hAnsi="Arial" w:cs="Arial"/>
                <w:sz w:val="20"/>
                <w:szCs w:val="20"/>
              </w:rPr>
              <w:t>paymenthistory</w:t>
            </w:r>
            <w:proofErr w:type="spellEnd"/>
          </w:p>
        </w:tc>
      </w:tr>
      <w:tr w:rsidR="00714E59" w14:paraId="1DBD7590" w14:textId="77777777" w:rsidTr="004E68D9">
        <w:tc>
          <w:tcPr>
            <w:tcW w:w="2140" w:type="dxa"/>
            <w:shd w:val="clear" w:color="auto" w:fill="2E74B5" w:themeFill="accent1" w:themeFillShade="BF"/>
          </w:tcPr>
          <w:p w14:paraId="7BEC187A" w14:textId="77777777" w:rsidR="00714E59" w:rsidRPr="00105A60" w:rsidRDefault="00714E59" w:rsidP="004E68D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2B740A57" w14:textId="53638A77" w:rsidR="00714E59" w:rsidRPr="009D763B" w:rsidRDefault="006E0C8C" w:rsidP="004E68D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714E59" w14:paraId="14E57BD8" w14:textId="77777777" w:rsidTr="004E68D9">
        <w:tc>
          <w:tcPr>
            <w:tcW w:w="2140" w:type="dxa"/>
            <w:shd w:val="clear" w:color="auto" w:fill="2E74B5" w:themeFill="accent1" w:themeFillShade="BF"/>
          </w:tcPr>
          <w:p w14:paraId="0853D382" w14:textId="77777777" w:rsidR="00714E59" w:rsidRPr="00105A60" w:rsidRDefault="00714E59" w:rsidP="004E68D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12E5CC90" w14:textId="2CC3D39F" w:rsidR="00714E59" w:rsidRPr="009D763B" w:rsidRDefault="006E0C8C" w:rsidP="004E68D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Customers</w:t>
            </w:r>
          </w:p>
        </w:tc>
      </w:tr>
      <w:tr w:rsidR="00714E59" w14:paraId="4ECC8FA2" w14:textId="77777777" w:rsidTr="004E68D9">
        <w:tc>
          <w:tcPr>
            <w:tcW w:w="2140" w:type="dxa"/>
            <w:shd w:val="clear" w:color="auto" w:fill="2E74B5" w:themeFill="accent1" w:themeFillShade="BF"/>
          </w:tcPr>
          <w:p w14:paraId="42CCC48B" w14:textId="77777777" w:rsidR="00714E59" w:rsidRPr="00105A60" w:rsidRDefault="00714E59" w:rsidP="004E68D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449CCF61" w14:textId="6F9A43D0" w:rsidR="00714E59" w:rsidRPr="009D763B" w:rsidRDefault="006E0C8C" w:rsidP="004E68D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714E59" w14:paraId="3C44D88E" w14:textId="77777777" w:rsidTr="004E68D9">
        <w:tc>
          <w:tcPr>
            <w:tcW w:w="2140" w:type="dxa"/>
            <w:shd w:val="clear" w:color="auto" w:fill="2E74B5" w:themeFill="accent1" w:themeFillShade="BF"/>
          </w:tcPr>
          <w:p w14:paraId="18AF1A10" w14:textId="77777777" w:rsidR="00714E59" w:rsidRPr="00105A60" w:rsidRDefault="00714E59" w:rsidP="004E68D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108793FC" w14:textId="0C288697" w:rsidR="00714E59" w:rsidRPr="009D763B" w:rsidRDefault="006E0C8C" w:rsidP="004E68D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Using this endpoint a customer can view their previous EMI payments</w:t>
            </w:r>
          </w:p>
        </w:tc>
      </w:tr>
      <w:tr w:rsidR="00714E59" w14:paraId="272962EB" w14:textId="77777777" w:rsidTr="004E68D9">
        <w:tc>
          <w:tcPr>
            <w:tcW w:w="2140" w:type="dxa"/>
            <w:shd w:val="clear" w:color="auto" w:fill="2E74B5" w:themeFill="accent1" w:themeFillShade="BF"/>
          </w:tcPr>
          <w:p w14:paraId="3834874B" w14:textId="77777777" w:rsidR="00714E59" w:rsidRPr="00105A60" w:rsidRDefault="00714E59" w:rsidP="004E68D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52371B91" w14:textId="09C0046F" w:rsidR="00714E59" w:rsidRPr="009D763B" w:rsidRDefault="006E0C8C" w:rsidP="004E68D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CustomerId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LoandPlanId</w:t>
            </w:r>
            <w:proofErr w:type="spellEnd"/>
          </w:p>
        </w:tc>
      </w:tr>
      <w:tr w:rsidR="00714E59" w14:paraId="0B24CBA2" w14:textId="77777777" w:rsidTr="004E68D9">
        <w:tc>
          <w:tcPr>
            <w:tcW w:w="2140" w:type="dxa"/>
            <w:shd w:val="clear" w:color="auto" w:fill="2E74B5" w:themeFill="accent1" w:themeFillShade="BF"/>
          </w:tcPr>
          <w:p w14:paraId="79C491A8" w14:textId="77777777" w:rsidR="00714E59" w:rsidRPr="00105A60" w:rsidRDefault="00714E59" w:rsidP="004E68D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0514D465" w14:textId="2676C4EE" w:rsidR="00714E59" w:rsidRPr="009D763B" w:rsidRDefault="006E0C8C" w:rsidP="004E68D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EMIPaymentDTOs</w:t>
            </w:r>
            <w:proofErr w:type="spellEnd"/>
          </w:p>
        </w:tc>
      </w:tr>
    </w:tbl>
    <w:p w14:paraId="24EFD282" w14:textId="77777777" w:rsidR="00714E59" w:rsidRDefault="00714E59">
      <w:pPr>
        <w:widowControl/>
        <w:spacing w:before="0" w:after="0" w:line="240" w:lineRule="auto"/>
        <w:ind w:right="0"/>
        <w:rPr>
          <w:rFonts w:ascii="Calibri" w:eastAsia="Calibri" w:hAnsi="Calibri"/>
          <w:b/>
          <w:sz w:val="22"/>
          <w:szCs w:val="22"/>
          <w:u w:val="single"/>
        </w:rPr>
      </w:pPr>
    </w:p>
    <w:p w14:paraId="4B622CC2" w14:textId="68803514" w:rsidR="00E07792" w:rsidRPr="0068592F" w:rsidRDefault="00E07792" w:rsidP="00E07792">
      <w:pPr>
        <w:widowControl/>
        <w:spacing w:before="0" w:after="0" w:line="240" w:lineRule="auto"/>
        <w:ind w:right="0"/>
        <w:rPr>
          <w:b/>
          <w:u w:val="single"/>
        </w:rPr>
      </w:pPr>
      <w:r w:rsidRPr="0068592F">
        <w:rPr>
          <w:b/>
          <w:u w:val="single"/>
        </w:rPr>
        <w:t>Stage: Font-end design</w:t>
      </w:r>
    </w:p>
    <w:p w14:paraId="105BFD86" w14:textId="77777777" w:rsidR="00E07792" w:rsidRPr="008B16ED" w:rsidRDefault="00E07792" w:rsidP="00E07792">
      <w:pPr>
        <w:widowControl/>
        <w:spacing w:before="0" w:after="0" w:line="240" w:lineRule="auto"/>
        <w:ind w:right="0"/>
        <w:rPr>
          <w:b/>
        </w:rPr>
      </w:pPr>
    </w:p>
    <w:p w14:paraId="3419B880" w14:textId="77777777" w:rsidR="00E07792" w:rsidRDefault="00E07792" w:rsidP="009F1039">
      <w:r>
        <w:t xml:space="preserve">Create the following components as per the specification provided below. </w:t>
      </w:r>
    </w:p>
    <w:p w14:paraId="6A861663" w14:textId="607F0E43" w:rsidR="009F1039" w:rsidRPr="009F1039" w:rsidRDefault="0072781D" w:rsidP="00395FDC">
      <w:pPr>
        <w:pStyle w:val="ListParagraph"/>
        <w:numPr>
          <w:ilvl w:val="0"/>
          <w:numId w:val="59"/>
        </w:numPr>
        <w:rPr>
          <w:u w:val="single"/>
        </w:rPr>
      </w:pPr>
      <w:proofErr w:type="spellStart"/>
      <w:r>
        <w:rPr>
          <w:u w:val="single"/>
        </w:rPr>
        <w:t>NewEMIPlanFormComponent</w:t>
      </w:r>
      <w:proofErr w:type="spellEnd"/>
    </w:p>
    <w:p w14:paraId="69EFABDC" w14:textId="335884CB" w:rsidR="009F1039" w:rsidRDefault="00D46706" w:rsidP="00395FDC">
      <w:pPr>
        <w:pStyle w:val="ListParagraph"/>
        <w:numPr>
          <w:ilvl w:val="0"/>
          <w:numId w:val="60"/>
        </w:numPr>
      </w:pPr>
      <w:r>
        <w:t xml:space="preserve">Develop a component to be used by </w:t>
      </w:r>
      <w:r w:rsidR="00BC3031">
        <w:t>bank managers</w:t>
      </w:r>
      <w:r>
        <w:t xml:space="preserve"> which contains a form to create a </w:t>
      </w:r>
      <w:r w:rsidR="00BC3031">
        <w:t>new EMI plan</w:t>
      </w:r>
      <w:r>
        <w:t>.</w:t>
      </w:r>
    </w:p>
    <w:p w14:paraId="1C36F300" w14:textId="0B8CBCDC" w:rsidR="00850721" w:rsidRDefault="00850721" w:rsidP="00850721">
      <w:pPr>
        <w:pStyle w:val="ListParagraph"/>
        <w:numPr>
          <w:ilvl w:val="0"/>
          <w:numId w:val="60"/>
        </w:numPr>
      </w:pPr>
      <w:r>
        <w:t xml:space="preserve">EMI status should be automatically taken as </w:t>
      </w:r>
      <w:proofErr w:type="spellStart"/>
      <w:r>
        <w:t>OnGoing</w:t>
      </w:r>
      <w:proofErr w:type="spellEnd"/>
    </w:p>
    <w:p w14:paraId="2AEF20C3" w14:textId="77777777" w:rsidR="008A6361" w:rsidRDefault="008A6361" w:rsidP="008A6361">
      <w:pPr>
        <w:pStyle w:val="ListParagraph"/>
        <w:numPr>
          <w:ilvl w:val="0"/>
          <w:numId w:val="60"/>
        </w:numPr>
      </w:pPr>
      <w:r>
        <w:t>Once all the details are validated, user should be able to get an acknowledgement on submission of form.</w:t>
      </w:r>
    </w:p>
    <w:p w14:paraId="3489A43A" w14:textId="32C8B348" w:rsidR="009F1039" w:rsidRDefault="008A6361" w:rsidP="008A6361">
      <w:pPr>
        <w:pStyle w:val="ListParagraph"/>
        <w:ind w:left="1080"/>
      </w:pPr>
      <w:r>
        <w:t xml:space="preserve"> </w:t>
      </w:r>
    </w:p>
    <w:p w14:paraId="097BA7DB" w14:textId="62F4CD5B" w:rsidR="009F1039" w:rsidRPr="003A3D78" w:rsidRDefault="00850721" w:rsidP="00395FDC">
      <w:pPr>
        <w:pStyle w:val="ListParagraph"/>
        <w:numPr>
          <w:ilvl w:val="0"/>
          <w:numId w:val="59"/>
        </w:numPr>
        <w:rPr>
          <w:u w:val="single"/>
        </w:rPr>
      </w:pPr>
      <w:proofErr w:type="spellStart"/>
      <w:r>
        <w:rPr>
          <w:u w:val="single"/>
        </w:rPr>
        <w:t>MyEMIPlanComponent</w:t>
      </w:r>
      <w:proofErr w:type="spellEnd"/>
    </w:p>
    <w:p w14:paraId="7D7FA6DE" w14:textId="76C2EF2A" w:rsidR="001E78A7" w:rsidRDefault="001E78A7" w:rsidP="00395FDC">
      <w:pPr>
        <w:pStyle w:val="ListParagraph"/>
        <w:numPr>
          <w:ilvl w:val="0"/>
          <w:numId w:val="61"/>
        </w:numPr>
      </w:pPr>
      <w:r>
        <w:t xml:space="preserve">Design a component which can be used by </w:t>
      </w:r>
      <w:r w:rsidR="00850721">
        <w:t>customers</w:t>
      </w:r>
      <w:r>
        <w:t xml:space="preserve"> to view the </w:t>
      </w:r>
      <w:r w:rsidR="00850721">
        <w:t>details of their EMI plan</w:t>
      </w:r>
    </w:p>
    <w:p w14:paraId="0DF7CEBD" w14:textId="50EBA2B4" w:rsidR="00850721" w:rsidRDefault="00850721" w:rsidP="00395FDC">
      <w:pPr>
        <w:pStyle w:val="ListParagraph"/>
        <w:numPr>
          <w:ilvl w:val="0"/>
          <w:numId w:val="61"/>
        </w:numPr>
      </w:pPr>
      <w:r>
        <w:t>The component should provide a textbox for accepting customer id and loan plan id and search and display the</w:t>
      </w:r>
      <w:r w:rsidR="004410CC">
        <w:t xml:space="preserve"> EMI plan</w:t>
      </w:r>
      <w:r>
        <w:t xml:space="preserve"> data accordingly</w:t>
      </w:r>
    </w:p>
    <w:p w14:paraId="030A90E3" w14:textId="4CF78BFA" w:rsidR="007317C7" w:rsidRDefault="004410CC" w:rsidP="004410CC">
      <w:pPr>
        <w:pStyle w:val="ListParagraph"/>
        <w:numPr>
          <w:ilvl w:val="0"/>
          <w:numId w:val="61"/>
        </w:numPr>
      </w:pPr>
      <w:r>
        <w:t xml:space="preserve">The component should also provide a button to view payment history upon clicking it the payment history for the loan </w:t>
      </w:r>
      <w:proofErr w:type="spellStart"/>
      <w:r>
        <w:t>emi</w:t>
      </w:r>
      <w:proofErr w:type="spellEnd"/>
      <w:r>
        <w:t xml:space="preserve"> should be displayed in a table</w:t>
      </w:r>
    </w:p>
    <w:p w14:paraId="5A7855DC" w14:textId="5ED9EFF4" w:rsidR="007317C7" w:rsidRPr="007317C7" w:rsidRDefault="00850721" w:rsidP="00395FDC">
      <w:pPr>
        <w:pStyle w:val="ListParagraph"/>
        <w:numPr>
          <w:ilvl w:val="0"/>
          <w:numId w:val="59"/>
        </w:numPr>
        <w:rPr>
          <w:u w:val="single"/>
        </w:rPr>
      </w:pPr>
      <w:proofErr w:type="spellStart"/>
      <w:r>
        <w:rPr>
          <w:u w:val="single"/>
        </w:rPr>
        <w:lastRenderedPageBreak/>
        <w:t>PayEMIComponent</w:t>
      </w:r>
      <w:proofErr w:type="spellEnd"/>
    </w:p>
    <w:p w14:paraId="313E2EA7" w14:textId="0AD5B467" w:rsidR="001520E8" w:rsidRDefault="009D74D7" w:rsidP="00395FDC">
      <w:pPr>
        <w:pStyle w:val="ListParagraph"/>
        <w:numPr>
          <w:ilvl w:val="1"/>
          <w:numId w:val="59"/>
        </w:numPr>
        <w:ind w:left="1134"/>
      </w:pPr>
      <w:r>
        <w:t xml:space="preserve">Design a component which can </w:t>
      </w:r>
      <w:r w:rsidR="00E13B0A">
        <w:t>be used by the customer to pay the EMIs</w:t>
      </w:r>
    </w:p>
    <w:p w14:paraId="7327C283" w14:textId="7FE103EF" w:rsidR="009D74D7" w:rsidRDefault="009D74D7" w:rsidP="00395FDC">
      <w:pPr>
        <w:pStyle w:val="ListParagraph"/>
        <w:numPr>
          <w:ilvl w:val="1"/>
          <w:numId w:val="59"/>
        </w:numPr>
        <w:ind w:left="1134"/>
      </w:pPr>
      <w:r>
        <w:t>Add a navigation to the component via application menu bar.</w:t>
      </w:r>
    </w:p>
    <w:p w14:paraId="6B751010" w14:textId="72A0B585" w:rsidR="001520E8" w:rsidRDefault="00AE379B" w:rsidP="008D7929">
      <w:pPr>
        <w:pStyle w:val="ListParagraph"/>
        <w:numPr>
          <w:ilvl w:val="1"/>
          <w:numId w:val="59"/>
        </w:numPr>
        <w:ind w:left="1134"/>
      </w:pPr>
      <w:r>
        <w:t>Form should accept the EMI details and payment details</w:t>
      </w:r>
    </w:p>
    <w:p w14:paraId="76DF6132" w14:textId="080CAC28" w:rsidR="00AE379B" w:rsidRDefault="00AE379B" w:rsidP="008D7929">
      <w:pPr>
        <w:pStyle w:val="ListParagraph"/>
        <w:numPr>
          <w:ilvl w:val="1"/>
          <w:numId w:val="59"/>
        </w:numPr>
        <w:ind w:left="1134"/>
      </w:pPr>
      <w:r>
        <w:t>Payment method must be selected from the dropdown list</w:t>
      </w:r>
    </w:p>
    <w:p w14:paraId="1A60A0FC" w14:textId="044C42A8" w:rsidR="00AE379B" w:rsidRDefault="00AE379B" w:rsidP="008D7929">
      <w:pPr>
        <w:pStyle w:val="ListParagraph"/>
        <w:numPr>
          <w:ilvl w:val="1"/>
          <w:numId w:val="59"/>
        </w:numPr>
        <w:ind w:left="1134"/>
      </w:pPr>
      <w:r>
        <w:t>Once all details are validated, the form should be submitted and an acknowledgement is to be displayed to the customers.</w:t>
      </w:r>
    </w:p>
    <w:p w14:paraId="03AF9212" w14:textId="359A1FFA" w:rsidR="008C7EC8" w:rsidRDefault="008C7EC8">
      <w:pPr>
        <w:widowControl/>
        <w:spacing w:before="0" w:after="0" w:line="240" w:lineRule="auto"/>
        <w:ind w:right="0"/>
        <w:rPr>
          <w:b/>
          <w:u w:val="single"/>
        </w:rPr>
      </w:pPr>
    </w:p>
    <w:p w14:paraId="71C8CD81" w14:textId="7FDE0695" w:rsidR="00E07792" w:rsidRPr="0068592F" w:rsidRDefault="00E07792" w:rsidP="00E07792">
      <w:pPr>
        <w:rPr>
          <w:b/>
          <w:u w:val="single"/>
        </w:rPr>
      </w:pPr>
      <w:r w:rsidRPr="0068592F">
        <w:rPr>
          <w:b/>
          <w:u w:val="single"/>
        </w:rPr>
        <w:t>Stage: Integration of Frontend and backend</w:t>
      </w:r>
    </w:p>
    <w:p w14:paraId="3F80BB42" w14:textId="160A4A23" w:rsidR="00E07792" w:rsidRDefault="00E07792" w:rsidP="00395FDC">
      <w:pPr>
        <w:pStyle w:val="ListParagraph"/>
        <w:numPr>
          <w:ilvl w:val="0"/>
          <w:numId w:val="37"/>
        </w:numPr>
      </w:pPr>
      <w:r>
        <w:t>Create a data service in the font-end application whi</w:t>
      </w:r>
      <w:r w:rsidR="00B75AE6">
        <w:t>ch will communicate with the micro-services</w:t>
      </w:r>
      <w:r>
        <w:t>.</w:t>
      </w:r>
    </w:p>
    <w:p w14:paraId="1E3AF7F4" w14:textId="77777777" w:rsidR="001C4B87" w:rsidRDefault="00E07792" w:rsidP="00395FDC">
      <w:pPr>
        <w:pStyle w:val="ListParagraph"/>
        <w:numPr>
          <w:ilvl w:val="0"/>
          <w:numId w:val="37"/>
        </w:numPr>
      </w:pPr>
      <w:r>
        <w:t>Use the data service in the components to make them interact with the API</w:t>
      </w:r>
    </w:p>
    <w:p w14:paraId="211182D3" w14:textId="5747167E" w:rsidR="00E07792" w:rsidRDefault="00E07792" w:rsidP="00395FDC">
      <w:pPr>
        <w:pStyle w:val="ListParagraph"/>
        <w:numPr>
          <w:ilvl w:val="0"/>
          <w:numId w:val="37"/>
        </w:numPr>
      </w:pPr>
      <w:r>
        <w:t>Valid error messages should be shown based on various response status codes received form the API</w:t>
      </w:r>
    </w:p>
    <w:p w14:paraId="36A5B433" w14:textId="77777777" w:rsidR="00B75AE6" w:rsidRDefault="00B75AE6" w:rsidP="00B75AE6">
      <w:pPr>
        <w:pStyle w:val="ListParagraph"/>
      </w:pPr>
    </w:p>
    <w:p w14:paraId="5BBE65EF" w14:textId="6F69218A" w:rsidR="00E07792" w:rsidRPr="006474DF" w:rsidRDefault="00E07792" w:rsidP="00E07792">
      <w:pPr>
        <w:pStyle w:val="Heading3"/>
        <w:tabs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id="23" w:name="_Toc118566826"/>
      <w:r>
        <w:rPr>
          <w:rFonts w:ascii="Calibri" w:hAnsi="Calibri"/>
          <w:b/>
        </w:rPr>
        <w:t xml:space="preserve">Module – </w:t>
      </w:r>
      <w:r w:rsidR="009B650C">
        <w:rPr>
          <w:rFonts w:ascii="Calibri" w:hAnsi="Calibri"/>
          <w:b/>
        </w:rPr>
        <w:t>EMI Extensions Management</w:t>
      </w:r>
      <w:bookmarkEnd w:id="23"/>
    </w:p>
    <w:p w14:paraId="32596F98" w14:textId="068BABD9" w:rsidR="00E07792" w:rsidRDefault="005D3F9D" w:rsidP="00E07792">
      <w:r w:rsidRPr="005D3F9D">
        <w:t>This module supports the following operations in the system</w:t>
      </w:r>
    </w:p>
    <w:p w14:paraId="38D26F7B" w14:textId="77777777" w:rsidR="005D3F9D" w:rsidRDefault="005D3F9D" w:rsidP="005D3F9D">
      <w:pPr>
        <w:pStyle w:val="ListParagraph"/>
        <w:numPr>
          <w:ilvl w:val="0"/>
          <w:numId w:val="62"/>
        </w:numPr>
      </w:pPr>
      <w:r w:rsidRPr="005D3F9D">
        <w:t>The customers can request for extension of EMI payments</w:t>
      </w:r>
    </w:p>
    <w:p w14:paraId="6116CE64" w14:textId="009579E4" w:rsidR="00BD2EE7" w:rsidRDefault="005D3F9D" w:rsidP="005D3F9D">
      <w:pPr>
        <w:pStyle w:val="ListParagraph"/>
        <w:numPr>
          <w:ilvl w:val="0"/>
          <w:numId w:val="62"/>
        </w:numPr>
      </w:pPr>
      <w:r w:rsidRPr="005D3F9D">
        <w:t>The branch manager can view all the pending requests for the extensions</w:t>
      </w:r>
    </w:p>
    <w:p w14:paraId="22AF102E" w14:textId="7936FF0B" w:rsidR="00E656C3" w:rsidRDefault="005D3F9D" w:rsidP="005D3F9D">
      <w:pPr>
        <w:pStyle w:val="ListParagraph"/>
        <w:numPr>
          <w:ilvl w:val="0"/>
          <w:numId w:val="62"/>
        </w:numPr>
      </w:pPr>
      <w:r w:rsidRPr="005D3F9D">
        <w:t>The branch manager can either approve or reject the request by providing the sufficient remarks</w:t>
      </w:r>
      <w:r w:rsidR="00BD2EE7">
        <w:t>.</w:t>
      </w:r>
    </w:p>
    <w:p w14:paraId="13F22BDC" w14:textId="2A0B5F86" w:rsidR="00E07792" w:rsidRPr="00AA21A9" w:rsidRDefault="00E07792" w:rsidP="008C7EC8">
      <w:pPr>
        <w:widowControl/>
        <w:spacing w:before="0" w:after="0" w:line="240" w:lineRule="auto"/>
        <w:ind w:right="0"/>
        <w:rPr>
          <w:b/>
          <w:u w:val="single"/>
        </w:rPr>
      </w:pPr>
      <w:r w:rsidRPr="00AA21A9">
        <w:rPr>
          <w:b/>
          <w:u w:val="single"/>
        </w:rPr>
        <w:t>Stage: Database Implementation</w:t>
      </w:r>
    </w:p>
    <w:p w14:paraId="4C8952A4" w14:textId="77777777" w:rsidR="00E07792" w:rsidRDefault="00E07792" w:rsidP="00395FDC">
      <w:pPr>
        <w:pStyle w:val="ListParagraph"/>
        <w:numPr>
          <w:ilvl w:val="0"/>
          <w:numId w:val="38"/>
        </w:numPr>
      </w:pPr>
      <w:r w:rsidRPr="002D5F62">
        <w:t>Design a data base as per the following ER diagram provided.</w:t>
      </w:r>
    </w:p>
    <w:p w14:paraId="5971DA0C" w14:textId="007D4E63" w:rsidR="00D07BBC" w:rsidRDefault="00BF0C8B" w:rsidP="00D07BBC">
      <w:pPr>
        <w:pStyle w:val="ListParagraph"/>
        <w:keepNext/>
      </w:pPr>
      <w:r>
        <w:rPr>
          <w:noProof/>
          <w:lang w:val="en-IN" w:eastAsia="en-IN"/>
        </w:rPr>
        <w:drawing>
          <wp:inline distT="0" distB="0" distL="0" distR="0" wp14:anchorId="6234D1CD" wp14:editId="2C3919AD">
            <wp:extent cx="3994126" cy="1734128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5210" cy="174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40F0" w14:textId="097F6927" w:rsidR="00D07BBC" w:rsidRDefault="00D07BBC" w:rsidP="00D07BBC">
      <w:pPr>
        <w:pStyle w:val="Caption"/>
        <w:jc w:val="center"/>
        <w:rPr>
          <w:sz w:val="16"/>
        </w:rPr>
      </w:pPr>
      <w:r w:rsidRPr="000E7D4A">
        <w:rPr>
          <w:sz w:val="16"/>
        </w:rPr>
        <w:t xml:space="preserve">Figure </w:t>
      </w:r>
      <w:r w:rsidRPr="000E7D4A">
        <w:rPr>
          <w:sz w:val="16"/>
        </w:rPr>
        <w:fldChar w:fldCharType="begin"/>
      </w:r>
      <w:r w:rsidRPr="000E7D4A">
        <w:rPr>
          <w:sz w:val="16"/>
        </w:rPr>
        <w:instrText xml:space="preserve"> SEQ Figure \* ARABIC </w:instrText>
      </w:r>
      <w:r w:rsidRPr="000E7D4A">
        <w:rPr>
          <w:sz w:val="16"/>
        </w:rPr>
        <w:fldChar w:fldCharType="separate"/>
      </w:r>
      <w:r w:rsidRPr="000E7D4A">
        <w:rPr>
          <w:noProof/>
          <w:sz w:val="16"/>
        </w:rPr>
        <w:t>6</w:t>
      </w:r>
      <w:r w:rsidRPr="000E7D4A">
        <w:rPr>
          <w:sz w:val="16"/>
        </w:rPr>
        <w:fldChar w:fldCharType="end"/>
      </w:r>
      <w:r w:rsidRPr="000E7D4A">
        <w:rPr>
          <w:sz w:val="16"/>
        </w:rPr>
        <w:t xml:space="preserve"> : ER Diagram </w:t>
      </w:r>
      <w:r w:rsidR="00BD2EE7">
        <w:rPr>
          <w:sz w:val="16"/>
        </w:rPr>
        <w:t>–</w:t>
      </w:r>
      <w:r w:rsidRPr="000E7D4A">
        <w:rPr>
          <w:sz w:val="16"/>
        </w:rPr>
        <w:t xml:space="preserve"> </w:t>
      </w:r>
      <w:r w:rsidR="005D3F9D">
        <w:rPr>
          <w:sz w:val="16"/>
        </w:rPr>
        <w:t>EMI Extensions</w:t>
      </w:r>
    </w:p>
    <w:p w14:paraId="71EFE79D" w14:textId="254E1A81" w:rsidR="00E656C3" w:rsidRDefault="00E656C3" w:rsidP="00395FDC">
      <w:pPr>
        <w:pStyle w:val="ListParagraph"/>
        <w:numPr>
          <w:ilvl w:val="0"/>
          <w:numId w:val="38"/>
        </w:numPr>
      </w:pPr>
      <w:proofErr w:type="spellStart"/>
      <w:r>
        <w:t>Enfore</w:t>
      </w:r>
      <w:proofErr w:type="spellEnd"/>
      <w:r>
        <w:t xml:space="preserve"> the following constraints along with primary and foreign keys</w:t>
      </w:r>
    </w:p>
    <w:p w14:paraId="405B8547" w14:textId="51BBFA14" w:rsidR="00E656C3" w:rsidRDefault="00704FDA" w:rsidP="00395FDC">
      <w:pPr>
        <w:pStyle w:val="ListParagraph"/>
        <w:numPr>
          <w:ilvl w:val="1"/>
          <w:numId w:val="38"/>
        </w:numPr>
      </w:pPr>
      <w:proofErr w:type="spellStart"/>
      <w:r>
        <w:t>ResponseDate</w:t>
      </w:r>
      <w:proofErr w:type="spellEnd"/>
      <w:r w:rsidR="006B3D3B">
        <w:t xml:space="preserve"> must be </w:t>
      </w:r>
      <w:r w:rsidR="00B04F9F">
        <w:t xml:space="preserve">same as </w:t>
      </w:r>
      <w:proofErr w:type="spellStart"/>
      <w:r w:rsidR="00B04F9F">
        <w:t>RequestRaisedOn</w:t>
      </w:r>
      <w:proofErr w:type="spellEnd"/>
      <w:r w:rsidR="00B04F9F">
        <w:t xml:space="preserve"> or a future date</w:t>
      </w:r>
    </w:p>
    <w:p w14:paraId="24312BC9" w14:textId="7416394A" w:rsidR="00DC7B73" w:rsidRDefault="00DC7B73" w:rsidP="00DC7B73">
      <w:pPr>
        <w:pStyle w:val="ListParagraph"/>
        <w:numPr>
          <w:ilvl w:val="1"/>
          <w:numId w:val="38"/>
        </w:numPr>
      </w:pPr>
      <w:proofErr w:type="spellStart"/>
      <w:r>
        <w:t>RequestRaisedOn</w:t>
      </w:r>
      <w:proofErr w:type="spellEnd"/>
      <w:r>
        <w:t xml:space="preserve"> must be taken as today by default</w:t>
      </w:r>
    </w:p>
    <w:p w14:paraId="7CE2CF21" w14:textId="07914299" w:rsidR="00DC7B73" w:rsidRDefault="00B04F9F" w:rsidP="00395FDC">
      <w:pPr>
        <w:pStyle w:val="ListParagraph"/>
        <w:numPr>
          <w:ilvl w:val="1"/>
          <w:numId w:val="38"/>
        </w:numPr>
      </w:pPr>
      <w:proofErr w:type="spellStart"/>
      <w:r>
        <w:t>ETAPaymentDate</w:t>
      </w:r>
      <w:proofErr w:type="spellEnd"/>
      <w:r>
        <w:t xml:space="preserve"> must be a future date</w:t>
      </w:r>
    </w:p>
    <w:p w14:paraId="5D384955" w14:textId="79ED240D" w:rsidR="00BF0C8B" w:rsidRDefault="00BF0C8B" w:rsidP="00395FDC">
      <w:pPr>
        <w:pStyle w:val="ListParagraph"/>
        <w:numPr>
          <w:ilvl w:val="1"/>
          <w:numId w:val="38"/>
        </w:numPr>
      </w:pPr>
      <w:proofErr w:type="spellStart"/>
      <w:r>
        <w:t>Reponse</w:t>
      </w:r>
      <w:proofErr w:type="spellEnd"/>
      <w:r>
        <w:t xml:space="preserve"> should be </w:t>
      </w:r>
      <w:proofErr w:type="spellStart"/>
      <w:r>
        <w:t>atleast</w:t>
      </w:r>
      <w:proofErr w:type="spellEnd"/>
      <w:r>
        <w:t xml:space="preserve"> 50 characters long</w:t>
      </w:r>
    </w:p>
    <w:p w14:paraId="4C18E2A8" w14:textId="599A8C15" w:rsidR="001343D6" w:rsidRDefault="001343D6" w:rsidP="00395FDC">
      <w:pPr>
        <w:pStyle w:val="ListParagraph"/>
        <w:numPr>
          <w:ilvl w:val="1"/>
          <w:numId w:val="38"/>
        </w:numPr>
      </w:pPr>
      <w:r>
        <w:t>Allowed values for request status are – New/Approved/Pending</w:t>
      </w:r>
    </w:p>
    <w:p w14:paraId="587D760F" w14:textId="2F7DFBBA" w:rsidR="00076D15" w:rsidRPr="00E656C3" w:rsidRDefault="00076D15" w:rsidP="00076D15">
      <w:r w:rsidRPr="00BF29FF">
        <w:rPr>
          <w:u w:val="single"/>
        </w:rPr>
        <w:t>Note</w:t>
      </w:r>
      <w:r>
        <w:t xml:space="preserve">: Pre-populate the </w:t>
      </w:r>
      <w:r w:rsidR="00401CC0">
        <w:t>Extension Reasons</w:t>
      </w:r>
      <w:r>
        <w:t xml:space="preserve"> table with </w:t>
      </w:r>
      <w:r w:rsidR="00401CC0">
        <w:t>5 reasons</w:t>
      </w:r>
      <w:r w:rsidR="009A7011">
        <w:t>. Make sure the last reason is added as others</w:t>
      </w:r>
    </w:p>
    <w:p w14:paraId="67897CA8" w14:textId="77777777" w:rsidR="002C6727" w:rsidRDefault="002C6727">
      <w:pPr>
        <w:widowControl/>
        <w:spacing w:before="0" w:after="0" w:line="240" w:lineRule="auto"/>
        <w:ind w:right="0"/>
        <w:rPr>
          <w:b/>
          <w:u w:val="single"/>
        </w:rPr>
      </w:pPr>
      <w:r>
        <w:rPr>
          <w:b/>
          <w:u w:val="single"/>
        </w:rPr>
        <w:br w:type="page"/>
      </w:r>
    </w:p>
    <w:p w14:paraId="2BE8C4EF" w14:textId="0C3BA72F" w:rsidR="00E07792" w:rsidRPr="00AA21A9" w:rsidRDefault="00E07792" w:rsidP="00E07792">
      <w:pPr>
        <w:rPr>
          <w:b/>
          <w:u w:val="single"/>
        </w:rPr>
      </w:pPr>
      <w:r w:rsidRPr="00AA21A9">
        <w:rPr>
          <w:b/>
          <w:u w:val="single"/>
        </w:rPr>
        <w:lastRenderedPageBreak/>
        <w:t>Stage: Data Access Layer Design</w:t>
      </w:r>
    </w:p>
    <w:p w14:paraId="1BD7D5E6" w14:textId="77777777" w:rsidR="00E07792" w:rsidRDefault="00E07792" w:rsidP="00395FDC">
      <w:pPr>
        <w:pStyle w:val="ListParagraph"/>
        <w:numPr>
          <w:ilvl w:val="0"/>
          <w:numId w:val="39"/>
        </w:numPr>
      </w:pPr>
      <w:r>
        <w:t xml:space="preserve">Create a library project and add ORM support into it. </w:t>
      </w:r>
    </w:p>
    <w:p w14:paraId="2E9066F3" w14:textId="77777777" w:rsidR="00CB57A2" w:rsidRDefault="00CB57A2" w:rsidP="00395FDC">
      <w:pPr>
        <w:pStyle w:val="ListParagraph"/>
        <w:numPr>
          <w:ilvl w:val="0"/>
          <w:numId w:val="39"/>
        </w:numPr>
      </w:pPr>
      <w:r>
        <w:t xml:space="preserve">Use the ORM to map the entities to database as per the ER diagram provided. </w:t>
      </w:r>
    </w:p>
    <w:p w14:paraId="48E50F50" w14:textId="0E9BD257" w:rsidR="00E07792" w:rsidRDefault="00E07792" w:rsidP="00395FDC">
      <w:pPr>
        <w:pStyle w:val="ListParagraph"/>
        <w:numPr>
          <w:ilvl w:val="0"/>
          <w:numId w:val="39"/>
        </w:numPr>
      </w:pPr>
      <w:r>
        <w:t>Use repository per entity pattern and generate the repositories to perform the following operations</w:t>
      </w:r>
    </w:p>
    <w:p w14:paraId="121283D3" w14:textId="1389FB65" w:rsidR="00076D15" w:rsidRDefault="00076D15" w:rsidP="00395FDC">
      <w:pPr>
        <w:pStyle w:val="ListParagraph"/>
        <w:numPr>
          <w:ilvl w:val="1"/>
          <w:numId w:val="39"/>
        </w:numPr>
      </w:pPr>
      <w:r>
        <w:t xml:space="preserve">Return </w:t>
      </w:r>
      <w:r w:rsidR="009A7011">
        <w:t>extension reasons list</w:t>
      </w:r>
    </w:p>
    <w:p w14:paraId="0DE664F9" w14:textId="4F890DA7" w:rsidR="00076D15" w:rsidRDefault="006F6FB1" w:rsidP="00395FDC">
      <w:pPr>
        <w:pStyle w:val="ListParagraph"/>
        <w:numPr>
          <w:ilvl w:val="1"/>
          <w:numId w:val="39"/>
        </w:numPr>
      </w:pPr>
      <w:r>
        <w:t>Insert a new extensions request</w:t>
      </w:r>
    </w:p>
    <w:p w14:paraId="05444BFC" w14:textId="2B5B0222" w:rsidR="00076D15" w:rsidRDefault="006F6FB1" w:rsidP="00395FDC">
      <w:pPr>
        <w:pStyle w:val="ListParagraph"/>
        <w:numPr>
          <w:ilvl w:val="1"/>
          <w:numId w:val="39"/>
        </w:numPr>
      </w:pPr>
      <w:r>
        <w:t>Return extension requests list</w:t>
      </w:r>
    </w:p>
    <w:p w14:paraId="59C39D3B" w14:textId="5D6DA4FF" w:rsidR="00076D15" w:rsidRDefault="006F6FB1" w:rsidP="00395FDC">
      <w:pPr>
        <w:pStyle w:val="ListParagraph"/>
        <w:numPr>
          <w:ilvl w:val="1"/>
          <w:numId w:val="39"/>
        </w:numPr>
      </w:pPr>
      <w:r>
        <w:t>Return an extension request by id</w:t>
      </w:r>
    </w:p>
    <w:p w14:paraId="0BDAFFBD" w14:textId="4174D647" w:rsidR="007C155F" w:rsidRDefault="006F6FB1" w:rsidP="00076D15">
      <w:pPr>
        <w:pStyle w:val="ListParagraph"/>
        <w:numPr>
          <w:ilvl w:val="1"/>
          <w:numId w:val="39"/>
        </w:numPr>
      </w:pPr>
      <w:r>
        <w:t>Update an extension request status</w:t>
      </w:r>
    </w:p>
    <w:p w14:paraId="2D2CCF58" w14:textId="77777777" w:rsidR="00076D15" w:rsidRDefault="00076D15" w:rsidP="00076D15">
      <w:pPr>
        <w:pStyle w:val="ListParagraph"/>
        <w:ind w:left="1440"/>
      </w:pPr>
    </w:p>
    <w:p w14:paraId="16895C56" w14:textId="77777777" w:rsidR="00E07792" w:rsidRDefault="00E07792" w:rsidP="00E07792">
      <w:pPr>
        <w:pStyle w:val="ListParagraph"/>
        <w:ind w:left="0"/>
        <w:rPr>
          <w:b/>
          <w:u w:val="single"/>
        </w:rPr>
      </w:pPr>
      <w:r w:rsidRPr="00AA21A9">
        <w:rPr>
          <w:b/>
          <w:u w:val="single"/>
        </w:rPr>
        <w:t>Stage: Business Logic Layer Development</w:t>
      </w:r>
    </w:p>
    <w:p w14:paraId="2EA814C7" w14:textId="77777777" w:rsidR="00E07792" w:rsidRPr="00AA21A9" w:rsidRDefault="00E07792" w:rsidP="00E07792">
      <w:pPr>
        <w:pStyle w:val="ListParagraph"/>
        <w:ind w:left="0"/>
        <w:rPr>
          <w:b/>
          <w:u w:val="single"/>
        </w:rPr>
      </w:pPr>
    </w:p>
    <w:p w14:paraId="0131DF5A" w14:textId="77777777" w:rsidR="00E07792" w:rsidRDefault="00E07792" w:rsidP="00395FDC">
      <w:pPr>
        <w:pStyle w:val="ListParagraph"/>
        <w:numPr>
          <w:ilvl w:val="0"/>
          <w:numId w:val="40"/>
        </w:numPr>
      </w:pPr>
      <w:r>
        <w:t>Develop a library which reference the Data Access Library project created earlier</w:t>
      </w:r>
    </w:p>
    <w:p w14:paraId="715236FD" w14:textId="77777777" w:rsidR="00E07792" w:rsidRDefault="00E07792" w:rsidP="00395FDC">
      <w:pPr>
        <w:pStyle w:val="ListParagraph"/>
        <w:numPr>
          <w:ilvl w:val="0"/>
          <w:numId w:val="40"/>
        </w:numPr>
      </w:pPr>
      <w:r>
        <w:t>This class library will contain various service classes which will encapsulate the business logic for the application.</w:t>
      </w:r>
    </w:p>
    <w:p w14:paraId="7A148A0F" w14:textId="77777777" w:rsidR="00E07792" w:rsidRDefault="00E07792" w:rsidP="00395FDC">
      <w:pPr>
        <w:pStyle w:val="ListParagraph"/>
        <w:numPr>
          <w:ilvl w:val="0"/>
          <w:numId w:val="40"/>
        </w:numPr>
      </w:pPr>
      <w:r>
        <w:t>Use dependency injection to in service classes to inject the required repositories.</w:t>
      </w:r>
    </w:p>
    <w:p w14:paraId="01015A76" w14:textId="77777777" w:rsidR="00E07792" w:rsidRDefault="00E07792" w:rsidP="00395FDC">
      <w:pPr>
        <w:pStyle w:val="ListParagraph"/>
        <w:numPr>
          <w:ilvl w:val="0"/>
          <w:numId w:val="40"/>
        </w:numPr>
      </w:pPr>
      <w:r>
        <w:t xml:space="preserve">Create the service classes following the single responsibility principle which perform the given operations as follows </w:t>
      </w:r>
    </w:p>
    <w:p w14:paraId="1831F6DE" w14:textId="5D623014" w:rsidR="00076D15" w:rsidRDefault="001343D6" w:rsidP="00395FDC">
      <w:pPr>
        <w:pStyle w:val="ListParagraph"/>
        <w:numPr>
          <w:ilvl w:val="1"/>
          <w:numId w:val="40"/>
        </w:numPr>
      </w:pPr>
      <w:r>
        <w:t>Fetch all extension reasons list</w:t>
      </w:r>
    </w:p>
    <w:p w14:paraId="7ACA1405" w14:textId="708E3BA0" w:rsidR="004655D8" w:rsidRDefault="001343D6" w:rsidP="00395FDC">
      <w:pPr>
        <w:pStyle w:val="ListParagraph"/>
        <w:numPr>
          <w:ilvl w:val="1"/>
          <w:numId w:val="40"/>
        </w:numPr>
      </w:pPr>
      <w:r>
        <w:t>Add a new extension request</w:t>
      </w:r>
    </w:p>
    <w:p w14:paraId="356F07D7" w14:textId="771CE8A2" w:rsidR="004655D8" w:rsidRDefault="001343D6" w:rsidP="00395FDC">
      <w:pPr>
        <w:pStyle w:val="ListParagraph"/>
        <w:numPr>
          <w:ilvl w:val="1"/>
          <w:numId w:val="40"/>
        </w:numPr>
      </w:pPr>
      <w:r>
        <w:t xml:space="preserve">Fetch new </w:t>
      </w:r>
      <w:r w:rsidR="00604395">
        <w:t>extension requests</w:t>
      </w:r>
    </w:p>
    <w:p w14:paraId="50BE3DF7" w14:textId="6713CD5E" w:rsidR="004655D8" w:rsidRDefault="004655D8" w:rsidP="00395FDC">
      <w:pPr>
        <w:pStyle w:val="ListParagraph"/>
        <w:numPr>
          <w:ilvl w:val="1"/>
          <w:numId w:val="40"/>
        </w:numPr>
      </w:pPr>
      <w:r>
        <w:t xml:space="preserve">Fetch </w:t>
      </w:r>
      <w:r w:rsidR="00604395">
        <w:t>an extension request by ID</w:t>
      </w:r>
    </w:p>
    <w:p w14:paraId="7F408A89" w14:textId="53FD9600" w:rsidR="00F129CF" w:rsidRDefault="00604395" w:rsidP="004655D8">
      <w:pPr>
        <w:pStyle w:val="ListParagraph"/>
        <w:numPr>
          <w:ilvl w:val="1"/>
          <w:numId w:val="40"/>
        </w:numPr>
      </w:pPr>
      <w:r>
        <w:t>Approve/Reject extension request</w:t>
      </w:r>
    </w:p>
    <w:p w14:paraId="71CBFDC9" w14:textId="77777777" w:rsidR="00E07792" w:rsidRDefault="00E07792" w:rsidP="00395FDC">
      <w:pPr>
        <w:pStyle w:val="ListParagraph"/>
        <w:numPr>
          <w:ilvl w:val="0"/>
          <w:numId w:val="40"/>
        </w:numPr>
      </w:pPr>
      <w:r>
        <w:t>Following business rules must be implemented as part of the business service class</w:t>
      </w:r>
    </w:p>
    <w:p w14:paraId="5E82B13C" w14:textId="1D2A4DE0" w:rsidR="007C155F" w:rsidRDefault="00CA434A" w:rsidP="00395FDC">
      <w:pPr>
        <w:pStyle w:val="ListParagraph"/>
        <w:numPr>
          <w:ilvl w:val="1"/>
          <w:numId w:val="40"/>
        </w:numPr>
      </w:pPr>
      <w:r>
        <w:t>Each customer is allowed to have a maximum of 6 extension requests in a span of 3 years.</w:t>
      </w:r>
    </w:p>
    <w:p w14:paraId="3CB59538" w14:textId="3EDD2A74" w:rsidR="00CA434A" w:rsidRDefault="00CA434A" w:rsidP="00395FDC">
      <w:pPr>
        <w:pStyle w:val="ListParagraph"/>
        <w:numPr>
          <w:ilvl w:val="1"/>
          <w:numId w:val="40"/>
        </w:numPr>
      </w:pPr>
      <w:r>
        <w:t>A customer cannot raise more than 3 extension request for a single loan. If a customer tries to raise more than 3 requests generate a user-defined exception as “</w:t>
      </w:r>
      <w:proofErr w:type="spellStart"/>
      <w:r>
        <w:t>MaximumExtensionsLimitReachedException</w:t>
      </w:r>
      <w:proofErr w:type="spellEnd"/>
      <w:r>
        <w:t>”</w:t>
      </w:r>
    </w:p>
    <w:p w14:paraId="45B272F7" w14:textId="69F14ADD" w:rsidR="00CA434A" w:rsidRDefault="00CA434A" w:rsidP="00395FDC">
      <w:pPr>
        <w:pStyle w:val="ListParagraph"/>
        <w:numPr>
          <w:ilvl w:val="1"/>
          <w:numId w:val="40"/>
        </w:numPr>
      </w:pPr>
      <w:r>
        <w:t>In a single financial year more than 2 requests are not allowed for a customer</w:t>
      </w:r>
    </w:p>
    <w:p w14:paraId="4613C1B4" w14:textId="77777777" w:rsidR="00E07792" w:rsidRPr="00AA21A9" w:rsidRDefault="00E07792" w:rsidP="00E07792">
      <w:pPr>
        <w:tabs>
          <w:tab w:val="left" w:pos="2690"/>
        </w:tabs>
        <w:rPr>
          <w:b/>
          <w:u w:val="single"/>
        </w:rPr>
      </w:pPr>
      <w:r>
        <w:rPr>
          <w:b/>
          <w:u w:val="single"/>
        </w:rPr>
        <w:t>Stage: Unit Testing</w:t>
      </w:r>
    </w:p>
    <w:p w14:paraId="7EFAEBE1" w14:textId="77777777" w:rsidR="00E07792" w:rsidRDefault="00E07792" w:rsidP="00395FDC">
      <w:pPr>
        <w:pStyle w:val="ListParagraph"/>
        <w:numPr>
          <w:ilvl w:val="0"/>
          <w:numId w:val="41"/>
        </w:numPr>
      </w:pPr>
      <w:r>
        <w:t>Create a new Unit test project to test the service classes created in business logic layers</w:t>
      </w:r>
    </w:p>
    <w:p w14:paraId="7B38209A" w14:textId="77777777" w:rsidR="00E07792" w:rsidRDefault="00E07792" w:rsidP="00395FDC">
      <w:pPr>
        <w:pStyle w:val="ListParagraph"/>
        <w:numPr>
          <w:ilvl w:val="0"/>
          <w:numId w:val="41"/>
        </w:numPr>
      </w:pPr>
      <w:r>
        <w:t>Mock all the repositories using a mocking framework.</w:t>
      </w:r>
    </w:p>
    <w:p w14:paraId="6218D911" w14:textId="77777777" w:rsidR="00E07792" w:rsidRDefault="00E07792" w:rsidP="00E07792">
      <w:pPr>
        <w:pStyle w:val="ListParagraph"/>
      </w:pPr>
    </w:p>
    <w:p w14:paraId="6E4C4055" w14:textId="77777777" w:rsidR="00E07792" w:rsidRPr="002A5899" w:rsidRDefault="00E07792" w:rsidP="00E07792">
      <w:pPr>
        <w:rPr>
          <w:b/>
          <w:u w:val="single"/>
        </w:rPr>
      </w:pPr>
      <w:r w:rsidRPr="002A5899">
        <w:rPr>
          <w:b/>
          <w:u w:val="single"/>
        </w:rPr>
        <w:t>Stage: Micro-service implementation</w:t>
      </w:r>
    </w:p>
    <w:p w14:paraId="7E4CF0F0" w14:textId="77777777" w:rsidR="00E07792" w:rsidRDefault="00E07792" w:rsidP="00395FDC">
      <w:pPr>
        <w:pStyle w:val="ListParagraph"/>
        <w:numPr>
          <w:ilvl w:val="0"/>
          <w:numId w:val="42"/>
        </w:numPr>
      </w:pPr>
      <w:r>
        <w:t>Create a API project which references the business logic layer created earlier</w:t>
      </w:r>
    </w:p>
    <w:p w14:paraId="68C43553" w14:textId="77777777" w:rsidR="00E07792" w:rsidRDefault="00E07792" w:rsidP="00395FDC">
      <w:pPr>
        <w:pStyle w:val="ListParagraph"/>
        <w:numPr>
          <w:ilvl w:val="0"/>
          <w:numId w:val="42"/>
        </w:numPr>
      </w:pPr>
      <w:r>
        <w:t>Implement service documentation using swagger</w:t>
      </w:r>
    </w:p>
    <w:p w14:paraId="4A3EA105" w14:textId="77777777" w:rsidR="00E07792" w:rsidRDefault="00E07792" w:rsidP="00395FDC">
      <w:pPr>
        <w:pStyle w:val="ListParagraph"/>
        <w:numPr>
          <w:ilvl w:val="0"/>
          <w:numId w:val="42"/>
        </w:numPr>
      </w:pPr>
      <w:r>
        <w:t xml:space="preserve">Create the following end-points and test them using postman and export the requests into a </w:t>
      </w:r>
      <w:proofErr w:type="spellStart"/>
      <w:r>
        <w:t>json</w:t>
      </w:r>
      <w:proofErr w:type="spellEnd"/>
      <w:r>
        <w:t xml:space="preserve"> file.</w:t>
      </w:r>
    </w:p>
    <w:p w14:paraId="45AD55E0" w14:textId="3FFC4A85" w:rsidR="00AC7C91" w:rsidRPr="00AC7C91" w:rsidRDefault="00AC7C91" w:rsidP="00AC7C91">
      <w:pPr>
        <w:pStyle w:val="Caption"/>
        <w:keepNext/>
        <w:jc w:val="center"/>
        <w:rPr>
          <w:sz w:val="16"/>
        </w:rPr>
      </w:pPr>
      <w:r w:rsidRPr="00AC7C91">
        <w:rPr>
          <w:sz w:val="16"/>
        </w:rPr>
        <w:t xml:space="preserve">Table </w:t>
      </w:r>
      <w:r w:rsidRPr="00AC7C91">
        <w:rPr>
          <w:sz w:val="16"/>
        </w:rPr>
        <w:fldChar w:fldCharType="begin"/>
      </w:r>
      <w:r w:rsidRPr="00AC7C91">
        <w:rPr>
          <w:sz w:val="16"/>
        </w:rPr>
        <w:instrText xml:space="preserve"> SEQ Table \* ARABIC </w:instrText>
      </w:r>
      <w:r w:rsidRPr="00AC7C91">
        <w:rPr>
          <w:sz w:val="16"/>
        </w:rPr>
        <w:fldChar w:fldCharType="separate"/>
      </w:r>
      <w:r w:rsidR="00714E59">
        <w:rPr>
          <w:noProof/>
          <w:sz w:val="16"/>
        </w:rPr>
        <w:t>17</w:t>
      </w:r>
      <w:r w:rsidRPr="00AC7C91">
        <w:rPr>
          <w:sz w:val="16"/>
        </w:rPr>
        <w:fldChar w:fldCharType="end"/>
      </w:r>
      <w:r w:rsidRPr="00AC7C91">
        <w:rPr>
          <w:sz w:val="16"/>
        </w:rPr>
        <w:t xml:space="preserve"> : </w:t>
      </w:r>
      <w:r w:rsidR="005D3F9D">
        <w:rPr>
          <w:sz w:val="16"/>
        </w:rPr>
        <w:t>EMI Extensions</w:t>
      </w:r>
      <w:r w:rsidR="005D3F9D" w:rsidRPr="00AC7C91">
        <w:rPr>
          <w:sz w:val="16"/>
        </w:rPr>
        <w:t xml:space="preserve"> </w:t>
      </w:r>
      <w:r w:rsidRPr="00AC7C91">
        <w:rPr>
          <w:sz w:val="16"/>
        </w:rPr>
        <w:t>- End point  - 1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E07792" w14:paraId="66FA7E2C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5FB41DEC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1BECD029" w14:textId="1B47A495" w:rsidR="00E07792" w:rsidRPr="009D763B" w:rsidRDefault="00D82373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D82373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D82373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D82373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D82373">
              <w:rPr>
                <w:rFonts w:ascii="Arial" w:hAnsi="Arial" w:cs="Arial"/>
                <w:sz w:val="20"/>
                <w:szCs w:val="20"/>
              </w:rPr>
              <w:t>emiextensions</w:t>
            </w:r>
            <w:proofErr w:type="spellEnd"/>
            <w:r w:rsidRPr="00D82373">
              <w:rPr>
                <w:rFonts w:ascii="Arial" w:hAnsi="Arial" w:cs="Arial"/>
                <w:sz w:val="20"/>
                <w:szCs w:val="20"/>
              </w:rPr>
              <w:t>/reasons</w:t>
            </w:r>
          </w:p>
        </w:tc>
      </w:tr>
      <w:tr w:rsidR="00E07792" w14:paraId="34A7A876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32C7508D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236A00A6" w14:textId="1A5C8822" w:rsidR="00E07792" w:rsidRPr="009D763B" w:rsidRDefault="00D82373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E07792" w14:paraId="0505D679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1EF68DA3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lastRenderedPageBreak/>
              <w:t>User Role</w:t>
            </w:r>
          </w:p>
        </w:tc>
        <w:tc>
          <w:tcPr>
            <w:tcW w:w="6269" w:type="dxa"/>
          </w:tcPr>
          <w:p w14:paraId="73A466BA" w14:textId="6ADF4AE7" w:rsidR="00E07792" w:rsidRPr="009D763B" w:rsidRDefault="00D82373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Customers</w:t>
            </w:r>
          </w:p>
        </w:tc>
      </w:tr>
      <w:tr w:rsidR="00E07792" w14:paraId="518A2168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4C019ED2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7536C756" w14:textId="134975DC" w:rsidR="00E07792" w:rsidRPr="009D763B" w:rsidRDefault="00D82373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E07792" w14:paraId="32871A70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3B3073AA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4CD21547" w14:textId="6C991CEF" w:rsidR="00E07792" w:rsidRPr="009D763B" w:rsidRDefault="00D82373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customers can choose the extension reasons from the reasons list returned by the endpoint</w:t>
            </w:r>
          </w:p>
        </w:tc>
      </w:tr>
      <w:tr w:rsidR="00E07792" w14:paraId="0193D96A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040E05C5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29000A32" w14:textId="2B9EA9B7" w:rsidR="00E07792" w:rsidRPr="009D763B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07792" w14:paraId="7988A8EA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2008624B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7CAFA638" w14:textId="48997F50" w:rsidR="00E07792" w:rsidRPr="009D763B" w:rsidRDefault="00033945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ReasonDTO</w:t>
            </w:r>
            <w:proofErr w:type="spellEnd"/>
          </w:p>
        </w:tc>
      </w:tr>
    </w:tbl>
    <w:p w14:paraId="65C2BA76" w14:textId="4C4A059A" w:rsidR="00AC7C91" w:rsidRPr="00AC7C91" w:rsidRDefault="00AC7C91" w:rsidP="00AC7C91">
      <w:pPr>
        <w:pStyle w:val="Caption"/>
        <w:keepNext/>
        <w:jc w:val="center"/>
        <w:rPr>
          <w:sz w:val="16"/>
        </w:rPr>
      </w:pPr>
      <w:r w:rsidRPr="00AC7C91">
        <w:rPr>
          <w:sz w:val="16"/>
        </w:rPr>
        <w:t xml:space="preserve">Table </w:t>
      </w:r>
      <w:r w:rsidRPr="00AC7C91">
        <w:rPr>
          <w:sz w:val="16"/>
        </w:rPr>
        <w:fldChar w:fldCharType="begin"/>
      </w:r>
      <w:r w:rsidRPr="00AC7C91">
        <w:rPr>
          <w:sz w:val="16"/>
        </w:rPr>
        <w:instrText xml:space="preserve"> SEQ Table \* ARABIC </w:instrText>
      </w:r>
      <w:r w:rsidRPr="00AC7C91">
        <w:rPr>
          <w:sz w:val="16"/>
        </w:rPr>
        <w:fldChar w:fldCharType="separate"/>
      </w:r>
      <w:r w:rsidR="00714E59">
        <w:rPr>
          <w:noProof/>
          <w:sz w:val="16"/>
        </w:rPr>
        <w:t>18</w:t>
      </w:r>
      <w:r w:rsidRPr="00AC7C91">
        <w:rPr>
          <w:sz w:val="16"/>
        </w:rPr>
        <w:fldChar w:fldCharType="end"/>
      </w:r>
      <w:r w:rsidRPr="00AC7C91">
        <w:rPr>
          <w:sz w:val="16"/>
        </w:rPr>
        <w:t xml:space="preserve"> : </w:t>
      </w:r>
      <w:r w:rsidR="005D3F9D">
        <w:rPr>
          <w:sz w:val="16"/>
        </w:rPr>
        <w:t xml:space="preserve">EMI Extensions </w:t>
      </w:r>
      <w:r>
        <w:rPr>
          <w:sz w:val="16"/>
        </w:rPr>
        <w:t>- End point  - 2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6738E2" w14:paraId="3A15F641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011527AB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239F874A" w14:textId="7C986D36" w:rsidR="006738E2" w:rsidRPr="009D763B" w:rsidRDefault="00D82373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D82373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D82373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D82373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D82373">
              <w:rPr>
                <w:rFonts w:ascii="Arial" w:hAnsi="Arial" w:cs="Arial"/>
                <w:sz w:val="20"/>
                <w:szCs w:val="20"/>
              </w:rPr>
              <w:t>emiextensions</w:t>
            </w:r>
            <w:proofErr w:type="spellEnd"/>
            <w:r w:rsidRPr="00D82373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D82373">
              <w:rPr>
                <w:rFonts w:ascii="Arial" w:hAnsi="Arial" w:cs="Arial"/>
                <w:sz w:val="20"/>
                <w:szCs w:val="20"/>
              </w:rPr>
              <w:t>newrequest</w:t>
            </w:r>
            <w:proofErr w:type="spellEnd"/>
          </w:p>
        </w:tc>
      </w:tr>
      <w:tr w:rsidR="006738E2" w14:paraId="7935BD8F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7794EED1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279AD04C" w14:textId="36ACA5AA" w:rsidR="006738E2" w:rsidRPr="009D763B" w:rsidRDefault="000029EA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6738E2" w14:paraId="3B586B9A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1DB621DE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6F3E127E" w14:textId="22921831" w:rsidR="006738E2" w:rsidRPr="009D763B" w:rsidRDefault="000029EA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Customers</w:t>
            </w:r>
          </w:p>
        </w:tc>
      </w:tr>
      <w:tr w:rsidR="006738E2" w14:paraId="165FEA41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4A24C84A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00249475" w14:textId="59B6D688" w:rsidR="006738E2" w:rsidRPr="009D763B" w:rsidRDefault="000029EA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6738E2" w14:paraId="4B9EA7EC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78AA775C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3EB1F206" w14:textId="56510B3A" w:rsidR="006738E2" w:rsidRPr="009D763B" w:rsidRDefault="000029EA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Using this endpoint a customer can raise a new extension request for loan EMI payment</w:t>
            </w:r>
          </w:p>
        </w:tc>
      </w:tr>
      <w:tr w:rsidR="006738E2" w14:paraId="46E0B005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209CD71D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3BF526DD" w14:textId="7E289884" w:rsidR="006738E2" w:rsidRPr="009D763B" w:rsidRDefault="000029EA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ExtensionRequestDTO</w:t>
            </w:r>
            <w:proofErr w:type="spellEnd"/>
          </w:p>
        </w:tc>
      </w:tr>
      <w:tr w:rsidR="006738E2" w14:paraId="52C9AE69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34CD9173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4D51B641" w14:textId="7356FBA2" w:rsidR="006738E2" w:rsidRPr="009D763B" w:rsidRDefault="000029EA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</w:t>
            </w:r>
          </w:p>
        </w:tc>
      </w:tr>
    </w:tbl>
    <w:p w14:paraId="1833F57F" w14:textId="48C0E548" w:rsidR="00AC7C91" w:rsidRPr="00AC7C91" w:rsidRDefault="00AC7C91" w:rsidP="00AC7C91">
      <w:pPr>
        <w:pStyle w:val="Caption"/>
        <w:keepNext/>
        <w:jc w:val="center"/>
        <w:rPr>
          <w:sz w:val="16"/>
        </w:rPr>
      </w:pPr>
      <w:r w:rsidRPr="00AC7C91">
        <w:rPr>
          <w:sz w:val="16"/>
        </w:rPr>
        <w:t xml:space="preserve">Table </w:t>
      </w:r>
      <w:r w:rsidRPr="00AC7C91">
        <w:rPr>
          <w:sz w:val="16"/>
        </w:rPr>
        <w:fldChar w:fldCharType="begin"/>
      </w:r>
      <w:r w:rsidRPr="00AC7C91">
        <w:rPr>
          <w:sz w:val="16"/>
        </w:rPr>
        <w:instrText xml:space="preserve"> SEQ Table \* ARABIC </w:instrText>
      </w:r>
      <w:r w:rsidRPr="00AC7C91">
        <w:rPr>
          <w:sz w:val="16"/>
        </w:rPr>
        <w:fldChar w:fldCharType="separate"/>
      </w:r>
      <w:r w:rsidR="00714E59">
        <w:rPr>
          <w:noProof/>
          <w:sz w:val="16"/>
        </w:rPr>
        <w:t>19</w:t>
      </w:r>
      <w:r w:rsidRPr="00AC7C91">
        <w:rPr>
          <w:sz w:val="16"/>
        </w:rPr>
        <w:fldChar w:fldCharType="end"/>
      </w:r>
      <w:r w:rsidRPr="00AC7C91">
        <w:rPr>
          <w:sz w:val="16"/>
        </w:rPr>
        <w:t xml:space="preserve"> : </w:t>
      </w:r>
      <w:r w:rsidR="005D3F9D">
        <w:rPr>
          <w:sz w:val="16"/>
        </w:rPr>
        <w:t xml:space="preserve">EMI Extensions </w:t>
      </w:r>
      <w:r>
        <w:rPr>
          <w:sz w:val="16"/>
        </w:rPr>
        <w:t>- End point  - 3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6738E2" w14:paraId="387409B7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68DBC73A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5276F3CE" w14:textId="2B8E85DD" w:rsidR="006738E2" w:rsidRPr="009D763B" w:rsidRDefault="00D82373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D82373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D82373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D82373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D82373">
              <w:rPr>
                <w:rFonts w:ascii="Arial" w:hAnsi="Arial" w:cs="Arial"/>
                <w:sz w:val="20"/>
                <w:szCs w:val="20"/>
              </w:rPr>
              <w:t>emiextensions</w:t>
            </w:r>
            <w:proofErr w:type="spellEnd"/>
          </w:p>
        </w:tc>
      </w:tr>
      <w:tr w:rsidR="006738E2" w14:paraId="21B95D27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56A59030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2899720E" w14:textId="0AD1BE18" w:rsidR="006738E2" w:rsidRPr="009D763B" w:rsidRDefault="00B95693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6738E2" w14:paraId="0CA124D7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5F376161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6A9FB9A0" w14:textId="2E2EDE0A" w:rsidR="006738E2" w:rsidRPr="009D763B" w:rsidRDefault="00B95693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 managers</w:t>
            </w:r>
          </w:p>
        </w:tc>
      </w:tr>
      <w:tr w:rsidR="006738E2" w14:paraId="26CCEBDB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1D0F0D4C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657DD122" w14:textId="73EEA8D6" w:rsidR="006738E2" w:rsidRPr="009D763B" w:rsidRDefault="00B95693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6738E2" w14:paraId="154FD1D4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1E80F69E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5481DEDE" w14:textId="5708ED6A" w:rsidR="006738E2" w:rsidRPr="009D763B" w:rsidRDefault="00B95693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Using this endpoint a bank manager can view new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emi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extension requests raised in the system</w:t>
            </w:r>
          </w:p>
        </w:tc>
      </w:tr>
      <w:tr w:rsidR="006738E2" w14:paraId="2C547E23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32316A10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2CBEBC8F" w14:textId="699653B9" w:rsidR="006738E2" w:rsidRPr="009D763B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738E2" w14:paraId="55A163F2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4077C36E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4D912E13" w14:textId="0C88D5CD" w:rsidR="006738E2" w:rsidRPr="009D763B" w:rsidRDefault="00B95693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ExtensionRequestDTOs</w:t>
            </w:r>
            <w:proofErr w:type="spellEnd"/>
          </w:p>
        </w:tc>
      </w:tr>
    </w:tbl>
    <w:p w14:paraId="18CF622E" w14:textId="3DCF7D01" w:rsidR="00AC7C91" w:rsidRPr="00AC7C91" w:rsidRDefault="00AC7C91" w:rsidP="00AC7C91">
      <w:pPr>
        <w:pStyle w:val="Caption"/>
        <w:keepNext/>
        <w:jc w:val="center"/>
        <w:rPr>
          <w:sz w:val="16"/>
        </w:rPr>
      </w:pPr>
      <w:r w:rsidRPr="00AC7C91">
        <w:rPr>
          <w:sz w:val="16"/>
        </w:rPr>
        <w:t xml:space="preserve">Table </w:t>
      </w:r>
      <w:r w:rsidRPr="00AC7C91">
        <w:rPr>
          <w:sz w:val="16"/>
        </w:rPr>
        <w:fldChar w:fldCharType="begin"/>
      </w:r>
      <w:r w:rsidRPr="00AC7C91">
        <w:rPr>
          <w:sz w:val="16"/>
        </w:rPr>
        <w:instrText xml:space="preserve"> SEQ Table \* ARABIC </w:instrText>
      </w:r>
      <w:r w:rsidRPr="00AC7C91">
        <w:rPr>
          <w:sz w:val="16"/>
        </w:rPr>
        <w:fldChar w:fldCharType="separate"/>
      </w:r>
      <w:r w:rsidR="00714E59">
        <w:rPr>
          <w:noProof/>
          <w:sz w:val="16"/>
        </w:rPr>
        <w:t>20</w:t>
      </w:r>
      <w:r w:rsidRPr="00AC7C91">
        <w:rPr>
          <w:sz w:val="16"/>
        </w:rPr>
        <w:fldChar w:fldCharType="end"/>
      </w:r>
      <w:r w:rsidRPr="00AC7C91">
        <w:rPr>
          <w:sz w:val="16"/>
        </w:rPr>
        <w:t xml:space="preserve"> : </w:t>
      </w:r>
      <w:r w:rsidR="005D3F9D">
        <w:rPr>
          <w:sz w:val="16"/>
        </w:rPr>
        <w:t xml:space="preserve">EMI Extensions </w:t>
      </w:r>
      <w:r>
        <w:rPr>
          <w:sz w:val="16"/>
        </w:rPr>
        <w:t>- End point  - 4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6738E2" w14:paraId="18C96C34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060B970E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05AEAA57" w14:textId="12708C93" w:rsidR="006738E2" w:rsidRPr="009D763B" w:rsidRDefault="00D82373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D82373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D82373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D82373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D82373">
              <w:rPr>
                <w:rFonts w:ascii="Arial" w:hAnsi="Arial" w:cs="Arial"/>
                <w:sz w:val="20"/>
                <w:szCs w:val="20"/>
              </w:rPr>
              <w:t>emiextensions</w:t>
            </w:r>
            <w:proofErr w:type="spellEnd"/>
            <w:r w:rsidRPr="00D82373">
              <w:rPr>
                <w:rFonts w:ascii="Arial" w:hAnsi="Arial" w:cs="Arial"/>
                <w:sz w:val="20"/>
                <w:szCs w:val="20"/>
              </w:rPr>
              <w:t>/&lt;</w:t>
            </w:r>
            <w:proofErr w:type="spellStart"/>
            <w:r w:rsidRPr="00D82373">
              <w:rPr>
                <w:rFonts w:ascii="Arial" w:hAnsi="Arial" w:cs="Arial"/>
                <w:sz w:val="20"/>
                <w:szCs w:val="20"/>
              </w:rPr>
              <w:t>requestid</w:t>
            </w:r>
            <w:proofErr w:type="spellEnd"/>
            <w:r w:rsidRPr="00D82373"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6738E2" w14:paraId="38952BEB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0248BAE5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3B3698EA" w14:textId="787EC83A" w:rsidR="006738E2" w:rsidRPr="009D763B" w:rsidRDefault="00B95693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6738E2" w14:paraId="26AE56CF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4DC297DC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3D48A352" w14:textId="32D44019" w:rsidR="006738E2" w:rsidRPr="009D763B" w:rsidRDefault="00B95693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 managers</w:t>
            </w:r>
          </w:p>
        </w:tc>
      </w:tr>
      <w:tr w:rsidR="006738E2" w14:paraId="64E1CE67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09450AC2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38BA79DC" w14:textId="13ABCFA2" w:rsidR="006738E2" w:rsidRPr="009D763B" w:rsidRDefault="00B95693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6738E2" w14:paraId="78FF6A16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45B82B52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4562C3D4" w14:textId="41493771" w:rsidR="006738E2" w:rsidRPr="009D763B" w:rsidRDefault="00B95693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bank managers can use this endpoint to view the extension request so that they can approve/reject</w:t>
            </w:r>
          </w:p>
        </w:tc>
      </w:tr>
      <w:tr w:rsidR="006738E2" w14:paraId="28F450FE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7995D888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04A0D411" w14:textId="30E0CFBB" w:rsidR="006738E2" w:rsidRPr="009D763B" w:rsidRDefault="00B95693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RequestID</w:t>
            </w:r>
            <w:proofErr w:type="spellEnd"/>
          </w:p>
        </w:tc>
      </w:tr>
      <w:tr w:rsidR="006738E2" w14:paraId="5981C9F4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3FD3D852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3D1E9689" w14:textId="3B8DFF11" w:rsidR="006738E2" w:rsidRPr="009D763B" w:rsidRDefault="00B95693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ExtensionRequestDTO</w:t>
            </w:r>
            <w:proofErr w:type="spellEnd"/>
          </w:p>
        </w:tc>
      </w:tr>
    </w:tbl>
    <w:p w14:paraId="32744D74" w14:textId="65CB3243" w:rsidR="00AC7C91" w:rsidRPr="00AC7C91" w:rsidRDefault="00AC7C91" w:rsidP="00AC7C91">
      <w:pPr>
        <w:pStyle w:val="Caption"/>
        <w:keepNext/>
        <w:jc w:val="center"/>
        <w:rPr>
          <w:sz w:val="16"/>
        </w:rPr>
      </w:pPr>
      <w:r w:rsidRPr="00AC7C91">
        <w:rPr>
          <w:sz w:val="16"/>
        </w:rPr>
        <w:t xml:space="preserve">Table </w:t>
      </w:r>
      <w:r w:rsidRPr="00AC7C91">
        <w:rPr>
          <w:sz w:val="16"/>
        </w:rPr>
        <w:fldChar w:fldCharType="begin"/>
      </w:r>
      <w:r w:rsidRPr="00AC7C91">
        <w:rPr>
          <w:sz w:val="16"/>
        </w:rPr>
        <w:instrText xml:space="preserve"> SEQ Table \* ARABIC </w:instrText>
      </w:r>
      <w:r w:rsidRPr="00AC7C91">
        <w:rPr>
          <w:sz w:val="16"/>
        </w:rPr>
        <w:fldChar w:fldCharType="separate"/>
      </w:r>
      <w:r w:rsidR="00714E59">
        <w:rPr>
          <w:noProof/>
          <w:sz w:val="16"/>
        </w:rPr>
        <w:t>21</w:t>
      </w:r>
      <w:r w:rsidRPr="00AC7C91">
        <w:rPr>
          <w:sz w:val="16"/>
        </w:rPr>
        <w:fldChar w:fldCharType="end"/>
      </w:r>
      <w:r w:rsidRPr="00AC7C91">
        <w:rPr>
          <w:sz w:val="16"/>
        </w:rPr>
        <w:t xml:space="preserve"> : </w:t>
      </w:r>
      <w:r w:rsidR="005D3F9D">
        <w:rPr>
          <w:sz w:val="16"/>
        </w:rPr>
        <w:t xml:space="preserve">EMI Extensions </w:t>
      </w:r>
      <w:r>
        <w:rPr>
          <w:sz w:val="16"/>
        </w:rPr>
        <w:t>- End point  - 5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6738E2" w14:paraId="5A407F6B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62C9BFF4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70D5EF0B" w14:textId="71E93328" w:rsidR="006738E2" w:rsidRPr="009D763B" w:rsidRDefault="00D82373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D82373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D82373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D82373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D82373">
              <w:rPr>
                <w:rFonts w:ascii="Arial" w:hAnsi="Arial" w:cs="Arial"/>
                <w:sz w:val="20"/>
                <w:szCs w:val="20"/>
              </w:rPr>
              <w:t>emiextensions</w:t>
            </w:r>
            <w:proofErr w:type="spellEnd"/>
            <w:r w:rsidRPr="00D82373">
              <w:rPr>
                <w:rFonts w:ascii="Arial" w:hAnsi="Arial" w:cs="Arial"/>
                <w:sz w:val="20"/>
                <w:szCs w:val="20"/>
              </w:rPr>
              <w:t>/&lt;</w:t>
            </w:r>
            <w:proofErr w:type="spellStart"/>
            <w:r w:rsidRPr="00D82373">
              <w:rPr>
                <w:rFonts w:ascii="Arial" w:hAnsi="Arial" w:cs="Arial"/>
                <w:sz w:val="20"/>
                <w:szCs w:val="20"/>
              </w:rPr>
              <w:t>requestid</w:t>
            </w:r>
            <w:proofErr w:type="spellEnd"/>
            <w:r w:rsidRPr="00D82373"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6738E2" w14:paraId="2F73465C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7765009D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78D57194" w14:textId="517F099D" w:rsidR="006738E2" w:rsidRPr="009D763B" w:rsidRDefault="00B95693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PUT</w:t>
            </w:r>
          </w:p>
        </w:tc>
      </w:tr>
      <w:tr w:rsidR="006738E2" w14:paraId="677D2B4E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745EFA2E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7AB0B0D7" w14:textId="11A0AF18" w:rsidR="006738E2" w:rsidRPr="009D763B" w:rsidRDefault="00B95693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Bank managers</w:t>
            </w:r>
          </w:p>
        </w:tc>
      </w:tr>
      <w:tr w:rsidR="006738E2" w14:paraId="026CAF26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47F32B46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56CFF166" w14:textId="5C69E423" w:rsidR="006738E2" w:rsidRPr="009D763B" w:rsidRDefault="00B95693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6738E2" w14:paraId="607B880C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1E87F729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612195C5" w14:textId="65620A4C" w:rsidR="006738E2" w:rsidRPr="009D763B" w:rsidRDefault="00B95693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With the help of this endpoint the bank manager can approve/reject the extensions request</w:t>
            </w:r>
          </w:p>
        </w:tc>
      </w:tr>
      <w:tr w:rsidR="006738E2" w14:paraId="3B07F264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7E1F1A42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0A3F5762" w14:textId="7D3201E9" w:rsidR="006738E2" w:rsidRPr="009D763B" w:rsidRDefault="00B95693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RequestID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ResponseDTO</w:t>
            </w:r>
            <w:proofErr w:type="spellEnd"/>
          </w:p>
        </w:tc>
      </w:tr>
      <w:tr w:rsidR="006738E2" w14:paraId="13CFF25D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3AEAAB1D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57B347A2" w14:textId="028054F7" w:rsidR="006738E2" w:rsidRPr="009D763B" w:rsidRDefault="00B95693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</w:t>
            </w:r>
          </w:p>
        </w:tc>
      </w:tr>
    </w:tbl>
    <w:p w14:paraId="632D7AB8" w14:textId="77777777" w:rsidR="006738E2" w:rsidRDefault="006738E2" w:rsidP="00E07792">
      <w:pPr>
        <w:pStyle w:val="ListParagraph"/>
        <w:ind w:left="0"/>
        <w:rPr>
          <w:b/>
          <w:u w:val="single"/>
        </w:rPr>
      </w:pPr>
    </w:p>
    <w:p w14:paraId="0267AA65" w14:textId="77777777" w:rsidR="00E07792" w:rsidRPr="0068592F" w:rsidRDefault="00E07792" w:rsidP="00E07792">
      <w:pPr>
        <w:widowControl/>
        <w:spacing w:before="0" w:after="0" w:line="240" w:lineRule="auto"/>
        <w:ind w:right="0"/>
        <w:rPr>
          <w:b/>
          <w:u w:val="single"/>
        </w:rPr>
      </w:pPr>
      <w:r w:rsidRPr="0068592F">
        <w:rPr>
          <w:b/>
          <w:u w:val="single"/>
        </w:rPr>
        <w:t>Stage: Font-end design</w:t>
      </w:r>
    </w:p>
    <w:p w14:paraId="5E0085CF" w14:textId="77777777" w:rsidR="00E07792" w:rsidRPr="008B16ED" w:rsidRDefault="00E07792" w:rsidP="00E07792">
      <w:pPr>
        <w:widowControl/>
        <w:spacing w:before="0" w:after="0" w:line="240" w:lineRule="auto"/>
        <w:ind w:right="0"/>
        <w:rPr>
          <w:b/>
        </w:rPr>
      </w:pPr>
    </w:p>
    <w:p w14:paraId="551A3AFB" w14:textId="77777777" w:rsidR="00E07792" w:rsidRDefault="00E07792" w:rsidP="00982ABA">
      <w:r>
        <w:t xml:space="preserve">Create the following components as per the specification provided below. </w:t>
      </w:r>
    </w:p>
    <w:p w14:paraId="369F884F" w14:textId="3808F55C" w:rsidR="00297606" w:rsidRPr="004368CA" w:rsidRDefault="00DB71ED" w:rsidP="00297606">
      <w:pPr>
        <w:pStyle w:val="ListParagraph"/>
        <w:numPr>
          <w:ilvl w:val="0"/>
          <w:numId w:val="63"/>
        </w:numPr>
        <w:rPr>
          <w:u w:val="single"/>
        </w:rPr>
      </w:pPr>
      <w:proofErr w:type="spellStart"/>
      <w:r>
        <w:rPr>
          <w:u w:val="single"/>
        </w:rPr>
        <w:t>NewExtensionRequestFormComponent</w:t>
      </w:r>
      <w:proofErr w:type="spellEnd"/>
    </w:p>
    <w:p w14:paraId="213D12C5" w14:textId="52D85D8E" w:rsidR="00297606" w:rsidRDefault="00297606" w:rsidP="00297606">
      <w:pPr>
        <w:pStyle w:val="ListParagraph"/>
        <w:numPr>
          <w:ilvl w:val="0"/>
          <w:numId w:val="64"/>
        </w:numPr>
      </w:pPr>
      <w:r>
        <w:t>Create a component</w:t>
      </w:r>
      <w:r w:rsidR="00AA2F51">
        <w:t xml:space="preserve"> with a form</w:t>
      </w:r>
      <w:r>
        <w:t xml:space="preserve"> and allow the navigation to it for </w:t>
      </w:r>
      <w:r w:rsidR="00AA2F51">
        <w:t>customers</w:t>
      </w:r>
      <w:r>
        <w:t xml:space="preserve"> </w:t>
      </w:r>
    </w:p>
    <w:p w14:paraId="3F05E1C3" w14:textId="6538064A" w:rsidR="00297606" w:rsidRDefault="00AA2F51" w:rsidP="00297606">
      <w:pPr>
        <w:pStyle w:val="ListParagraph"/>
        <w:numPr>
          <w:ilvl w:val="0"/>
          <w:numId w:val="64"/>
        </w:numPr>
      </w:pPr>
      <w:r>
        <w:t>The component should allow the user to select the reason from a dropdown list.</w:t>
      </w:r>
    </w:p>
    <w:p w14:paraId="29DB82DC" w14:textId="315632F4" w:rsidR="00AA2F51" w:rsidRDefault="00AA2F51" w:rsidP="00297606">
      <w:pPr>
        <w:pStyle w:val="ListParagraph"/>
        <w:numPr>
          <w:ilvl w:val="0"/>
          <w:numId w:val="64"/>
        </w:numPr>
      </w:pPr>
      <w:r>
        <w:lastRenderedPageBreak/>
        <w:t xml:space="preserve">If customer selects the reason as others, then he must </w:t>
      </w:r>
      <w:proofErr w:type="spellStart"/>
      <w:r>
        <w:t>manully</w:t>
      </w:r>
      <w:proofErr w:type="spellEnd"/>
      <w:r>
        <w:t xml:space="preserve"> provide a reason in textbox which should be hidden otherwise.</w:t>
      </w:r>
    </w:p>
    <w:p w14:paraId="1FF415F4" w14:textId="77777777" w:rsidR="00297606" w:rsidRDefault="00297606" w:rsidP="00297606">
      <w:pPr>
        <w:pStyle w:val="ListParagraph"/>
        <w:numPr>
          <w:ilvl w:val="0"/>
          <w:numId w:val="64"/>
        </w:numPr>
      </w:pPr>
      <w:r>
        <w:t>Validate all the data before it’s submitted</w:t>
      </w:r>
    </w:p>
    <w:p w14:paraId="71FAE51D" w14:textId="0DD3F3F7" w:rsidR="00297606" w:rsidRDefault="00297606" w:rsidP="00297606">
      <w:pPr>
        <w:pStyle w:val="ListParagraph"/>
        <w:numPr>
          <w:ilvl w:val="0"/>
          <w:numId w:val="64"/>
        </w:numPr>
      </w:pPr>
      <w:r>
        <w:t xml:space="preserve">On successful submission of </w:t>
      </w:r>
      <w:r w:rsidR="00AA2F51">
        <w:t>request</w:t>
      </w:r>
      <w:r w:rsidR="00B946DA">
        <w:t xml:space="preserve"> display an acknowledgement.</w:t>
      </w:r>
    </w:p>
    <w:p w14:paraId="41348192" w14:textId="77777777" w:rsidR="00297606" w:rsidRDefault="00297606" w:rsidP="00297606">
      <w:pPr>
        <w:pStyle w:val="ListParagraph"/>
        <w:ind w:left="1080"/>
      </w:pPr>
    </w:p>
    <w:p w14:paraId="165B9795" w14:textId="1A0CD73C" w:rsidR="00297606" w:rsidRPr="004368CA" w:rsidRDefault="00DB71ED" w:rsidP="00297606">
      <w:pPr>
        <w:pStyle w:val="ListParagraph"/>
        <w:numPr>
          <w:ilvl w:val="0"/>
          <w:numId w:val="63"/>
        </w:numPr>
        <w:rPr>
          <w:u w:val="single"/>
        </w:rPr>
      </w:pPr>
      <w:proofErr w:type="spellStart"/>
      <w:r>
        <w:rPr>
          <w:u w:val="single"/>
        </w:rPr>
        <w:t>ExtensionRequestListComponent</w:t>
      </w:r>
      <w:proofErr w:type="spellEnd"/>
    </w:p>
    <w:p w14:paraId="52D2E4ED" w14:textId="308BFD33" w:rsidR="00297606" w:rsidRDefault="00297606" w:rsidP="00297606">
      <w:pPr>
        <w:pStyle w:val="ListParagraph"/>
        <w:numPr>
          <w:ilvl w:val="0"/>
          <w:numId w:val="66"/>
        </w:numPr>
      </w:pPr>
      <w:r>
        <w:t xml:space="preserve">Create a component which is accessible to </w:t>
      </w:r>
      <w:r w:rsidR="00F06EDF">
        <w:t>bank managers</w:t>
      </w:r>
    </w:p>
    <w:p w14:paraId="7FA541F8" w14:textId="057D6AE4" w:rsidR="00297606" w:rsidRDefault="00297606" w:rsidP="00297606">
      <w:pPr>
        <w:pStyle w:val="ListParagraph"/>
        <w:numPr>
          <w:ilvl w:val="0"/>
          <w:numId w:val="66"/>
        </w:numPr>
      </w:pPr>
      <w:r>
        <w:t xml:space="preserve">The component should display the </w:t>
      </w:r>
      <w:r w:rsidR="00F06EDF">
        <w:t>extensions</w:t>
      </w:r>
      <w:r w:rsidR="00A119CF">
        <w:t xml:space="preserve"> </w:t>
      </w:r>
      <w:r>
        <w:t>in a tabular formats</w:t>
      </w:r>
      <w:r w:rsidR="00F06EDF">
        <w:t xml:space="preserve"> using bootstrap tables</w:t>
      </w:r>
    </w:p>
    <w:p w14:paraId="255376EA" w14:textId="23A8085B" w:rsidR="00297606" w:rsidRDefault="00297606" w:rsidP="00297606">
      <w:pPr>
        <w:pStyle w:val="ListParagraph"/>
        <w:numPr>
          <w:ilvl w:val="0"/>
          <w:numId w:val="66"/>
        </w:numPr>
      </w:pPr>
      <w:r>
        <w:t xml:space="preserve">Each </w:t>
      </w:r>
      <w:r w:rsidR="00A119CF">
        <w:t>ticket</w:t>
      </w:r>
      <w:r>
        <w:t xml:space="preserve"> should have </w:t>
      </w:r>
      <w:r w:rsidR="004C47E7">
        <w:t>respond</w:t>
      </w:r>
      <w:r>
        <w:t xml:space="preserve"> button which should navigate to </w:t>
      </w:r>
      <w:r w:rsidR="004C47E7">
        <w:t>Respond extension component by passing the request id through route parameters</w:t>
      </w:r>
    </w:p>
    <w:p w14:paraId="0E05C0AF" w14:textId="77777777" w:rsidR="00297606" w:rsidRDefault="00297606" w:rsidP="00297606">
      <w:pPr>
        <w:pStyle w:val="ListParagraph"/>
        <w:ind w:left="1080"/>
      </w:pPr>
    </w:p>
    <w:p w14:paraId="0DBDC39B" w14:textId="1B90C69E" w:rsidR="00297606" w:rsidRPr="004368CA" w:rsidRDefault="00DB71ED" w:rsidP="00297606">
      <w:pPr>
        <w:pStyle w:val="ListParagraph"/>
        <w:numPr>
          <w:ilvl w:val="0"/>
          <w:numId w:val="63"/>
        </w:numPr>
        <w:rPr>
          <w:u w:val="single"/>
        </w:rPr>
      </w:pPr>
      <w:proofErr w:type="spellStart"/>
      <w:r>
        <w:rPr>
          <w:u w:val="single"/>
        </w:rPr>
        <w:t>RespondExtensionComponent</w:t>
      </w:r>
      <w:proofErr w:type="spellEnd"/>
    </w:p>
    <w:p w14:paraId="4405D678" w14:textId="296AF7FC" w:rsidR="00297606" w:rsidRDefault="00297606" w:rsidP="00297606">
      <w:pPr>
        <w:pStyle w:val="ListParagraph"/>
        <w:numPr>
          <w:ilvl w:val="0"/>
          <w:numId w:val="65"/>
        </w:numPr>
      </w:pPr>
      <w:r>
        <w:t>Design a new component fo</w:t>
      </w:r>
      <w:r w:rsidR="0022555D">
        <w:t xml:space="preserve">r </w:t>
      </w:r>
      <w:r w:rsidR="00095756">
        <w:t>bank managers</w:t>
      </w:r>
      <w:r w:rsidR="0022555D">
        <w:t xml:space="preserve"> </w:t>
      </w:r>
      <w:r w:rsidR="00095756">
        <w:t>process the extension requests.</w:t>
      </w:r>
    </w:p>
    <w:p w14:paraId="636A714A" w14:textId="3BB3B8F8" w:rsidR="0022555D" w:rsidRDefault="00095756" w:rsidP="00297606">
      <w:pPr>
        <w:pStyle w:val="ListParagraph"/>
        <w:numPr>
          <w:ilvl w:val="0"/>
          <w:numId w:val="65"/>
        </w:numPr>
      </w:pPr>
      <w:r>
        <w:t>The component must display the request details along with accept/reject buttons.</w:t>
      </w:r>
    </w:p>
    <w:p w14:paraId="52D7CBD6" w14:textId="78CBCEF8" w:rsidR="00095756" w:rsidRDefault="00095756" w:rsidP="00297606">
      <w:pPr>
        <w:pStyle w:val="ListParagraph"/>
        <w:numPr>
          <w:ilvl w:val="0"/>
          <w:numId w:val="65"/>
        </w:numPr>
      </w:pPr>
      <w:r>
        <w:t>If bank manager should also provide a proper response when processing the request.</w:t>
      </w:r>
    </w:p>
    <w:p w14:paraId="6D1D60E0" w14:textId="3568EC10" w:rsidR="00297606" w:rsidRDefault="00095756" w:rsidP="008D7929">
      <w:pPr>
        <w:pStyle w:val="ListParagraph"/>
        <w:numPr>
          <w:ilvl w:val="0"/>
          <w:numId w:val="65"/>
        </w:numPr>
      </w:pPr>
      <w:r>
        <w:t>Once the details are updated an acknowledgement should be displayed.</w:t>
      </w:r>
    </w:p>
    <w:p w14:paraId="592953C6" w14:textId="77777777" w:rsidR="00095756" w:rsidRDefault="00095756" w:rsidP="00095756">
      <w:pPr>
        <w:pStyle w:val="ListParagraph"/>
        <w:ind w:left="1080"/>
      </w:pPr>
    </w:p>
    <w:p w14:paraId="300E96D1" w14:textId="77777777" w:rsidR="00E07792" w:rsidRPr="0068592F" w:rsidRDefault="00E07792" w:rsidP="00E07792">
      <w:pPr>
        <w:rPr>
          <w:b/>
          <w:u w:val="single"/>
        </w:rPr>
      </w:pPr>
      <w:r w:rsidRPr="0068592F">
        <w:rPr>
          <w:b/>
          <w:u w:val="single"/>
        </w:rPr>
        <w:t>Stage: Integration of Frontend and backend</w:t>
      </w:r>
    </w:p>
    <w:p w14:paraId="3ABCA9FE" w14:textId="26C6CAE8" w:rsidR="00E07792" w:rsidRDefault="00E07792" w:rsidP="00395FDC">
      <w:pPr>
        <w:pStyle w:val="ListParagraph"/>
        <w:numPr>
          <w:ilvl w:val="0"/>
          <w:numId w:val="43"/>
        </w:numPr>
      </w:pPr>
      <w:r>
        <w:t>Create a data service in the font-end application whi</w:t>
      </w:r>
      <w:r w:rsidR="00297606">
        <w:t>ch will communicate with the micro-services</w:t>
      </w:r>
      <w:r>
        <w:t>.</w:t>
      </w:r>
    </w:p>
    <w:p w14:paraId="6C368C3D" w14:textId="77777777" w:rsidR="00E07792" w:rsidRDefault="00E07792" w:rsidP="00395FDC">
      <w:pPr>
        <w:pStyle w:val="ListParagraph"/>
        <w:numPr>
          <w:ilvl w:val="0"/>
          <w:numId w:val="43"/>
        </w:numPr>
      </w:pPr>
      <w:r>
        <w:t>Use the data service in the components to make them interact with the API</w:t>
      </w:r>
    </w:p>
    <w:p w14:paraId="7839C819" w14:textId="03AEE0F9" w:rsidR="00E07792" w:rsidRPr="00A93AD1" w:rsidRDefault="00E07792" w:rsidP="00395FDC">
      <w:pPr>
        <w:pStyle w:val="ListParagraph"/>
        <w:numPr>
          <w:ilvl w:val="0"/>
          <w:numId w:val="43"/>
        </w:numPr>
      </w:pPr>
      <w:r>
        <w:t>Valid error messages should be shown based on various response status codes received form the API</w:t>
      </w:r>
    </w:p>
    <w:p w14:paraId="67DFA090" w14:textId="31963141" w:rsidR="00845437" w:rsidRDefault="00F317B0" w:rsidP="000970C7">
      <w:pPr>
        <w:pStyle w:val="Heading1"/>
        <w:tabs>
          <w:tab w:val="clear" w:pos="3330"/>
          <w:tab w:val="left" w:pos="1170"/>
        </w:tabs>
        <w:ind w:left="90" w:firstLine="0"/>
      </w:pPr>
      <w:bookmarkStart w:id="24" w:name="_Toc46477291"/>
      <w:bookmarkStart w:id="25" w:name="_Toc118566827"/>
      <w:r>
        <w:t>D</w:t>
      </w:r>
      <w:r w:rsidR="00845437">
        <w:t xml:space="preserve">eployment </w:t>
      </w:r>
      <w:r w:rsidR="00947E75">
        <w:t>requirements</w:t>
      </w:r>
      <w:bookmarkEnd w:id="24"/>
      <w:bookmarkEnd w:id="25"/>
    </w:p>
    <w:p w14:paraId="563D5714" w14:textId="7E94F668" w:rsidR="006209B8" w:rsidRDefault="006209B8" w:rsidP="00395FDC">
      <w:pPr>
        <w:pStyle w:val="ListParagraph"/>
        <w:numPr>
          <w:ilvl w:val="0"/>
          <w:numId w:val="48"/>
        </w:numPr>
        <w:rPr>
          <w:rFonts w:ascii="Arial" w:eastAsia="Times New Roman" w:hAnsi="Arial"/>
          <w:sz w:val="20"/>
          <w:szCs w:val="20"/>
        </w:rPr>
      </w:pPr>
      <w:r>
        <w:rPr>
          <w:rFonts w:ascii="Arial" w:eastAsia="Times New Roman" w:hAnsi="Arial"/>
          <w:sz w:val="20"/>
          <w:szCs w:val="20"/>
        </w:rPr>
        <w:t xml:space="preserve">All the </w:t>
      </w:r>
      <w:r w:rsidR="00233360">
        <w:rPr>
          <w:rFonts w:ascii="Arial" w:eastAsia="Times New Roman" w:hAnsi="Arial"/>
          <w:sz w:val="20"/>
          <w:szCs w:val="20"/>
        </w:rPr>
        <w:t>Microservice</w:t>
      </w:r>
      <w:r>
        <w:rPr>
          <w:rFonts w:ascii="Arial" w:eastAsia="Times New Roman" w:hAnsi="Arial"/>
          <w:sz w:val="20"/>
          <w:szCs w:val="20"/>
        </w:rPr>
        <w:t xml:space="preserve">s must be </w:t>
      </w:r>
      <w:r w:rsidR="00866C1C">
        <w:rPr>
          <w:rFonts w:ascii="Arial" w:eastAsia="Times New Roman" w:hAnsi="Arial"/>
          <w:sz w:val="20"/>
          <w:szCs w:val="20"/>
        </w:rPr>
        <w:t>deployed on a local web server like IIS or Apache Tomcat</w:t>
      </w:r>
    </w:p>
    <w:p w14:paraId="18B4E1B8" w14:textId="0E4BE15F" w:rsidR="00004A4D" w:rsidRDefault="00004A4D" w:rsidP="00395FDC">
      <w:pPr>
        <w:pStyle w:val="ListParagraph"/>
        <w:numPr>
          <w:ilvl w:val="0"/>
          <w:numId w:val="48"/>
        </w:numPr>
        <w:rPr>
          <w:rFonts w:ascii="Arial" w:eastAsia="Times New Roman" w:hAnsi="Arial"/>
          <w:sz w:val="20"/>
          <w:szCs w:val="20"/>
        </w:rPr>
      </w:pPr>
      <w:r>
        <w:rPr>
          <w:rFonts w:ascii="Arial" w:eastAsia="Times New Roman" w:hAnsi="Arial"/>
          <w:sz w:val="20"/>
          <w:szCs w:val="20"/>
        </w:rPr>
        <w:t xml:space="preserve">All the Microservices must be independently deployable. </w:t>
      </w:r>
    </w:p>
    <w:p w14:paraId="73856F57" w14:textId="041FF9B0" w:rsidR="00484955" w:rsidRDefault="00EB0AA9" w:rsidP="00395FDC">
      <w:pPr>
        <w:pStyle w:val="ListParagraph"/>
        <w:numPr>
          <w:ilvl w:val="0"/>
          <w:numId w:val="48"/>
        </w:numPr>
      </w:pPr>
      <w:r>
        <w:rPr>
          <w:rFonts w:ascii="Arial" w:eastAsia="Times New Roman" w:hAnsi="Arial"/>
          <w:sz w:val="20"/>
          <w:szCs w:val="20"/>
        </w:rPr>
        <w:t xml:space="preserve">These services must be consumed from an </w:t>
      </w:r>
      <w:r w:rsidR="0060629F">
        <w:rPr>
          <w:rFonts w:ascii="Arial" w:eastAsia="Times New Roman" w:hAnsi="Arial"/>
          <w:sz w:val="20"/>
          <w:szCs w:val="20"/>
        </w:rPr>
        <w:t>Front end</w:t>
      </w:r>
      <w:r>
        <w:rPr>
          <w:rFonts w:ascii="Arial" w:eastAsia="Times New Roman" w:hAnsi="Arial"/>
          <w:sz w:val="20"/>
          <w:szCs w:val="20"/>
        </w:rPr>
        <w:t xml:space="preserve"> app running in a local environment.</w:t>
      </w:r>
    </w:p>
    <w:p w14:paraId="523AB49C" w14:textId="2EA29DFD" w:rsidR="00EB0AA9" w:rsidRDefault="00EB0AA9" w:rsidP="00EB0AA9">
      <w:pPr>
        <w:pStyle w:val="Heading1"/>
        <w:tabs>
          <w:tab w:val="clear" w:pos="3330"/>
          <w:tab w:val="left" w:pos="1170"/>
        </w:tabs>
        <w:ind w:left="90" w:firstLine="0"/>
      </w:pPr>
      <w:bookmarkStart w:id="26" w:name="_Toc118566828"/>
      <w:r>
        <w:t>Design Considerations</w:t>
      </w:r>
      <w:bookmarkEnd w:id="26"/>
    </w:p>
    <w:p w14:paraId="2F93CDA6" w14:textId="448E6790" w:rsidR="000F5EE1" w:rsidRPr="000F5EE1" w:rsidRDefault="000F5EE1" w:rsidP="000F5EE1">
      <w:r>
        <w:t xml:space="preserve">Java </w:t>
      </w:r>
      <w:r w:rsidR="007E5A92">
        <w:t>and</w:t>
      </w:r>
      <w:r>
        <w:t xml:space="preserve"> Dotnet specific design considerations are attached here. These design specifications, technology features have to be strictly adhered to.</w:t>
      </w:r>
    </w:p>
    <w:p w14:paraId="7A0519BA" w14:textId="37FC33D0" w:rsidR="00484955" w:rsidRDefault="00BE3FAD" w:rsidP="00484955">
      <w:pPr>
        <w:pStyle w:val="Bodytext"/>
        <w:ind w:left="270" w:right="1109"/>
      </w:pPr>
      <w:r>
        <w:object w:dxaOrig="1508" w:dyaOrig="984" w14:anchorId="2A9F2FD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46.5pt" o:ole="">
            <v:imagedata r:id="rId28" o:title=""/>
          </v:shape>
          <o:OLEObject Type="Embed" ProgID="PowerPoint.Show.12" ShapeID="_x0000_i1025" DrawAspect="Icon" ObjectID="_1774851262" r:id="rId29"/>
        </w:object>
      </w:r>
    </w:p>
    <w:p w14:paraId="5C12112D" w14:textId="3C29E375" w:rsidR="006A07BA" w:rsidRDefault="006A07BA" w:rsidP="006A07BA">
      <w:pPr>
        <w:pStyle w:val="Bodytext"/>
        <w:ind w:left="270" w:right="1109"/>
        <w:jc w:val="left"/>
      </w:pPr>
      <w:r>
        <w:t xml:space="preserve">Refer this link for the coding standards. </w:t>
      </w:r>
      <w:hyperlink r:id="rId30" w:history="1">
        <w:r w:rsidRPr="008C1013">
          <w:rPr>
            <w:rStyle w:val="Hyperlink"/>
          </w:rPr>
          <w:t>https://cognizantonline.sharepoint.com/:w:/r/sites/GTP-Solutions/Gencsharepath/Shared%20Documents/Internship2020/FSE/Coding%20standards/Effective%20coding%20standards.docx?d=w6430574d9db5478bbbe37c25b16e68e2&amp;csf=1&amp;web=1&amp;e=84lTVf</w:t>
        </w:r>
      </w:hyperlink>
    </w:p>
    <w:tbl>
      <w:tblPr>
        <w:tblStyle w:val="TableGrid1"/>
        <w:tblW w:w="9298" w:type="dxa"/>
        <w:tblLook w:val="04A0" w:firstRow="1" w:lastRow="0" w:firstColumn="1" w:lastColumn="0" w:noHBand="0" w:noVBand="1"/>
      </w:tblPr>
      <w:tblGrid>
        <w:gridCol w:w="3160"/>
        <w:gridCol w:w="6138"/>
      </w:tblGrid>
      <w:tr w:rsidR="00157425" w14:paraId="3D5C7B91" w14:textId="77777777" w:rsidTr="008D7929">
        <w:tc>
          <w:tcPr>
            <w:tcW w:w="693" w:type="dxa"/>
          </w:tcPr>
          <w:p w14:paraId="6BE1D587" w14:textId="77777777" w:rsidR="00157425" w:rsidRPr="00342C75" w:rsidRDefault="00157425" w:rsidP="008D7929">
            <w:pPr>
              <w:pStyle w:val="Bodytext"/>
              <w:ind w:left="0" w:right="1109"/>
              <w:rPr>
                <w:b/>
                <w:bCs/>
              </w:rPr>
            </w:pPr>
            <w:r w:rsidRPr="00342C75">
              <w:rPr>
                <w:b/>
                <w:bCs/>
              </w:rPr>
              <w:t>Category</w:t>
            </w:r>
          </w:p>
        </w:tc>
        <w:tc>
          <w:tcPr>
            <w:tcW w:w="8605" w:type="dxa"/>
          </w:tcPr>
          <w:p w14:paraId="51C994C0" w14:textId="77777777" w:rsidR="00157425" w:rsidRPr="00342C75" w:rsidRDefault="00157425" w:rsidP="008D7929">
            <w:pPr>
              <w:pStyle w:val="Bodytext"/>
              <w:ind w:left="0" w:right="1109"/>
              <w:rPr>
                <w:b/>
                <w:bCs/>
              </w:rPr>
            </w:pPr>
            <w:r w:rsidRPr="00342C75">
              <w:rPr>
                <w:b/>
                <w:bCs/>
              </w:rPr>
              <w:t>Rule</w:t>
            </w:r>
          </w:p>
        </w:tc>
      </w:tr>
      <w:tr w:rsidR="00157425" w14:paraId="7FA2666E" w14:textId="77777777" w:rsidTr="008D7929">
        <w:tc>
          <w:tcPr>
            <w:tcW w:w="693" w:type="dxa"/>
          </w:tcPr>
          <w:p w14:paraId="1FFD4025" w14:textId="77777777" w:rsidR="00157425" w:rsidRDefault="00157425" w:rsidP="008D7929">
            <w:pPr>
              <w:pStyle w:val="Bodytext"/>
              <w:ind w:left="0" w:right="1109"/>
            </w:pPr>
            <w:r>
              <w:t>Database</w:t>
            </w:r>
          </w:p>
        </w:tc>
        <w:tc>
          <w:tcPr>
            <w:tcW w:w="8605" w:type="dxa"/>
          </w:tcPr>
          <w:p w14:paraId="51929672" w14:textId="77777777" w:rsidR="00157425" w:rsidRDefault="00157425" w:rsidP="008D7929">
            <w:pPr>
              <w:pStyle w:val="Bodytext"/>
              <w:ind w:left="0" w:right="1109"/>
            </w:pPr>
            <w:r w:rsidRPr="000B485C">
              <w:rPr>
                <w:rFonts w:cs="Arial"/>
              </w:rPr>
              <w:t>Table names in database must be pascal cased and plural. All primary keys must be named as Pk_&lt;table&gt;. All foreign keys must be named as FK_&lt;</w:t>
            </w:r>
            <w:proofErr w:type="spellStart"/>
            <w:r w:rsidRPr="000B485C">
              <w:rPr>
                <w:rFonts w:cs="Arial"/>
              </w:rPr>
              <w:t>PrimaryKeyTable</w:t>
            </w:r>
            <w:proofErr w:type="spellEnd"/>
            <w:r w:rsidRPr="000B485C">
              <w:rPr>
                <w:rFonts w:cs="Arial"/>
              </w:rPr>
              <w:t>&gt;_&lt;</w:t>
            </w:r>
            <w:proofErr w:type="spellStart"/>
            <w:r w:rsidRPr="000B485C">
              <w:rPr>
                <w:rFonts w:cs="Arial"/>
              </w:rPr>
              <w:t>ForeignKeyTable</w:t>
            </w:r>
            <w:proofErr w:type="spellEnd"/>
            <w:r w:rsidRPr="000B485C">
              <w:rPr>
                <w:rFonts w:cs="Arial"/>
              </w:rPr>
              <w:t>&gt;</w:t>
            </w:r>
          </w:p>
        </w:tc>
      </w:tr>
      <w:tr w:rsidR="00157425" w14:paraId="2629834A" w14:textId="77777777" w:rsidTr="008D7929">
        <w:tc>
          <w:tcPr>
            <w:tcW w:w="693" w:type="dxa"/>
          </w:tcPr>
          <w:p w14:paraId="1440940F" w14:textId="77777777" w:rsidR="00157425" w:rsidRDefault="00157425" w:rsidP="008D7929">
            <w:pPr>
              <w:pStyle w:val="Bodytext"/>
              <w:ind w:left="0" w:right="1109"/>
            </w:pPr>
            <w:r>
              <w:t>Database</w:t>
            </w:r>
          </w:p>
        </w:tc>
        <w:tc>
          <w:tcPr>
            <w:tcW w:w="8605" w:type="dxa"/>
          </w:tcPr>
          <w:p w14:paraId="0C7CADF0" w14:textId="77777777" w:rsidR="00157425" w:rsidRDefault="00157425" w:rsidP="008D7929">
            <w:pPr>
              <w:pStyle w:val="Bodytext"/>
              <w:ind w:left="0" w:right="1109"/>
            </w:pPr>
            <w:r w:rsidRPr="000B485C">
              <w:rPr>
                <w:rFonts w:cs="Arial"/>
              </w:rPr>
              <w:t>Column names must be pascal cased. Multi-word column must be split using _ (underscore)</w:t>
            </w:r>
          </w:p>
        </w:tc>
      </w:tr>
      <w:tr w:rsidR="00157425" w14:paraId="707A0CE7" w14:textId="77777777" w:rsidTr="008D7929">
        <w:tc>
          <w:tcPr>
            <w:tcW w:w="693" w:type="dxa"/>
          </w:tcPr>
          <w:p w14:paraId="219E8314" w14:textId="77777777" w:rsidR="00157425" w:rsidRDefault="00157425" w:rsidP="008D7929">
            <w:pPr>
              <w:pStyle w:val="Bodytext"/>
              <w:ind w:left="0" w:right="1109"/>
            </w:pPr>
            <w:r>
              <w:t>Coding</w:t>
            </w:r>
          </w:p>
        </w:tc>
        <w:tc>
          <w:tcPr>
            <w:tcW w:w="8605" w:type="dxa"/>
          </w:tcPr>
          <w:p w14:paraId="59175DE5" w14:textId="77777777" w:rsidR="00157425" w:rsidRDefault="00157425" w:rsidP="008D7929">
            <w:pPr>
              <w:pStyle w:val="Bodytext"/>
              <w:ind w:left="0" w:right="1109"/>
            </w:pPr>
            <w:r w:rsidRPr="000B485C">
              <w:rPr>
                <w:rFonts w:cs="Arial"/>
              </w:rPr>
              <w:t>Follow pascal casing for naming classes, interfaces, methods, properties and other public members</w:t>
            </w:r>
          </w:p>
        </w:tc>
      </w:tr>
      <w:tr w:rsidR="00157425" w14:paraId="18CB02D2" w14:textId="77777777" w:rsidTr="008D7929">
        <w:tc>
          <w:tcPr>
            <w:tcW w:w="693" w:type="dxa"/>
          </w:tcPr>
          <w:p w14:paraId="154DFDA5" w14:textId="77777777" w:rsidR="00157425" w:rsidRDefault="00157425" w:rsidP="008D7929">
            <w:pPr>
              <w:pStyle w:val="Bodytext"/>
              <w:ind w:left="0" w:right="1109"/>
            </w:pPr>
            <w:r>
              <w:t>Coding</w:t>
            </w:r>
          </w:p>
        </w:tc>
        <w:tc>
          <w:tcPr>
            <w:tcW w:w="8605" w:type="dxa"/>
          </w:tcPr>
          <w:p w14:paraId="6C086301" w14:textId="77777777" w:rsidR="00157425" w:rsidRDefault="00157425" w:rsidP="008D7929">
            <w:pPr>
              <w:pStyle w:val="Bodytext"/>
              <w:ind w:left="0" w:right="1109"/>
            </w:pPr>
            <w:r w:rsidRPr="000B485C">
              <w:rPr>
                <w:rFonts w:cs="Arial"/>
              </w:rPr>
              <w:t>Use camel casing for method parameter name, backing fields for properties and private variables</w:t>
            </w:r>
            <w:r>
              <w:rPr>
                <w:rFonts w:cs="Arial"/>
              </w:rPr>
              <w:t xml:space="preserve">. </w:t>
            </w:r>
            <w:proofErr w:type="spellStart"/>
            <w:r w:rsidRPr="000B485C">
              <w:rPr>
                <w:rFonts w:cs="Arial"/>
              </w:rPr>
              <w:t>Consts</w:t>
            </w:r>
            <w:proofErr w:type="spellEnd"/>
            <w:r w:rsidRPr="000B485C">
              <w:rPr>
                <w:rFonts w:cs="Arial"/>
              </w:rPr>
              <w:t xml:space="preserve"> must be capitalized</w:t>
            </w:r>
          </w:p>
        </w:tc>
      </w:tr>
      <w:tr w:rsidR="00157425" w14:paraId="6EE212D3" w14:textId="77777777" w:rsidTr="008D7929">
        <w:tc>
          <w:tcPr>
            <w:tcW w:w="693" w:type="dxa"/>
          </w:tcPr>
          <w:p w14:paraId="3F37E3AB" w14:textId="77777777" w:rsidR="00157425" w:rsidRDefault="00157425" w:rsidP="008D7929">
            <w:pPr>
              <w:pStyle w:val="Bodytext"/>
              <w:ind w:left="0" w:right="1109"/>
            </w:pPr>
            <w:r>
              <w:t>Coding</w:t>
            </w:r>
          </w:p>
        </w:tc>
        <w:tc>
          <w:tcPr>
            <w:tcW w:w="8605" w:type="dxa"/>
          </w:tcPr>
          <w:p w14:paraId="5E25E57F" w14:textId="77777777" w:rsidR="00157425" w:rsidRPr="000B485C" w:rsidRDefault="00157425" w:rsidP="008D7929">
            <w:pPr>
              <w:pStyle w:val="Bodytext"/>
              <w:ind w:left="0" w:right="1109"/>
              <w:rPr>
                <w:rFonts w:cs="Arial"/>
              </w:rPr>
            </w:pPr>
            <w:r w:rsidRPr="000B485C">
              <w:rPr>
                <w:rFonts w:cs="Arial"/>
              </w:rPr>
              <w:t>All exceptions must be handled and logged using a logging library</w:t>
            </w:r>
          </w:p>
        </w:tc>
      </w:tr>
      <w:tr w:rsidR="00157425" w14:paraId="74E04A26" w14:textId="77777777" w:rsidTr="008D7929">
        <w:tc>
          <w:tcPr>
            <w:tcW w:w="693" w:type="dxa"/>
          </w:tcPr>
          <w:p w14:paraId="71F912C0" w14:textId="77777777" w:rsidR="00157425" w:rsidRDefault="00157425" w:rsidP="008D7929">
            <w:pPr>
              <w:pStyle w:val="Bodytext"/>
              <w:ind w:left="0" w:right="1109"/>
            </w:pPr>
            <w:r>
              <w:t>Coding</w:t>
            </w:r>
          </w:p>
        </w:tc>
        <w:tc>
          <w:tcPr>
            <w:tcW w:w="8605" w:type="dxa"/>
          </w:tcPr>
          <w:p w14:paraId="7B513161" w14:textId="77777777" w:rsidR="00157425" w:rsidRPr="000B485C" w:rsidRDefault="00157425" w:rsidP="008D7929">
            <w:pPr>
              <w:pStyle w:val="Bodytext"/>
              <w:ind w:left="0" w:right="1109"/>
              <w:rPr>
                <w:rFonts w:cs="Arial"/>
              </w:rPr>
            </w:pPr>
            <w:r w:rsidRPr="000B485C">
              <w:rPr>
                <w:rFonts w:cs="Arial"/>
              </w:rPr>
              <w:t xml:space="preserve">For communication between micro-services use the </w:t>
            </w:r>
            <w:proofErr w:type="spellStart"/>
            <w:r w:rsidRPr="000B485C">
              <w:rPr>
                <w:rFonts w:cs="Arial"/>
              </w:rPr>
              <w:t>HttpClient</w:t>
            </w:r>
            <w:proofErr w:type="spellEnd"/>
            <w:r w:rsidRPr="000B485C">
              <w:rPr>
                <w:rFonts w:cs="Arial"/>
              </w:rPr>
              <w:t xml:space="preserve"> class available in .Net and Java</w:t>
            </w:r>
          </w:p>
        </w:tc>
      </w:tr>
      <w:tr w:rsidR="00157425" w14:paraId="3EA01C51" w14:textId="77777777" w:rsidTr="008D7929">
        <w:tc>
          <w:tcPr>
            <w:tcW w:w="693" w:type="dxa"/>
          </w:tcPr>
          <w:p w14:paraId="5B899401" w14:textId="77777777" w:rsidR="00157425" w:rsidRDefault="00157425" w:rsidP="008D7929">
            <w:pPr>
              <w:pStyle w:val="Bodytext"/>
              <w:ind w:left="0" w:right="1109"/>
            </w:pPr>
            <w:r>
              <w:t>Unit testing</w:t>
            </w:r>
          </w:p>
        </w:tc>
        <w:tc>
          <w:tcPr>
            <w:tcW w:w="8605" w:type="dxa"/>
          </w:tcPr>
          <w:p w14:paraId="47FFE279" w14:textId="77777777" w:rsidR="00157425" w:rsidRDefault="00157425" w:rsidP="008D7929">
            <w:pPr>
              <w:pStyle w:val="Bodytext"/>
              <w:ind w:left="0" w:right="1109"/>
            </w:pPr>
            <w:r w:rsidRPr="000B485C">
              <w:rPr>
                <w:rFonts w:cs="Arial"/>
              </w:rPr>
              <w:t xml:space="preserve">Each method in services classes in business logic must be unit tested using </w:t>
            </w:r>
            <w:proofErr w:type="spellStart"/>
            <w:r w:rsidRPr="000B485C">
              <w:rPr>
                <w:rFonts w:cs="Arial"/>
              </w:rPr>
              <w:t>nUnit</w:t>
            </w:r>
            <w:proofErr w:type="spellEnd"/>
            <w:r w:rsidRPr="000B485C">
              <w:rPr>
                <w:rFonts w:cs="Arial"/>
              </w:rPr>
              <w:t>/</w:t>
            </w:r>
            <w:proofErr w:type="spellStart"/>
            <w:r w:rsidRPr="000B485C">
              <w:rPr>
                <w:rFonts w:cs="Arial"/>
              </w:rPr>
              <w:t>jUnit</w:t>
            </w:r>
            <w:proofErr w:type="spellEnd"/>
            <w:r w:rsidRPr="000B485C">
              <w:rPr>
                <w:rFonts w:cs="Arial"/>
              </w:rPr>
              <w:t xml:space="preserve"> </w:t>
            </w:r>
          </w:p>
        </w:tc>
      </w:tr>
      <w:tr w:rsidR="00157425" w14:paraId="46684A3A" w14:textId="77777777" w:rsidTr="008D7929">
        <w:tc>
          <w:tcPr>
            <w:tcW w:w="693" w:type="dxa"/>
          </w:tcPr>
          <w:p w14:paraId="1F6B1988" w14:textId="77777777" w:rsidR="00157425" w:rsidRDefault="00157425" w:rsidP="008D7929">
            <w:pPr>
              <w:pStyle w:val="Bodytext"/>
              <w:ind w:left="0" w:right="1109"/>
            </w:pPr>
            <w:r>
              <w:t>Unit testing</w:t>
            </w:r>
          </w:p>
        </w:tc>
        <w:tc>
          <w:tcPr>
            <w:tcW w:w="8605" w:type="dxa"/>
          </w:tcPr>
          <w:p w14:paraId="6ABF4288" w14:textId="77777777" w:rsidR="00157425" w:rsidRPr="000B485C" w:rsidRDefault="00157425" w:rsidP="008D7929">
            <w:pPr>
              <w:pStyle w:val="Bodytext"/>
              <w:ind w:left="0" w:right="1109"/>
              <w:rPr>
                <w:rFonts w:cs="Arial"/>
              </w:rPr>
            </w:pPr>
            <w:r w:rsidRPr="000B485C">
              <w:rPr>
                <w:rFonts w:cs="Arial"/>
              </w:rPr>
              <w:t>Use a mocking library to mock the repositories while performing tests for business logic layer</w:t>
            </w:r>
          </w:p>
        </w:tc>
      </w:tr>
      <w:tr w:rsidR="00157425" w14:paraId="1234369C" w14:textId="77777777" w:rsidTr="008D7929">
        <w:tc>
          <w:tcPr>
            <w:tcW w:w="693" w:type="dxa"/>
          </w:tcPr>
          <w:p w14:paraId="29F45F59" w14:textId="77777777" w:rsidR="00157425" w:rsidRDefault="00157425" w:rsidP="008D7929">
            <w:pPr>
              <w:pStyle w:val="Bodytext"/>
              <w:ind w:left="0" w:right="1109"/>
            </w:pPr>
            <w:r>
              <w:t>Code Coverage</w:t>
            </w:r>
          </w:p>
        </w:tc>
        <w:tc>
          <w:tcPr>
            <w:tcW w:w="8605" w:type="dxa"/>
          </w:tcPr>
          <w:p w14:paraId="1EFAAFBA" w14:textId="77777777" w:rsidR="00157425" w:rsidRPr="000B485C" w:rsidRDefault="00157425" w:rsidP="008D7929">
            <w:pPr>
              <w:pStyle w:val="Bodytext"/>
              <w:ind w:left="0" w:right="1109"/>
              <w:rPr>
                <w:rFonts w:cs="Arial"/>
              </w:rPr>
            </w:pPr>
            <w:r>
              <w:rPr>
                <w:rFonts w:cs="Arial"/>
              </w:rPr>
              <w:t>Should be minimum 90%</w:t>
            </w:r>
          </w:p>
        </w:tc>
      </w:tr>
      <w:tr w:rsidR="00157425" w14:paraId="33B096CC" w14:textId="77777777" w:rsidTr="008D7929">
        <w:tc>
          <w:tcPr>
            <w:tcW w:w="693" w:type="dxa"/>
          </w:tcPr>
          <w:p w14:paraId="781FAF72" w14:textId="0CE8ED78" w:rsidR="00157425" w:rsidRDefault="0060629F" w:rsidP="008D7929">
            <w:pPr>
              <w:pStyle w:val="Bodytext"/>
              <w:ind w:left="0" w:right="1109"/>
            </w:pPr>
            <w:r>
              <w:t>Front end</w:t>
            </w:r>
            <w:r w:rsidR="00157425">
              <w:t>(Angular/React ONLY)</w:t>
            </w:r>
          </w:p>
        </w:tc>
        <w:tc>
          <w:tcPr>
            <w:tcW w:w="8605" w:type="dxa"/>
          </w:tcPr>
          <w:p w14:paraId="729AB221" w14:textId="77777777" w:rsidR="00157425" w:rsidRPr="000B485C" w:rsidRDefault="00157425" w:rsidP="008D7929">
            <w:pPr>
              <w:pStyle w:val="Bodytext"/>
              <w:ind w:left="0" w:right="1109"/>
              <w:rPr>
                <w:rFonts w:cs="Arial"/>
              </w:rPr>
            </w:pPr>
            <w:r w:rsidRPr="000B485C">
              <w:rPr>
                <w:rFonts w:cs="Arial"/>
              </w:rPr>
              <w:t>Use pascal casing for the component names</w:t>
            </w:r>
          </w:p>
        </w:tc>
      </w:tr>
      <w:tr w:rsidR="00157425" w14:paraId="5BD96BD9" w14:textId="77777777" w:rsidTr="008D7929">
        <w:tc>
          <w:tcPr>
            <w:tcW w:w="693" w:type="dxa"/>
          </w:tcPr>
          <w:p w14:paraId="1895DEDD" w14:textId="6F74B2EF" w:rsidR="00157425" w:rsidRDefault="0060629F" w:rsidP="008D7929">
            <w:pPr>
              <w:pStyle w:val="Bodytext"/>
              <w:ind w:left="0" w:right="1109"/>
            </w:pPr>
            <w:r>
              <w:t>Front end</w:t>
            </w:r>
            <w:r w:rsidR="00157425">
              <w:t>(Angular/React ONLY)</w:t>
            </w:r>
          </w:p>
        </w:tc>
        <w:tc>
          <w:tcPr>
            <w:tcW w:w="8605" w:type="dxa"/>
          </w:tcPr>
          <w:p w14:paraId="48937417" w14:textId="77777777" w:rsidR="00157425" w:rsidRPr="000B485C" w:rsidRDefault="00157425" w:rsidP="008D7929">
            <w:pPr>
              <w:pStyle w:val="Bodytext"/>
              <w:ind w:left="0" w:right="1109"/>
              <w:rPr>
                <w:rFonts w:cs="Arial"/>
              </w:rPr>
            </w:pPr>
            <w:r w:rsidRPr="000B485C">
              <w:rPr>
                <w:rFonts w:cs="Arial"/>
              </w:rPr>
              <w:t xml:space="preserve">Create all components and data services in </w:t>
            </w:r>
            <w:r>
              <w:rPr>
                <w:rFonts w:cs="Arial"/>
              </w:rPr>
              <w:t>Angular/R</w:t>
            </w:r>
            <w:r w:rsidRPr="000B485C">
              <w:rPr>
                <w:rFonts w:cs="Arial"/>
              </w:rPr>
              <w:t>eact project in dedicated folders</w:t>
            </w:r>
          </w:p>
        </w:tc>
      </w:tr>
      <w:tr w:rsidR="00157425" w14:paraId="20DE62B9" w14:textId="77777777" w:rsidTr="008D7929">
        <w:tc>
          <w:tcPr>
            <w:tcW w:w="693" w:type="dxa"/>
          </w:tcPr>
          <w:p w14:paraId="3F0B4756" w14:textId="77777777" w:rsidR="00157425" w:rsidRPr="00342C75" w:rsidRDefault="00157425" w:rsidP="008D7929">
            <w:pPr>
              <w:pStyle w:val="Bodytext"/>
              <w:ind w:left="0" w:right="1109"/>
              <w:rPr>
                <w:color w:val="FF0000"/>
                <w:highlight w:val="yellow"/>
              </w:rPr>
            </w:pPr>
            <w:r w:rsidRPr="00342C75">
              <w:rPr>
                <w:color w:val="FF0000"/>
                <w:highlight w:val="yellow"/>
              </w:rPr>
              <w:t>GitHub</w:t>
            </w:r>
          </w:p>
        </w:tc>
        <w:tc>
          <w:tcPr>
            <w:tcW w:w="8605" w:type="dxa"/>
          </w:tcPr>
          <w:p w14:paraId="2EBC9079" w14:textId="77777777" w:rsidR="00157425" w:rsidRDefault="00157425" w:rsidP="008D7929">
            <w:pPr>
              <w:pStyle w:val="Bodytext"/>
              <w:ind w:left="0" w:right="1109"/>
              <w:rPr>
                <w:rFonts w:cs="Arial"/>
                <w:color w:val="FF0000"/>
                <w:highlight w:val="yellow"/>
              </w:rPr>
            </w:pPr>
            <w:r w:rsidRPr="00342C75">
              <w:rPr>
                <w:rFonts w:cs="Arial"/>
                <w:color w:val="FF0000"/>
                <w:highlight w:val="yellow"/>
              </w:rPr>
              <w:t xml:space="preserve">Create ONLY Private Repositories. </w:t>
            </w:r>
          </w:p>
          <w:p w14:paraId="12FF50D2" w14:textId="77777777" w:rsidR="00157425" w:rsidRPr="00342C75" w:rsidRDefault="00157425" w:rsidP="008D7929">
            <w:pPr>
              <w:pStyle w:val="Bodytext"/>
              <w:ind w:left="0" w:right="1109"/>
              <w:rPr>
                <w:rFonts w:cs="Arial"/>
                <w:color w:val="FF0000"/>
                <w:highlight w:val="yellow"/>
              </w:rPr>
            </w:pPr>
            <w:r w:rsidRPr="00342C75">
              <w:rPr>
                <w:rFonts w:cs="Arial"/>
                <w:color w:val="FF0000"/>
                <w:highlight w:val="yellow"/>
              </w:rPr>
              <w:t>No password should be stored.</w:t>
            </w:r>
          </w:p>
          <w:p w14:paraId="67CC3A1D" w14:textId="77777777" w:rsidR="00157425" w:rsidRPr="00342C75" w:rsidRDefault="00157425" w:rsidP="008D7929">
            <w:pPr>
              <w:pStyle w:val="Bodytext"/>
              <w:ind w:left="0" w:right="1109"/>
              <w:rPr>
                <w:rFonts w:cs="Arial"/>
                <w:color w:val="FF0000"/>
                <w:highlight w:val="yellow"/>
              </w:rPr>
            </w:pPr>
            <w:r w:rsidRPr="00342C75">
              <w:rPr>
                <w:rFonts w:cs="Arial"/>
                <w:color w:val="FF0000"/>
                <w:highlight w:val="yellow"/>
              </w:rPr>
              <w:t>DO NOT Mention in the Profile that You work for Cognizant</w:t>
            </w:r>
          </w:p>
        </w:tc>
      </w:tr>
    </w:tbl>
    <w:p w14:paraId="0AEE8268" w14:textId="77777777" w:rsidR="000B485C" w:rsidRDefault="000B485C" w:rsidP="00484955">
      <w:pPr>
        <w:pStyle w:val="Bodytext"/>
        <w:ind w:left="270" w:right="1109"/>
      </w:pPr>
    </w:p>
    <w:p w14:paraId="30B8F4EC" w14:textId="640C143E" w:rsidR="00484955" w:rsidRDefault="00484955" w:rsidP="00484955">
      <w:pPr>
        <w:pStyle w:val="Heading1"/>
        <w:tabs>
          <w:tab w:val="clear" w:pos="3330"/>
        </w:tabs>
        <w:ind w:left="360"/>
      </w:pPr>
      <w:bookmarkStart w:id="27" w:name="_Toc118566829"/>
      <w:bookmarkStart w:id="28" w:name="_Toc81026471"/>
      <w:bookmarkStart w:id="29" w:name="_Toc246846478"/>
      <w:r>
        <w:lastRenderedPageBreak/>
        <w:t>Reference learning</w:t>
      </w:r>
      <w:bookmarkEnd w:id="27"/>
    </w:p>
    <w:bookmarkEnd w:id="28"/>
    <w:bookmarkEnd w:id="29"/>
    <w:p w14:paraId="168AEA9A" w14:textId="29EDA3E9" w:rsidR="007F5538" w:rsidRDefault="00484955" w:rsidP="00484955">
      <w:pPr>
        <w:pStyle w:val="ListParagraph"/>
      </w:pPr>
      <w:r>
        <w:t xml:space="preserve">Please go through all of these k-point videos for </w:t>
      </w:r>
    </w:p>
    <w:p w14:paraId="43008F6E" w14:textId="7F0E516A" w:rsidR="00484955" w:rsidRDefault="00484955" w:rsidP="00484955">
      <w:pPr>
        <w:pStyle w:val="ListParagraph"/>
      </w:pPr>
    </w:p>
    <w:p w14:paraId="4B6E8467" w14:textId="1421FEE9" w:rsidR="007F5538" w:rsidRDefault="007F5538" w:rsidP="007F5538">
      <w:pPr>
        <w:pStyle w:val="ListParagraph"/>
      </w:pPr>
      <w:r>
        <w:t xml:space="preserve">Microservices deployment into Azure Kubernetes Service. </w:t>
      </w:r>
    </w:p>
    <w:tbl>
      <w:tblPr>
        <w:tblW w:w="7650" w:type="dxa"/>
        <w:tblInd w:w="985" w:type="dxa"/>
        <w:tblLook w:val="04A0" w:firstRow="1" w:lastRow="0" w:firstColumn="1" w:lastColumn="0" w:noHBand="0" w:noVBand="1"/>
      </w:tblPr>
      <w:tblGrid>
        <w:gridCol w:w="7650"/>
      </w:tblGrid>
      <w:tr w:rsidR="007F5538" w:rsidRPr="000C5A45" w14:paraId="7216F98C" w14:textId="77777777" w:rsidTr="001C7A52">
        <w:trPr>
          <w:trHeight w:val="600"/>
        </w:trPr>
        <w:tc>
          <w:tcPr>
            <w:tcW w:w="7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DA2DAB" w14:textId="2AC0BAED" w:rsidR="007F5538" w:rsidRPr="00186716" w:rsidRDefault="00000000" w:rsidP="007F5538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r:id="rId31" w:history="1">
              <w:r w:rsidR="007F5538" w:rsidRPr="00186716">
                <w:rPr>
                  <w:rFonts w:ascii="Calibri" w:hAnsi="Calibri" w:cs="Calibri"/>
                  <w:color w:val="0563C1"/>
                </w:rPr>
                <w:t>AzureWithCICD-1</w:t>
              </w:r>
            </w:hyperlink>
          </w:p>
        </w:tc>
      </w:tr>
      <w:tr w:rsidR="007F5538" w:rsidRPr="000C5A45" w14:paraId="4EB0D3CA" w14:textId="77777777" w:rsidTr="001C7A52">
        <w:trPr>
          <w:trHeight w:val="600"/>
        </w:trPr>
        <w:tc>
          <w:tcPr>
            <w:tcW w:w="76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70566F" w14:textId="48E72ADC" w:rsidR="007F5538" w:rsidRPr="00186716" w:rsidRDefault="00000000" w:rsidP="007F5538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r:id="rId32" w:history="1">
              <w:r w:rsidR="007F5538" w:rsidRPr="00186716">
                <w:rPr>
                  <w:rFonts w:ascii="Calibri" w:hAnsi="Calibri" w:cs="Calibri"/>
                  <w:color w:val="0563C1"/>
                </w:rPr>
                <w:t>AzureWithCICD-2</w:t>
              </w:r>
            </w:hyperlink>
          </w:p>
        </w:tc>
      </w:tr>
      <w:tr w:rsidR="007F5538" w:rsidRPr="000C5A45" w14:paraId="21721054" w14:textId="77777777" w:rsidTr="001C7A52">
        <w:trPr>
          <w:trHeight w:val="525"/>
        </w:trPr>
        <w:tc>
          <w:tcPr>
            <w:tcW w:w="76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B9C2C6" w14:textId="07EC13C5" w:rsidR="007F5538" w:rsidRPr="00186716" w:rsidRDefault="00000000" w:rsidP="007F5538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r:id="rId33" w:history="1">
              <w:r w:rsidR="007F5538" w:rsidRPr="00186716">
                <w:rPr>
                  <w:rFonts w:ascii="Calibri" w:hAnsi="Calibri" w:cs="Calibri"/>
                  <w:color w:val="0563C1"/>
                </w:rPr>
                <w:t>AzureWithCICD-3</w:t>
              </w:r>
            </w:hyperlink>
          </w:p>
        </w:tc>
      </w:tr>
      <w:tr w:rsidR="007F5538" w:rsidRPr="000C5A45" w14:paraId="21EF3963" w14:textId="77777777" w:rsidTr="001C7A52">
        <w:trPr>
          <w:trHeight w:val="431"/>
        </w:trPr>
        <w:tc>
          <w:tcPr>
            <w:tcW w:w="76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E93DA9" w14:textId="6EDB050B" w:rsidR="007F5538" w:rsidRPr="00186716" w:rsidRDefault="00000000" w:rsidP="007F5538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r:id="rId34" w:history="1">
              <w:r w:rsidR="007F5538" w:rsidRPr="00186716">
                <w:rPr>
                  <w:rFonts w:ascii="Calibri" w:hAnsi="Calibri" w:cs="Calibri"/>
                  <w:color w:val="0563C1"/>
                </w:rPr>
                <w:t>AzureWithCICD-4</w:t>
              </w:r>
            </w:hyperlink>
          </w:p>
        </w:tc>
      </w:tr>
    </w:tbl>
    <w:p w14:paraId="63563A0E" w14:textId="7DFE1050" w:rsidR="007F5538" w:rsidRDefault="007F5538" w:rsidP="00484955">
      <w:pPr>
        <w:pStyle w:val="ListParagraph"/>
      </w:pPr>
    </w:p>
    <w:p w14:paraId="16C4B61D" w14:textId="77777777" w:rsidR="007F5538" w:rsidRDefault="007F5538" w:rsidP="00484955">
      <w:pPr>
        <w:pStyle w:val="ListParagraph"/>
      </w:pPr>
    </w:p>
    <w:p w14:paraId="078B3459" w14:textId="77777777" w:rsidR="00484955" w:rsidRPr="00A12E50" w:rsidRDefault="00484955" w:rsidP="00484955">
      <w:pPr>
        <w:pStyle w:val="ListParagraph"/>
        <w:rPr>
          <w:b/>
        </w:rPr>
      </w:pPr>
      <w:r w:rsidRPr="00A12E50">
        <w:rPr>
          <w:b/>
        </w:rPr>
        <w:t>Other References:</w:t>
      </w:r>
    </w:p>
    <w:p w14:paraId="0263F574" w14:textId="77777777" w:rsidR="00484955" w:rsidRDefault="00484955" w:rsidP="00484955">
      <w:pPr>
        <w:pStyle w:val="ListParagraph"/>
      </w:pP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1320"/>
        <w:gridCol w:w="6975"/>
      </w:tblGrid>
      <w:tr w:rsidR="52A7CAA0" w14:paraId="471DA024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ADAC81" w14:textId="15932571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Java 8 Parallel Programming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D3E153" w14:textId="77135A2D" w:rsidR="52A7CAA0" w:rsidRDefault="00000000" w:rsidP="52A7CAA0">
            <w:pPr>
              <w:spacing w:line="257" w:lineRule="auto"/>
            </w:pPr>
            <w:hyperlink r:id="rId35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https://dzone.com/articles/parallel-and-asynchronous-programming-in-java-8</w:t>
              </w:r>
            </w:hyperlink>
          </w:p>
        </w:tc>
      </w:tr>
      <w:tr w:rsidR="52A7CAA0" w14:paraId="3933FAC5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1C5D18D" w14:textId="646FA76C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Feign client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A6F93E" w14:textId="26A478FB" w:rsidR="52A7CAA0" w:rsidRDefault="00000000" w:rsidP="52A7CAA0">
            <w:pPr>
              <w:spacing w:line="257" w:lineRule="auto"/>
            </w:pPr>
            <w:hyperlink r:id="rId36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https://dzone.com/articles/Microservices-communication-feign-as-rest-client</w:t>
              </w:r>
            </w:hyperlink>
          </w:p>
        </w:tc>
      </w:tr>
      <w:tr w:rsidR="52A7CAA0" w14:paraId="5B62104A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19881E6" w14:textId="5CDF8A23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Swagger (Optional)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3225BA" w14:textId="69AF74A1" w:rsidR="52A7CAA0" w:rsidRDefault="00000000" w:rsidP="52A7CAA0">
            <w:pPr>
              <w:spacing w:line="257" w:lineRule="auto"/>
            </w:pPr>
            <w:hyperlink r:id="rId37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https://dzone.com/articles/centralized-documentation-in-Microservice-spring-b</w:t>
              </w:r>
            </w:hyperlink>
          </w:p>
        </w:tc>
      </w:tr>
      <w:tr w:rsidR="52A7CAA0" w14:paraId="57FFB26B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5FEAA5" w14:textId="6A39A548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ECL Emma Code Coverage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5F54C0" w14:textId="366ACAEB" w:rsidR="52A7CAA0" w:rsidRDefault="00000000" w:rsidP="52A7CAA0">
            <w:pPr>
              <w:spacing w:line="257" w:lineRule="auto"/>
            </w:pPr>
            <w:hyperlink r:id="rId38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https://www.eclipse.org/community/eclipse_newsletter/2015/august/article1.php</w:t>
              </w:r>
            </w:hyperlink>
          </w:p>
        </w:tc>
      </w:tr>
      <w:tr w:rsidR="52A7CAA0" w14:paraId="7E6990E5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8C685F" w14:textId="5D6193B6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Lombok Logging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C4AAC3" w14:textId="539A89C5" w:rsidR="52A7CAA0" w:rsidRDefault="00000000" w:rsidP="52A7CAA0">
            <w:pPr>
              <w:spacing w:line="257" w:lineRule="auto"/>
            </w:pPr>
            <w:hyperlink r:id="rId39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https://javabydeveloper.com/lombok-slf4j-examples/</w:t>
              </w:r>
            </w:hyperlink>
          </w:p>
        </w:tc>
      </w:tr>
      <w:tr w:rsidR="52A7CAA0" w14:paraId="6E8FAF8E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FD490F" w14:textId="27C97B26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Spring Security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376D31" w14:textId="7282B120" w:rsidR="52A7CAA0" w:rsidRDefault="00000000" w:rsidP="52A7CAA0">
            <w:pPr>
              <w:spacing w:line="257" w:lineRule="auto"/>
            </w:pPr>
            <w:hyperlink r:id="rId40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https://dzone.com/articles/spring-boot-security-json-web-tokenjwt-hello-world</w:t>
              </w:r>
            </w:hyperlink>
          </w:p>
        </w:tc>
      </w:tr>
      <w:tr w:rsidR="52A7CAA0" w14:paraId="20512F62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A732BA" w14:textId="0BD3FF67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H2 In-memory Database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9D2C27" w14:textId="5703CB3E" w:rsidR="52A7CAA0" w:rsidRDefault="00000000" w:rsidP="52A7CAA0">
            <w:pPr>
              <w:spacing w:line="257" w:lineRule="auto"/>
            </w:pPr>
            <w:hyperlink r:id="rId41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https://dzone.com/articles/spring-data-jpa-with-an-embedded-database-and-spring-boot</w:t>
              </w:r>
            </w:hyperlink>
          </w:p>
          <w:p w14:paraId="678145E3" w14:textId="12414F30" w:rsidR="52A7CAA0" w:rsidRDefault="00000000" w:rsidP="52A7CAA0">
            <w:pPr>
              <w:spacing w:line="257" w:lineRule="auto"/>
            </w:pPr>
            <w:hyperlink r:id="rId42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https://www.baeldung.com/spring-boot-h2-database</w:t>
              </w:r>
            </w:hyperlink>
          </w:p>
        </w:tc>
      </w:tr>
      <w:tr w:rsidR="52A7CAA0" w14:paraId="249161D5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A35C6F" w14:textId="0B4126D2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AppInsights logging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E39391A" w14:textId="623643FE" w:rsidR="52A7CAA0" w:rsidRDefault="00000000" w:rsidP="52A7CAA0">
            <w:pPr>
              <w:spacing w:line="257" w:lineRule="auto"/>
            </w:pPr>
            <w:hyperlink r:id="rId43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https://www.codeproject.com/Tips/1044948/Logging-with-ApplicationInsights</w:t>
              </w:r>
            </w:hyperlink>
          </w:p>
        </w:tc>
      </w:tr>
      <w:tr w:rsidR="52A7CAA0" w14:paraId="76C529E4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BF77AF8" w14:textId="5DD0D5EA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 xml:space="preserve">Error response in </w:t>
            </w:r>
            <w:proofErr w:type="spellStart"/>
            <w:r w:rsidRPr="52A7CAA0">
              <w:rPr>
                <w:rFonts w:ascii="Calibri" w:eastAsia="Calibri" w:hAnsi="Calibri" w:cs="Calibri"/>
              </w:rPr>
              <w:t>WebApi</w:t>
            </w:r>
            <w:proofErr w:type="spellEnd"/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B41017B" w14:textId="73D3EE49" w:rsidR="52A7CAA0" w:rsidRDefault="00000000" w:rsidP="52A7CAA0">
            <w:pPr>
              <w:spacing w:line="257" w:lineRule="auto"/>
            </w:pPr>
            <w:hyperlink r:id="rId44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https://stackoverflow.com/questions/10732644/best-practice-to-return-errors-in-asp-net-web-api</w:t>
              </w:r>
            </w:hyperlink>
          </w:p>
        </w:tc>
      </w:tr>
      <w:tr w:rsidR="52A7CAA0" w14:paraId="1F31469B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998506" w14:textId="74A4CD7E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lastRenderedPageBreak/>
              <w:t>Read content from CSV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25318A" w14:textId="3619EEF9" w:rsidR="52A7CAA0" w:rsidRDefault="00000000" w:rsidP="52A7CAA0">
            <w:pPr>
              <w:spacing w:line="257" w:lineRule="auto"/>
            </w:pPr>
            <w:hyperlink r:id="rId45">
              <w:r w:rsidR="52A7CAA0" w:rsidRPr="6F099A37">
                <w:rPr>
                  <w:rStyle w:val="Hyperlink"/>
                  <w:rFonts w:ascii="Calibri" w:eastAsia="Calibri" w:hAnsi="Calibri" w:cs="Calibri"/>
                </w:rPr>
                <w:t>https://stackoverflow.com/questions/26790477/read-csv-to-list-of-objects</w:t>
              </w:r>
            </w:hyperlink>
          </w:p>
        </w:tc>
      </w:tr>
      <w:tr w:rsidR="6F099A37" w14:paraId="0516ACEB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DD986F" w14:textId="4B7501E4" w:rsidR="22CF36E8" w:rsidRDefault="22CF36E8" w:rsidP="6F099A37">
            <w:pPr>
              <w:spacing w:line="257" w:lineRule="auto"/>
              <w:rPr>
                <w:rFonts w:ascii="Calibri" w:eastAsia="Calibri" w:hAnsi="Calibri" w:cs="Calibri"/>
              </w:rPr>
            </w:pPr>
            <w:r w:rsidRPr="6F099A37">
              <w:rPr>
                <w:rFonts w:ascii="Calibri" w:eastAsia="Calibri" w:hAnsi="Calibri" w:cs="Calibri"/>
              </w:rPr>
              <w:t xml:space="preserve">Access app settings key from </w:t>
            </w:r>
            <w:proofErr w:type="spellStart"/>
            <w:r w:rsidRPr="6F099A37">
              <w:rPr>
                <w:rFonts w:ascii="Calibri" w:eastAsia="Calibri" w:hAnsi="Calibri" w:cs="Calibri"/>
              </w:rPr>
              <w:t>appSettings.json</w:t>
            </w:r>
            <w:proofErr w:type="spellEnd"/>
            <w:r w:rsidRPr="6F099A37">
              <w:rPr>
                <w:rFonts w:ascii="Calibri" w:eastAsia="Calibri" w:hAnsi="Calibri" w:cs="Calibri"/>
              </w:rPr>
              <w:t xml:space="preserve"> in .Net core application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D45302" w14:textId="44923FE9" w:rsidR="22CF36E8" w:rsidRDefault="00000000">
            <w:hyperlink r:id="rId46">
              <w:r w:rsidR="22CF36E8" w:rsidRPr="6F099A37">
                <w:rPr>
                  <w:rStyle w:val="Hyperlink"/>
                  <w:rFonts w:ascii="Calibri" w:eastAsia="Calibri" w:hAnsi="Calibri" w:cs="Calibri"/>
                </w:rPr>
                <w:t>https://www.c-sharpcorner.com/article/reading-values-from-appsettings-json-in-asp-net-core/</w:t>
              </w:r>
            </w:hyperlink>
          </w:p>
          <w:p w14:paraId="2C25D660" w14:textId="01D2F1E7" w:rsidR="22CF36E8" w:rsidRDefault="00000000">
            <w:hyperlink r:id="rId47">
              <w:r w:rsidR="22CF36E8" w:rsidRPr="6F099A37">
                <w:rPr>
                  <w:rStyle w:val="Hyperlink"/>
                  <w:rFonts w:ascii="Calibri" w:eastAsia="Calibri" w:hAnsi="Calibri" w:cs="Calibri"/>
                </w:rPr>
                <w:t>https://docs.microsoft.com/en-us/aspnet/core/fundamentals/configuration/?view=aspnetcore-3.1</w:t>
              </w:r>
            </w:hyperlink>
          </w:p>
        </w:tc>
      </w:tr>
    </w:tbl>
    <w:p w14:paraId="0A4ADF9C" w14:textId="448C3A97" w:rsidR="00484955" w:rsidRDefault="00484955" w:rsidP="00484955">
      <w:pPr>
        <w:pStyle w:val="ListParagraph"/>
      </w:pPr>
    </w:p>
    <w:p w14:paraId="7571175F" w14:textId="77777777" w:rsidR="00484955" w:rsidRDefault="00484955" w:rsidP="00484955">
      <w:pPr>
        <w:pStyle w:val="ListParagraph"/>
      </w:pPr>
    </w:p>
    <w:p w14:paraId="353CCDF7" w14:textId="05AE1604" w:rsidR="009B0962" w:rsidRDefault="009B0962" w:rsidP="00845437">
      <w:pPr>
        <w:pStyle w:val="Heading1"/>
        <w:tabs>
          <w:tab w:val="clear" w:pos="3330"/>
          <w:tab w:val="left" w:pos="1170"/>
        </w:tabs>
        <w:ind w:left="90" w:firstLine="0"/>
      </w:pPr>
      <w:bookmarkStart w:id="30" w:name="_Toc118566830"/>
      <w:r>
        <w:t>Project Templates</w:t>
      </w:r>
      <w:bookmarkEnd w:id="30"/>
    </w:p>
    <w:p w14:paraId="4B7537BE" w14:textId="57C9C8A9" w:rsidR="003A1921" w:rsidRDefault="00416F12" w:rsidP="009B0962">
      <w:r>
        <w:object w:dxaOrig="1495" w:dyaOrig="983" w14:anchorId="46F73411">
          <v:shape id="_x0000_i1026" type="#_x0000_t75" style="width:1in;height:51.5pt" o:ole="">
            <v:imagedata r:id="rId48" o:title=""/>
          </v:shape>
          <o:OLEObject Type="Embed" ProgID="Package" ShapeID="_x0000_i1026" DrawAspect="Icon" ObjectID="_1774851263" r:id="rId49"/>
        </w:object>
      </w:r>
    </w:p>
    <w:p w14:paraId="7323E03F" w14:textId="36900385" w:rsidR="003A7AA2" w:rsidRDefault="00FF6E69" w:rsidP="009B0962">
      <w:r>
        <w:object w:dxaOrig="1670" w:dyaOrig="830" w14:anchorId="021329DC">
          <v:shape id="_x0000_i1027" type="#_x0000_t75" style="width:82.5pt;height:41pt" o:ole="">
            <v:imagedata r:id="rId50" o:title=""/>
          </v:shape>
          <o:OLEObject Type="Embed" ProgID="Package" ShapeID="_x0000_i1027" DrawAspect="Content" ObjectID="_1774851264" r:id="rId51"/>
        </w:object>
      </w:r>
    </w:p>
    <w:p w14:paraId="1495558F" w14:textId="66C75361" w:rsidR="00416F12" w:rsidRDefault="00E13761" w:rsidP="009B0962">
      <w:r>
        <w:object w:dxaOrig="1777" w:dyaOrig="1164" w14:anchorId="3FFFF936">
          <v:shape id="_x0000_i1028" type="#_x0000_t75" style="width:87.5pt;height:56.5pt" o:ole="">
            <v:imagedata r:id="rId52" o:title=""/>
          </v:shape>
          <o:OLEObject Type="Embed" ProgID="Package" ShapeID="_x0000_i1028" DrawAspect="Icon" ObjectID="_1774851265" r:id="rId53"/>
        </w:object>
      </w:r>
    </w:p>
    <w:p w14:paraId="5A08512D" w14:textId="77777777" w:rsidR="00416F12" w:rsidRDefault="00416F12" w:rsidP="009B0962">
      <w:r>
        <w:object w:dxaOrig="1495" w:dyaOrig="983" w14:anchorId="0C1F0CE8">
          <v:shape id="_x0000_i1029" type="#_x0000_t75" style="width:1in;height:51.5pt" o:ole="">
            <v:imagedata r:id="rId54" o:title=""/>
          </v:shape>
          <o:OLEObject Type="Embed" ProgID="Package" ShapeID="_x0000_i1029" DrawAspect="Icon" ObjectID="_1774851266" r:id="rId55"/>
        </w:object>
      </w:r>
    </w:p>
    <w:p w14:paraId="1E3EE6CB" w14:textId="77777777" w:rsidR="00416F12" w:rsidRPr="009B0962" w:rsidRDefault="00416F12" w:rsidP="009B0962"/>
    <w:p w14:paraId="29C2CAAD" w14:textId="0DFEF41E" w:rsidR="009A63CD" w:rsidRDefault="2F9456F4" w:rsidP="00845437">
      <w:pPr>
        <w:pStyle w:val="Heading1"/>
        <w:tabs>
          <w:tab w:val="clear" w:pos="3330"/>
          <w:tab w:val="left" w:pos="1170"/>
        </w:tabs>
        <w:ind w:left="90" w:firstLine="0"/>
      </w:pPr>
      <w:bookmarkStart w:id="31" w:name="_Toc118566831"/>
      <w:r>
        <w:t>Change Log</w:t>
      </w:r>
      <w:bookmarkEnd w:id="31"/>
    </w:p>
    <w:tbl>
      <w:tblPr>
        <w:tblW w:w="8190" w:type="dxa"/>
        <w:tblInd w:w="1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87"/>
        <w:gridCol w:w="983"/>
        <w:gridCol w:w="1087"/>
        <w:gridCol w:w="1098"/>
        <w:gridCol w:w="3935"/>
      </w:tblGrid>
      <w:tr w:rsidR="009B0962" w:rsidRPr="00106E5F" w14:paraId="3269E809" w14:textId="77777777" w:rsidTr="00AE2372">
        <w:tc>
          <w:tcPr>
            <w:tcW w:w="1087" w:type="dxa"/>
            <w:shd w:val="clear" w:color="auto" w:fill="FFCC99"/>
          </w:tcPr>
          <w:p w14:paraId="1C097589" w14:textId="77777777" w:rsidR="009B0962" w:rsidRPr="00106E5F" w:rsidRDefault="009B0962" w:rsidP="00AE2372">
            <w:pPr>
              <w:pStyle w:val="tablehead"/>
              <w:spacing w:line="240" w:lineRule="auto"/>
            </w:pPr>
          </w:p>
        </w:tc>
        <w:tc>
          <w:tcPr>
            <w:tcW w:w="7103" w:type="dxa"/>
            <w:gridSpan w:val="4"/>
            <w:shd w:val="clear" w:color="auto" w:fill="FFCC99"/>
          </w:tcPr>
          <w:p w14:paraId="31EED4E3" w14:textId="77777777" w:rsidR="009B0962" w:rsidRPr="00106E5F" w:rsidRDefault="009B0962" w:rsidP="00AE2372">
            <w:pPr>
              <w:pStyle w:val="tablehead"/>
              <w:spacing w:line="240" w:lineRule="auto"/>
            </w:pPr>
            <w:r w:rsidRPr="00106E5F">
              <w:t>Changes Made</w:t>
            </w:r>
          </w:p>
        </w:tc>
      </w:tr>
      <w:tr w:rsidR="009B0962" w14:paraId="75A38EA2" w14:textId="77777777" w:rsidTr="00AE2372">
        <w:tc>
          <w:tcPr>
            <w:tcW w:w="1087" w:type="dxa"/>
          </w:tcPr>
          <w:p w14:paraId="23F7821E" w14:textId="77777777" w:rsidR="009B0962" w:rsidRPr="00106E5F" w:rsidRDefault="009B0962" w:rsidP="009B0962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sz w:val="20"/>
              </w:rPr>
              <w:t>V1.0</w:t>
            </w:r>
            <w:r>
              <w:rPr>
                <w:sz w:val="20"/>
              </w:rPr>
              <w:t>.0</w:t>
            </w:r>
          </w:p>
        </w:tc>
        <w:tc>
          <w:tcPr>
            <w:tcW w:w="7103" w:type="dxa"/>
            <w:gridSpan w:val="4"/>
          </w:tcPr>
          <w:p w14:paraId="694776C0" w14:textId="1FA7FC5D" w:rsidR="009B0962" w:rsidRPr="00106E5F" w:rsidRDefault="009B0962" w:rsidP="007643B0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sz w:val="20"/>
              </w:rPr>
              <w:t xml:space="preserve">Initial baseline created on </w:t>
            </w:r>
            <w:r w:rsidR="007643B0">
              <w:rPr>
                <w:sz w:val="20"/>
              </w:rPr>
              <w:t>05</w:t>
            </w:r>
            <w:r>
              <w:rPr>
                <w:sz w:val="20"/>
              </w:rPr>
              <w:t>-</w:t>
            </w:r>
            <w:r w:rsidR="007643B0">
              <w:rPr>
                <w:sz w:val="20"/>
              </w:rPr>
              <w:t>November</w:t>
            </w:r>
            <w:r>
              <w:rPr>
                <w:sz w:val="20"/>
              </w:rPr>
              <w:t xml:space="preserve">-2022 by </w:t>
            </w:r>
            <w:proofErr w:type="spellStart"/>
            <w:r>
              <w:rPr>
                <w:sz w:val="20"/>
              </w:rPr>
              <w:t>Khaleelullah</w:t>
            </w:r>
            <w:proofErr w:type="spellEnd"/>
            <w:r>
              <w:rPr>
                <w:sz w:val="20"/>
              </w:rPr>
              <w:t xml:space="preserve"> Hussaini Syed</w:t>
            </w:r>
          </w:p>
        </w:tc>
      </w:tr>
      <w:tr w:rsidR="009B0962" w14:paraId="5966229F" w14:textId="77777777" w:rsidTr="00AE2372">
        <w:trPr>
          <w:cantSplit/>
          <w:trHeight w:val="100"/>
        </w:trPr>
        <w:tc>
          <w:tcPr>
            <w:tcW w:w="1087" w:type="dxa"/>
            <w:vMerge w:val="restart"/>
          </w:tcPr>
          <w:p w14:paraId="1EA3CE25" w14:textId="6228D921" w:rsidR="009B0962" w:rsidRPr="00106E5F" w:rsidRDefault="009B0962" w:rsidP="00AE2372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7103" w:type="dxa"/>
            <w:gridSpan w:val="4"/>
          </w:tcPr>
          <w:p w14:paraId="0D282D7F" w14:textId="77777777" w:rsidR="009B0962" w:rsidRDefault="009B0962" w:rsidP="00AE2372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</w:tr>
      <w:tr w:rsidR="009B0962" w14:paraId="1143F877" w14:textId="77777777" w:rsidTr="00AE2372">
        <w:trPr>
          <w:cantSplit/>
          <w:trHeight w:val="100"/>
        </w:trPr>
        <w:tc>
          <w:tcPr>
            <w:tcW w:w="1087" w:type="dxa"/>
            <w:vMerge/>
          </w:tcPr>
          <w:p w14:paraId="3E4B2486" w14:textId="77777777" w:rsidR="009B0962" w:rsidRPr="00106E5F" w:rsidRDefault="009B0962" w:rsidP="00AE2372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  <w:shd w:val="clear" w:color="auto" w:fill="FFCC99"/>
          </w:tcPr>
          <w:p w14:paraId="63C4FEB2" w14:textId="77777777" w:rsidR="009B0962" w:rsidRDefault="009B0962" w:rsidP="00AE2372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>
              <w:rPr>
                <w:b/>
                <w:bCs/>
                <w:sz w:val="20"/>
              </w:rPr>
              <w:t>Section</w:t>
            </w:r>
            <w:r w:rsidRPr="00106E5F">
              <w:rPr>
                <w:b/>
                <w:bCs/>
                <w:sz w:val="20"/>
              </w:rPr>
              <w:t xml:space="preserve"> No.</w:t>
            </w:r>
          </w:p>
        </w:tc>
        <w:tc>
          <w:tcPr>
            <w:tcW w:w="1087" w:type="dxa"/>
            <w:shd w:val="clear" w:color="auto" w:fill="FFCC99"/>
          </w:tcPr>
          <w:p w14:paraId="176BE096" w14:textId="77777777" w:rsidR="009B0962" w:rsidRDefault="009B0962" w:rsidP="00AE2372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b/>
                <w:bCs/>
                <w:sz w:val="20"/>
              </w:rPr>
              <w:t>Changed By</w:t>
            </w:r>
          </w:p>
        </w:tc>
        <w:tc>
          <w:tcPr>
            <w:tcW w:w="1098" w:type="dxa"/>
            <w:shd w:val="clear" w:color="auto" w:fill="FFCC99"/>
          </w:tcPr>
          <w:p w14:paraId="20939FE1" w14:textId="77777777" w:rsidR="009B0962" w:rsidRDefault="009B0962" w:rsidP="00AE2372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b/>
                <w:bCs/>
                <w:sz w:val="20"/>
              </w:rPr>
              <w:t>Effective Date</w:t>
            </w:r>
          </w:p>
        </w:tc>
        <w:tc>
          <w:tcPr>
            <w:tcW w:w="3935" w:type="dxa"/>
            <w:shd w:val="clear" w:color="auto" w:fill="FFCC99"/>
          </w:tcPr>
          <w:p w14:paraId="5A6935DB" w14:textId="77777777" w:rsidR="009B0962" w:rsidRDefault="009B0962" w:rsidP="00AE2372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b/>
                <w:bCs/>
                <w:sz w:val="20"/>
              </w:rPr>
              <w:t>Changes Effected</w:t>
            </w:r>
          </w:p>
        </w:tc>
      </w:tr>
      <w:tr w:rsidR="009B0962" w14:paraId="2FF93476" w14:textId="77777777" w:rsidTr="00AE2372">
        <w:trPr>
          <w:cantSplit/>
          <w:trHeight w:val="100"/>
        </w:trPr>
        <w:tc>
          <w:tcPr>
            <w:tcW w:w="1087" w:type="dxa"/>
            <w:vMerge/>
          </w:tcPr>
          <w:p w14:paraId="62204EE9" w14:textId="77777777" w:rsidR="009B0962" w:rsidRPr="005704D4" w:rsidRDefault="009B0962" w:rsidP="00AE2372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0C802C3F" w14:textId="2196D9B5" w:rsidR="009B0962" w:rsidRPr="005704D4" w:rsidRDefault="009B0962" w:rsidP="00AE2372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87" w:type="dxa"/>
            <w:vMerge w:val="restart"/>
          </w:tcPr>
          <w:p w14:paraId="2C2E1A12" w14:textId="77777777" w:rsidR="009B0962" w:rsidRPr="005704D4" w:rsidRDefault="009B0962" w:rsidP="00AE2372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98" w:type="dxa"/>
            <w:vMerge w:val="restart"/>
          </w:tcPr>
          <w:p w14:paraId="7FAAEC51" w14:textId="77777777" w:rsidR="009B0962" w:rsidRPr="005704D4" w:rsidRDefault="009B0962" w:rsidP="00AE2372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3935" w:type="dxa"/>
          </w:tcPr>
          <w:p w14:paraId="5B38E014" w14:textId="5C46C23F" w:rsidR="009B0962" w:rsidRPr="005704D4" w:rsidRDefault="009B0962" w:rsidP="00AE2372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</w:tr>
      <w:tr w:rsidR="009B0962" w14:paraId="037F9B51" w14:textId="77777777" w:rsidTr="00AE2372">
        <w:trPr>
          <w:cantSplit/>
          <w:trHeight w:val="100"/>
        </w:trPr>
        <w:tc>
          <w:tcPr>
            <w:tcW w:w="1087" w:type="dxa"/>
            <w:vMerge/>
          </w:tcPr>
          <w:p w14:paraId="76E51CDC" w14:textId="77777777" w:rsidR="009B0962" w:rsidRPr="005704D4" w:rsidRDefault="009B0962" w:rsidP="00AE2372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4E912087" w14:textId="1E153DF5" w:rsidR="009B0962" w:rsidRDefault="009B0962" w:rsidP="00AE2372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87" w:type="dxa"/>
            <w:vMerge/>
          </w:tcPr>
          <w:p w14:paraId="3099B795" w14:textId="77777777" w:rsidR="009B0962" w:rsidRPr="005704D4" w:rsidRDefault="009B0962" w:rsidP="00AE2372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98" w:type="dxa"/>
            <w:vMerge/>
          </w:tcPr>
          <w:p w14:paraId="14248F1F" w14:textId="77777777" w:rsidR="009B0962" w:rsidRPr="005704D4" w:rsidRDefault="009B0962" w:rsidP="00AE2372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3935" w:type="dxa"/>
          </w:tcPr>
          <w:p w14:paraId="59935062" w14:textId="070D2370" w:rsidR="009B0962" w:rsidRPr="005704D4" w:rsidRDefault="009B0962" w:rsidP="00AE2372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</w:tr>
    </w:tbl>
    <w:p w14:paraId="4192A5D6" w14:textId="77777777" w:rsidR="009B0962" w:rsidRDefault="009B0962" w:rsidP="009B0962"/>
    <w:bookmarkEnd w:id="1"/>
    <w:bookmarkEnd w:id="2"/>
    <w:bookmarkEnd w:id="3"/>
    <w:p w14:paraId="2BA226A1" w14:textId="77777777" w:rsidR="00222F32" w:rsidRPr="003E5C21" w:rsidRDefault="00222F32" w:rsidP="00322563">
      <w:pPr>
        <w:spacing w:line="240" w:lineRule="auto"/>
      </w:pPr>
    </w:p>
    <w:sectPr w:rsidR="00222F32" w:rsidRPr="003E5C21" w:rsidSect="00F558A0">
      <w:footerReference w:type="default" r:id="rId56"/>
      <w:headerReference w:type="first" r:id="rId57"/>
      <w:footerReference w:type="first" r:id="rId58"/>
      <w:pgSz w:w="11909" w:h="16834" w:code="9"/>
      <w:pgMar w:top="1440" w:right="2099" w:bottom="1170" w:left="1440" w:header="72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397D8B" w14:textId="77777777" w:rsidR="00F558A0" w:rsidRDefault="00F558A0">
      <w:r>
        <w:separator/>
      </w:r>
    </w:p>
  </w:endnote>
  <w:endnote w:type="continuationSeparator" w:id="0">
    <w:p w14:paraId="3FB910E4" w14:textId="77777777" w:rsidR="00F558A0" w:rsidRDefault="00F558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04FF1" w14:textId="77777777" w:rsidR="00FE2669" w:rsidRDefault="00FE2669" w:rsidP="00E0476B">
    <w:pPr>
      <w:pStyle w:val="Footer"/>
      <w:tabs>
        <w:tab w:val="clear" w:pos="8640"/>
        <w:tab w:val="right" w:pos="9900"/>
      </w:tabs>
      <w:spacing w:before="0" w:after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2C34E" w14:textId="77777777" w:rsidR="00FE2669" w:rsidRPr="002B50D0" w:rsidRDefault="00FE2669" w:rsidP="002B50D0">
    <w:pPr>
      <w:pStyle w:val="Footer"/>
      <w:spacing w:before="0" w:after="0"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14DB3E" w14:textId="77777777" w:rsidR="00F558A0" w:rsidRDefault="00F558A0">
      <w:r>
        <w:separator/>
      </w:r>
    </w:p>
  </w:footnote>
  <w:footnote w:type="continuationSeparator" w:id="0">
    <w:p w14:paraId="6A0E22A3" w14:textId="77777777" w:rsidR="00F558A0" w:rsidRDefault="00F558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4490A" w14:textId="77777777" w:rsidR="00FE2669" w:rsidRDefault="00FE2669" w:rsidP="2F9456F4">
    <w:pPr>
      <w:pStyle w:val="Header"/>
      <w:tabs>
        <w:tab w:val="clear" w:pos="8640"/>
        <w:tab w:val="right" w:pos="9720"/>
      </w:tabs>
      <w:ind w:left="-630" w:right="-873"/>
      <w:rPr>
        <w:rFonts w:cs="Arial"/>
        <w:b/>
        <w:bCs/>
        <w:color w:val="7F7F7F" w:themeColor="background1" w:themeShade="7F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2FA0EC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hybridMultilevel"/>
    <w:tmpl w:val="5628923E"/>
    <w:lvl w:ilvl="0" w:tplc="40649392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  <w:lvl w:ilvl="1" w:tplc="D79AAC40">
      <w:numFmt w:val="decimal"/>
      <w:lvlText w:val=""/>
      <w:lvlJc w:val="left"/>
    </w:lvl>
    <w:lvl w:ilvl="2" w:tplc="AA4A7F12">
      <w:numFmt w:val="decimal"/>
      <w:lvlText w:val=""/>
      <w:lvlJc w:val="left"/>
    </w:lvl>
    <w:lvl w:ilvl="3" w:tplc="670C99B4">
      <w:numFmt w:val="decimal"/>
      <w:lvlText w:val=""/>
      <w:lvlJc w:val="left"/>
    </w:lvl>
    <w:lvl w:ilvl="4" w:tplc="3572AA14">
      <w:numFmt w:val="decimal"/>
      <w:lvlText w:val=""/>
      <w:lvlJc w:val="left"/>
    </w:lvl>
    <w:lvl w:ilvl="5" w:tplc="57D614D2">
      <w:numFmt w:val="decimal"/>
      <w:lvlText w:val=""/>
      <w:lvlJc w:val="left"/>
    </w:lvl>
    <w:lvl w:ilvl="6" w:tplc="10F4D894">
      <w:numFmt w:val="decimal"/>
      <w:lvlText w:val=""/>
      <w:lvlJc w:val="left"/>
    </w:lvl>
    <w:lvl w:ilvl="7" w:tplc="3EB0333A">
      <w:numFmt w:val="decimal"/>
      <w:lvlText w:val=""/>
      <w:lvlJc w:val="left"/>
    </w:lvl>
    <w:lvl w:ilvl="8" w:tplc="B9188430">
      <w:numFmt w:val="decimal"/>
      <w:lvlText w:val=""/>
      <w:lvlJc w:val="left"/>
    </w:lvl>
  </w:abstractNum>
  <w:abstractNum w:abstractNumId="2" w15:restartNumberingAfterBreak="0">
    <w:nsid w:val="FFFFFF7E"/>
    <w:multiLevelType w:val="hybridMultilevel"/>
    <w:tmpl w:val="8986837A"/>
    <w:lvl w:ilvl="0" w:tplc="ACACB738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  <w:lvl w:ilvl="1" w:tplc="95520524">
      <w:numFmt w:val="decimal"/>
      <w:lvlText w:val=""/>
      <w:lvlJc w:val="left"/>
    </w:lvl>
    <w:lvl w:ilvl="2" w:tplc="809C54A2">
      <w:numFmt w:val="decimal"/>
      <w:lvlText w:val=""/>
      <w:lvlJc w:val="left"/>
    </w:lvl>
    <w:lvl w:ilvl="3" w:tplc="26D06CA8">
      <w:numFmt w:val="decimal"/>
      <w:lvlText w:val=""/>
      <w:lvlJc w:val="left"/>
    </w:lvl>
    <w:lvl w:ilvl="4" w:tplc="FA9AB262">
      <w:numFmt w:val="decimal"/>
      <w:lvlText w:val=""/>
      <w:lvlJc w:val="left"/>
    </w:lvl>
    <w:lvl w:ilvl="5" w:tplc="E822F9DE">
      <w:numFmt w:val="decimal"/>
      <w:lvlText w:val=""/>
      <w:lvlJc w:val="left"/>
    </w:lvl>
    <w:lvl w:ilvl="6" w:tplc="563249FC">
      <w:numFmt w:val="decimal"/>
      <w:lvlText w:val=""/>
      <w:lvlJc w:val="left"/>
    </w:lvl>
    <w:lvl w:ilvl="7" w:tplc="B1860A50">
      <w:numFmt w:val="decimal"/>
      <w:lvlText w:val=""/>
      <w:lvlJc w:val="left"/>
    </w:lvl>
    <w:lvl w:ilvl="8" w:tplc="F9F86A4A">
      <w:numFmt w:val="decimal"/>
      <w:lvlText w:val=""/>
      <w:lvlJc w:val="left"/>
    </w:lvl>
  </w:abstractNum>
  <w:abstractNum w:abstractNumId="3" w15:restartNumberingAfterBreak="0">
    <w:nsid w:val="FFFFFF7F"/>
    <w:multiLevelType w:val="singleLevel"/>
    <w:tmpl w:val="B968732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77ECCE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A0C9F9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0FCD8B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04CC95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DEEAA4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1D4D63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9673E2"/>
    <w:multiLevelType w:val="hybridMultilevel"/>
    <w:tmpl w:val="2BDCFD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2424D9B"/>
    <w:multiLevelType w:val="hybridMultilevel"/>
    <w:tmpl w:val="EA2ADF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6580295"/>
    <w:multiLevelType w:val="hybridMultilevel"/>
    <w:tmpl w:val="A4B097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7115799"/>
    <w:multiLevelType w:val="hybridMultilevel"/>
    <w:tmpl w:val="479200A6"/>
    <w:lvl w:ilvl="0" w:tplc="3A8C86A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08705A25"/>
    <w:multiLevelType w:val="hybridMultilevel"/>
    <w:tmpl w:val="CE263F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8BE032F"/>
    <w:multiLevelType w:val="hybridMultilevel"/>
    <w:tmpl w:val="A4B097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9A0719B"/>
    <w:multiLevelType w:val="hybridMultilevel"/>
    <w:tmpl w:val="99BA069A"/>
    <w:lvl w:ilvl="0" w:tplc="E7F0919C">
      <w:start w:val="1"/>
      <w:numFmt w:val="bullet"/>
      <w:pStyle w:val="BodyBull2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1" w:tplc="FFFFFFFF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3" w:tplc="FFFFFFFF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0BA450BD"/>
    <w:multiLevelType w:val="hybridMultilevel"/>
    <w:tmpl w:val="4CACE9DA"/>
    <w:lvl w:ilvl="0" w:tplc="2B56E2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0DFA60D4"/>
    <w:multiLevelType w:val="hybridMultilevel"/>
    <w:tmpl w:val="EE641F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F237502"/>
    <w:multiLevelType w:val="hybridMultilevel"/>
    <w:tmpl w:val="154684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1550D36"/>
    <w:multiLevelType w:val="hybridMultilevel"/>
    <w:tmpl w:val="A48E45E2"/>
    <w:lvl w:ilvl="0" w:tplc="671E7688">
      <w:start w:val="1"/>
      <w:numFmt w:val="bullet"/>
      <w:pStyle w:val="BodyBull1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12981016"/>
    <w:multiLevelType w:val="hybridMultilevel"/>
    <w:tmpl w:val="BF48CD86"/>
    <w:lvl w:ilvl="0" w:tplc="0409000F">
      <w:start w:val="1"/>
      <w:numFmt w:val="decimal"/>
      <w:lvlText w:val="%1."/>
      <w:lvlJc w:val="lef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2" w15:restartNumberingAfterBreak="0">
    <w:nsid w:val="1AEB6CD9"/>
    <w:multiLevelType w:val="hybridMultilevel"/>
    <w:tmpl w:val="A4B097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B54226A"/>
    <w:multiLevelType w:val="hybridMultilevel"/>
    <w:tmpl w:val="F028C4CE"/>
    <w:lvl w:ilvl="0" w:tplc="CE9813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1C5361AA"/>
    <w:multiLevelType w:val="hybridMultilevel"/>
    <w:tmpl w:val="480C47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E030060"/>
    <w:multiLevelType w:val="hybridMultilevel"/>
    <w:tmpl w:val="521438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EEC07C7"/>
    <w:multiLevelType w:val="multilevel"/>
    <w:tmpl w:val="40B0FF50"/>
    <w:lvl w:ilvl="0">
      <w:start w:val="1"/>
      <w:numFmt w:val="decimal"/>
      <w:pStyle w:val="Heading1"/>
      <w:lvlText w:val="%1.0"/>
      <w:lvlJc w:val="left"/>
      <w:pPr>
        <w:tabs>
          <w:tab w:val="num" w:pos="3330"/>
        </w:tabs>
        <w:ind w:left="2970" w:hanging="360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1080"/>
        </w:tabs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931"/>
        </w:tabs>
        <w:ind w:left="1211" w:hanging="36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3672"/>
        </w:tabs>
        <w:ind w:left="360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392"/>
        </w:tabs>
        <w:ind w:left="410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752"/>
        </w:tabs>
        <w:ind w:left="460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72"/>
        </w:tabs>
        <w:ind w:left="511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832"/>
        </w:tabs>
        <w:ind w:left="561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552"/>
        </w:tabs>
        <w:ind w:left="6192" w:hanging="1440"/>
      </w:pPr>
      <w:rPr>
        <w:rFonts w:hint="default"/>
      </w:rPr>
    </w:lvl>
  </w:abstractNum>
  <w:abstractNum w:abstractNumId="27" w15:restartNumberingAfterBreak="0">
    <w:nsid w:val="1F123071"/>
    <w:multiLevelType w:val="hybridMultilevel"/>
    <w:tmpl w:val="A046092A"/>
    <w:lvl w:ilvl="0" w:tplc="E822240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20EE0094"/>
    <w:multiLevelType w:val="hybridMultilevel"/>
    <w:tmpl w:val="5FD611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147633E"/>
    <w:multiLevelType w:val="hybridMultilevel"/>
    <w:tmpl w:val="2BDCFD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1EE532C"/>
    <w:multiLevelType w:val="hybridMultilevel"/>
    <w:tmpl w:val="E9F4CB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29D1267"/>
    <w:multiLevelType w:val="hybridMultilevel"/>
    <w:tmpl w:val="72A21E18"/>
    <w:lvl w:ilvl="0" w:tplc="FFFFFFFF">
      <w:start w:val="1"/>
      <w:numFmt w:val="decimal"/>
      <w:pStyle w:val="BodyNum"/>
      <w:lvlText w:val="%1."/>
      <w:lvlJc w:val="left"/>
      <w:pPr>
        <w:tabs>
          <w:tab w:val="num" w:pos="1872"/>
        </w:tabs>
        <w:ind w:left="1872" w:hanging="432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23860205"/>
    <w:multiLevelType w:val="hybridMultilevel"/>
    <w:tmpl w:val="CE263F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45D4C51"/>
    <w:multiLevelType w:val="hybridMultilevel"/>
    <w:tmpl w:val="CE263F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4CC598F"/>
    <w:multiLevelType w:val="hybridMultilevel"/>
    <w:tmpl w:val="1B38B6C2"/>
    <w:lvl w:ilvl="0" w:tplc="7CA40C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274B2594"/>
    <w:multiLevelType w:val="hybridMultilevel"/>
    <w:tmpl w:val="A5B80744"/>
    <w:lvl w:ilvl="0" w:tplc="1FD0E9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DA0194B"/>
    <w:multiLevelType w:val="hybridMultilevel"/>
    <w:tmpl w:val="C0A64B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05C673E"/>
    <w:multiLevelType w:val="hybridMultilevel"/>
    <w:tmpl w:val="1FBCCA6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306E26F7"/>
    <w:multiLevelType w:val="hybridMultilevel"/>
    <w:tmpl w:val="521438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3450DDC"/>
    <w:multiLevelType w:val="hybridMultilevel"/>
    <w:tmpl w:val="154684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7F441B6"/>
    <w:multiLevelType w:val="hybridMultilevel"/>
    <w:tmpl w:val="4FF601B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3DB1757D"/>
    <w:multiLevelType w:val="hybridMultilevel"/>
    <w:tmpl w:val="A5B80744"/>
    <w:lvl w:ilvl="0" w:tplc="1FD0E9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FAB43F8"/>
    <w:multiLevelType w:val="hybridMultilevel"/>
    <w:tmpl w:val="8666A0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FD22CCD"/>
    <w:multiLevelType w:val="hybridMultilevel"/>
    <w:tmpl w:val="104CABC4"/>
    <w:lvl w:ilvl="0" w:tplc="78E4293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403C0462"/>
    <w:multiLevelType w:val="hybridMultilevel"/>
    <w:tmpl w:val="B24211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0442516"/>
    <w:multiLevelType w:val="hybridMultilevel"/>
    <w:tmpl w:val="E9F4CB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0FF363F"/>
    <w:multiLevelType w:val="hybridMultilevel"/>
    <w:tmpl w:val="AF26EFF0"/>
    <w:lvl w:ilvl="0" w:tplc="08B6A6B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49810EB1"/>
    <w:multiLevelType w:val="hybridMultilevel"/>
    <w:tmpl w:val="A4B097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AF31B54"/>
    <w:multiLevelType w:val="hybridMultilevel"/>
    <w:tmpl w:val="2834AF52"/>
    <w:lvl w:ilvl="0" w:tplc="E794AE3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4B041ABB"/>
    <w:multiLevelType w:val="hybridMultilevel"/>
    <w:tmpl w:val="154684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0965BC0"/>
    <w:multiLevelType w:val="hybridMultilevel"/>
    <w:tmpl w:val="2BDCFD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0C1439B"/>
    <w:multiLevelType w:val="hybridMultilevel"/>
    <w:tmpl w:val="CE263F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2EA29F8"/>
    <w:multiLevelType w:val="hybridMultilevel"/>
    <w:tmpl w:val="154684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4ED54A2"/>
    <w:multiLevelType w:val="hybridMultilevel"/>
    <w:tmpl w:val="A5B80744"/>
    <w:lvl w:ilvl="0" w:tplc="1FD0E9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6FC4FAB"/>
    <w:multiLevelType w:val="hybridMultilevel"/>
    <w:tmpl w:val="521438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7DA08D6"/>
    <w:multiLevelType w:val="hybridMultilevel"/>
    <w:tmpl w:val="307454A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6" w15:restartNumberingAfterBreak="0">
    <w:nsid w:val="5FDF3710"/>
    <w:multiLevelType w:val="hybridMultilevel"/>
    <w:tmpl w:val="5CAA4C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0BB21CB"/>
    <w:multiLevelType w:val="hybridMultilevel"/>
    <w:tmpl w:val="1E2AAB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4BB18EA"/>
    <w:multiLevelType w:val="hybridMultilevel"/>
    <w:tmpl w:val="F10AA1A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9" w15:restartNumberingAfterBreak="0">
    <w:nsid w:val="69B20DDB"/>
    <w:multiLevelType w:val="hybridMultilevel"/>
    <w:tmpl w:val="521438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A016CDD"/>
    <w:multiLevelType w:val="hybridMultilevel"/>
    <w:tmpl w:val="850A3766"/>
    <w:lvl w:ilvl="0" w:tplc="7CA4179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1" w15:restartNumberingAfterBreak="0">
    <w:nsid w:val="6D7D1CAE"/>
    <w:multiLevelType w:val="hybridMultilevel"/>
    <w:tmpl w:val="2BDCFD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49D69A7"/>
    <w:multiLevelType w:val="hybridMultilevel"/>
    <w:tmpl w:val="649051E2"/>
    <w:lvl w:ilvl="0" w:tplc="CF0A65C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4A1176A"/>
    <w:multiLevelType w:val="hybridMultilevel"/>
    <w:tmpl w:val="937ECB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6986F0A"/>
    <w:multiLevelType w:val="hybridMultilevel"/>
    <w:tmpl w:val="1B38B6C2"/>
    <w:lvl w:ilvl="0" w:tplc="7CA40C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5" w15:restartNumberingAfterBreak="0">
    <w:nsid w:val="7B9A123C"/>
    <w:multiLevelType w:val="hybridMultilevel"/>
    <w:tmpl w:val="E9F4CB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E863EA1"/>
    <w:multiLevelType w:val="hybridMultilevel"/>
    <w:tmpl w:val="A5B80744"/>
    <w:lvl w:ilvl="0" w:tplc="1FD0E9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0989314">
    <w:abstractNumId w:val="20"/>
  </w:num>
  <w:num w:numId="2" w16cid:durableId="1975716626">
    <w:abstractNumId w:val="16"/>
  </w:num>
  <w:num w:numId="3" w16cid:durableId="1957522446">
    <w:abstractNumId w:val="9"/>
  </w:num>
  <w:num w:numId="4" w16cid:durableId="1955210381">
    <w:abstractNumId w:val="7"/>
  </w:num>
  <w:num w:numId="5" w16cid:durableId="902985841">
    <w:abstractNumId w:val="6"/>
  </w:num>
  <w:num w:numId="6" w16cid:durableId="1623222275">
    <w:abstractNumId w:val="5"/>
  </w:num>
  <w:num w:numId="7" w16cid:durableId="1669744952">
    <w:abstractNumId w:val="4"/>
  </w:num>
  <w:num w:numId="8" w16cid:durableId="1795831580">
    <w:abstractNumId w:val="8"/>
  </w:num>
  <w:num w:numId="9" w16cid:durableId="1678927319">
    <w:abstractNumId w:val="3"/>
  </w:num>
  <w:num w:numId="10" w16cid:durableId="83378096">
    <w:abstractNumId w:val="2"/>
  </w:num>
  <w:num w:numId="11" w16cid:durableId="966744518">
    <w:abstractNumId w:val="1"/>
  </w:num>
  <w:num w:numId="12" w16cid:durableId="1617638633">
    <w:abstractNumId w:val="0"/>
  </w:num>
  <w:num w:numId="13" w16cid:durableId="230308652">
    <w:abstractNumId w:val="31"/>
  </w:num>
  <w:num w:numId="14" w16cid:durableId="898901728">
    <w:abstractNumId w:val="26"/>
  </w:num>
  <w:num w:numId="15" w16cid:durableId="449009838">
    <w:abstractNumId w:val="21"/>
  </w:num>
  <w:num w:numId="16" w16cid:durableId="824050595">
    <w:abstractNumId w:val="55"/>
  </w:num>
  <w:num w:numId="17" w16cid:durableId="1677224646">
    <w:abstractNumId w:val="40"/>
  </w:num>
  <w:num w:numId="18" w16cid:durableId="1167475929">
    <w:abstractNumId w:val="37"/>
  </w:num>
  <w:num w:numId="19" w16cid:durableId="645860781">
    <w:abstractNumId w:val="11"/>
  </w:num>
  <w:num w:numId="20" w16cid:durableId="626666775">
    <w:abstractNumId w:val="19"/>
  </w:num>
  <w:num w:numId="21" w16cid:durableId="995492139">
    <w:abstractNumId w:val="61"/>
  </w:num>
  <w:num w:numId="22" w16cid:durableId="1045370681">
    <w:abstractNumId w:val="32"/>
  </w:num>
  <w:num w:numId="23" w16cid:durableId="341398023">
    <w:abstractNumId w:val="65"/>
  </w:num>
  <w:num w:numId="24" w16cid:durableId="1991788067">
    <w:abstractNumId w:val="38"/>
  </w:num>
  <w:num w:numId="25" w16cid:durableId="1660843199">
    <w:abstractNumId w:val="22"/>
  </w:num>
  <w:num w:numId="26" w16cid:durableId="1457286083">
    <w:abstractNumId w:val="53"/>
  </w:num>
  <w:num w:numId="27" w16cid:durableId="276565488">
    <w:abstractNumId w:val="49"/>
  </w:num>
  <w:num w:numId="28" w16cid:durableId="370804379">
    <w:abstractNumId w:val="29"/>
  </w:num>
  <w:num w:numId="29" w16cid:durableId="193348964">
    <w:abstractNumId w:val="14"/>
  </w:num>
  <w:num w:numId="30" w16cid:durableId="1163743332">
    <w:abstractNumId w:val="62"/>
  </w:num>
  <w:num w:numId="31" w16cid:durableId="1192721670">
    <w:abstractNumId w:val="54"/>
  </w:num>
  <w:num w:numId="32" w16cid:durableId="895773686">
    <w:abstractNumId w:val="66"/>
  </w:num>
  <w:num w:numId="33" w16cid:durableId="1970429580">
    <w:abstractNumId w:val="52"/>
  </w:num>
  <w:num w:numId="34" w16cid:durableId="1726948862">
    <w:abstractNumId w:val="33"/>
  </w:num>
  <w:num w:numId="35" w16cid:durableId="1811824232">
    <w:abstractNumId w:val="25"/>
  </w:num>
  <w:num w:numId="36" w16cid:durableId="647906718">
    <w:abstractNumId w:val="15"/>
  </w:num>
  <w:num w:numId="37" w16cid:durableId="35549343">
    <w:abstractNumId w:val="41"/>
  </w:num>
  <w:num w:numId="38" w16cid:durableId="999381989">
    <w:abstractNumId w:val="39"/>
  </w:num>
  <w:num w:numId="39" w16cid:durableId="595865499">
    <w:abstractNumId w:val="10"/>
  </w:num>
  <w:num w:numId="40" w16cid:durableId="1117875941">
    <w:abstractNumId w:val="51"/>
  </w:num>
  <w:num w:numId="41" w16cid:durableId="1230312296">
    <w:abstractNumId w:val="45"/>
  </w:num>
  <w:num w:numId="42" w16cid:durableId="331687754">
    <w:abstractNumId w:val="59"/>
  </w:num>
  <w:num w:numId="43" w16cid:durableId="592982454">
    <w:abstractNumId w:val="35"/>
  </w:num>
  <w:num w:numId="44" w16cid:durableId="1919750440">
    <w:abstractNumId w:val="50"/>
  </w:num>
  <w:num w:numId="45" w16cid:durableId="1493447800">
    <w:abstractNumId w:val="30"/>
  </w:num>
  <w:num w:numId="46" w16cid:durableId="330987280">
    <w:abstractNumId w:val="12"/>
  </w:num>
  <w:num w:numId="47" w16cid:durableId="1616983196">
    <w:abstractNumId w:val="47"/>
  </w:num>
  <w:num w:numId="48" w16cid:durableId="1023702091">
    <w:abstractNumId w:val="42"/>
  </w:num>
  <w:num w:numId="49" w16cid:durableId="1450318871">
    <w:abstractNumId w:val="58"/>
  </w:num>
  <w:num w:numId="50" w16cid:durableId="1156141851">
    <w:abstractNumId w:val="28"/>
  </w:num>
  <w:num w:numId="51" w16cid:durableId="808743531">
    <w:abstractNumId w:val="36"/>
  </w:num>
  <w:num w:numId="52" w16cid:durableId="1503202375">
    <w:abstractNumId w:val="46"/>
  </w:num>
  <w:num w:numId="53" w16cid:durableId="440613267">
    <w:abstractNumId w:val="34"/>
  </w:num>
  <w:num w:numId="54" w16cid:durableId="209927505">
    <w:abstractNumId w:val="23"/>
  </w:num>
  <w:num w:numId="55" w16cid:durableId="819619461">
    <w:abstractNumId w:val="63"/>
  </w:num>
  <w:num w:numId="56" w16cid:durableId="1960843379">
    <w:abstractNumId w:val="57"/>
  </w:num>
  <w:num w:numId="57" w16cid:durableId="1400052954">
    <w:abstractNumId w:val="24"/>
  </w:num>
  <w:num w:numId="58" w16cid:durableId="958292802">
    <w:abstractNumId w:val="43"/>
  </w:num>
  <w:num w:numId="59" w16cid:durableId="1775007067">
    <w:abstractNumId w:val="18"/>
  </w:num>
  <w:num w:numId="60" w16cid:durableId="1760711327">
    <w:abstractNumId w:val="48"/>
  </w:num>
  <w:num w:numId="61" w16cid:durableId="5713970">
    <w:abstractNumId w:val="13"/>
  </w:num>
  <w:num w:numId="62" w16cid:durableId="435563875">
    <w:abstractNumId w:val="44"/>
  </w:num>
  <w:num w:numId="63" w16cid:durableId="1718889297">
    <w:abstractNumId w:val="56"/>
  </w:num>
  <w:num w:numId="64" w16cid:durableId="21827460">
    <w:abstractNumId w:val="17"/>
  </w:num>
  <w:num w:numId="65" w16cid:durableId="1065831609">
    <w:abstractNumId w:val="60"/>
  </w:num>
  <w:num w:numId="66" w16cid:durableId="1106651989">
    <w:abstractNumId w:val="27"/>
  </w:num>
  <w:num w:numId="67" w16cid:durableId="1402634183">
    <w:abstractNumId w:val="64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Formatting/>
  <w:defaultTabStop w:val="720"/>
  <w:drawingGridHorizontalSpacing w:val="100"/>
  <w:displayHorizont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0B83"/>
    <w:rsid w:val="000014AB"/>
    <w:rsid w:val="000029EA"/>
    <w:rsid w:val="00003207"/>
    <w:rsid w:val="0000322C"/>
    <w:rsid w:val="000038B2"/>
    <w:rsid w:val="00003961"/>
    <w:rsid w:val="00003B07"/>
    <w:rsid w:val="00003B58"/>
    <w:rsid w:val="00004470"/>
    <w:rsid w:val="00004A4D"/>
    <w:rsid w:val="00005177"/>
    <w:rsid w:val="00005689"/>
    <w:rsid w:val="0000613E"/>
    <w:rsid w:val="00006482"/>
    <w:rsid w:val="00007367"/>
    <w:rsid w:val="00007AA1"/>
    <w:rsid w:val="00010ECE"/>
    <w:rsid w:val="000111EF"/>
    <w:rsid w:val="00013FC2"/>
    <w:rsid w:val="00014342"/>
    <w:rsid w:val="0001439D"/>
    <w:rsid w:val="00015AAF"/>
    <w:rsid w:val="0001672A"/>
    <w:rsid w:val="00017A02"/>
    <w:rsid w:val="00017E6F"/>
    <w:rsid w:val="00020990"/>
    <w:rsid w:val="00021DCB"/>
    <w:rsid w:val="000232C2"/>
    <w:rsid w:val="00026767"/>
    <w:rsid w:val="0003085A"/>
    <w:rsid w:val="00031C78"/>
    <w:rsid w:val="00033945"/>
    <w:rsid w:val="00034065"/>
    <w:rsid w:val="00035742"/>
    <w:rsid w:val="00041F34"/>
    <w:rsid w:val="000433D2"/>
    <w:rsid w:val="00043499"/>
    <w:rsid w:val="00044B10"/>
    <w:rsid w:val="00044EB7"/>
    <w:rsid w:val="00045FD3"/>
    <w:rsid w:val="000462FB"/>
    <w:rsid w:val="00046E53"/>
    <w:rsid w:val="00046EC8"/>
    <w:rsid w:val="00047802"/>
    <w:rsid w:val="00047E3E"/>
    <w:rsid w:val="00050C81"/>
    <w:rsid w:val="00051119"/>
    <w:rsid w:val="00051F16"/>
    <w:rsid w:val="0005286C"/>
    <w:rsid w:val="000543F6"/>
    <w:rsid w:val="0005473A"/>
    <w:rsid w:val="00054890"/>
    <w:rsid w:val="000559F1"/>
    <w:rsid w:val="000569CD"/>
    <w:rsid w:val="000577D5"/>
    <w:rsid w:val="00057DCB"/>
    <w:rsid w:val="00060FD2"/>
    <w:rsid w:val="00062CB6"/>
    <w:rsid w:val="00063567"/>
    <w:rsid w:val="00063D7C"/>
    <w:rsid w:val="0006424B"/>
    <w:rsid w:val="000652EA"/>
    <w:rsid w:val="0006592A"/>
    <w:rsid w:val="00065C60"/>
    <w:rsid w:val="000678F8"/>
    <w:rsid w:val="00071ABA"/>
    <w:rsid w:val="00071B85"/>
    <w:rsid w:val="00071B86"/>
    <w:rsid w:val="00072FDD"/>
    <w:rsid w:val="0007301C"/>
    <w:rsid w:val="00073CE0"/>
    <w:rsid w:val="00074F0A"/>
    <w:rsid w:val="0007523F"/>
    <w:rsid w:val="0007562B"/>
    <w:rsid w:val="00076035"/>
    <w:rsid w:val="00076889"/>
    <w:rsid w:val="00076D15"/>
    <w:rsid w:val="00077C7E"/>
    <w:rsid w:val="000803ED"/>
    <w:rsid w:val="0008108C"/>
    <w:rsid w:val="00083885"/>
    <w:rsid w:val="00083DEF"/>
    <w:rsid w:val="000841A7"/>
    <w:rsid w:val="000850D6"/>
    <w:rsid w:val="00090D63"/>
    <w:rsid w:val="000910AD"/>
    <w:rsid w:val="000924D9"/>
    <w:rsid w:val="00093595"/>
    <w:rsid w:val="0009368A"/>
    <w:rsid w:val="00093AB7"/>
    <w:rsid w:val="00093D87"/>
    <w:rsid w:val="00093E20"/>
    <w:rsid w:val="00093F14"/>
    <w:rsid w:val="00095523"/>
    <w:rsid w:val="00095756"/>
    <w:rsid w:val="00095A4F"/>
    <w:rsid w:val="00096491"/>
    <w:rsid w:val="0009673E"/>
    <w:rsid w:val="000970C7"/>
    <w:rsid w:val="0009735E"/>
    <w:rsid w:val="000A144A"/>
    <w:rsid w:val="000A3067"/>
    <w:rsid w:val="000A352C"/>
    <w:rsid w:val="000A4091"/>
    <w:rsid w:val="000A57ED"/>
    <w:rsid w:val="000A57F0"/>
    <w:rsid w:val="000A5E8A"/>
    <w:rsid w:val="000A610F"/>
    <w:rsid w:val="000A61A5"/>
    <w:rsid w:val="000A6213"/>
    <w:rsid w:val="000A67F4"/>
    <w:rsid w:val="000A79A6"/>
    <w:rsid w:val="000B0B67"/>
    <w:rsid w:val="000B0CB1"/>
    <w:rsid w:val="000B1ADE"/>
    <w:rsid w:val="000B237F"/>
    <w:rsid w:val="000B2C83"/>
    <w:rsid w:val="000B354B"/>
    <w:rsid w:val="000B485C"/>
    <w:rsid w:val="000B574F"/>
    <w:rsid w:val="000B68E7"/>
    <w:rsid w:val="000C04CF"/>
    <w:rsid w:val="000C12CF"/>
    <w:rsid w:val="000C164A"/>
    <w:rsid w:val="000C191E"/>
    <w:rsid w:val="000C1B4B"/>
    <w:rsid w:val="000C1E28"/>
    <w:rsid w:val="000C2205"/>
    <w:rsid w:val="000C3E37"/>
    <w:rsid w:val="000C4856"/>
    <w:rsid w:val="000C4F35"/>
    <w:rsid w:val="000C5390"/>
    <w:rsid w:val="000C5A45"/>
    <w:rsid w:val="000C5CAA"/>
    <w:rsid w:val="000C6186"/>
    <w:rsid w:val="000C7FB6"/>
    <w:rsid w:val="000D0731"/>
    <w:rsid w:val="000D24D2"/>
    <w:rsid w:val="000D3C30"/>
    <w:rsid w:val="000D58DF"/>
    <w:rsid w:val="000D5E0E"/>
    <w:rsid w:val="000D5E29"/>
    <w:rsid w:val="000D6671"/>
    <w:rsid w:val="000D76F3"/>
    <w:rsid w:val="000D7C2C"/>
    <w:rsid w:val="000E1BCE"/>
    <w:rsid w:val="000E211A"/>
    <w:rsid w:val="000E2252"/>
    <w:rsid w:val="000E2295"/>
    <w:rsid w:val="000E2713"/>
    <w:rsid w:val="000E2E69"/>
    <w:rsid w:val="000E48F5"/>
    <w:rsid w:val="000E69B3"/>
    <w:rsid w:val="000E722E"/>
    <w:rsid w:val="000E7D4A"/>
    <w:rsid w:val="000F0442"/>
    <w:rsid w:val="000F09E0"/>
    <w:rsid w:val="000F2173"/>
    <w:rsid w:val="000F2E59"/>
    <w:rsid w:val="000F44E0"/>
    <w:rsid w:val="000F5EE1"/>
    <w:rsid w:val="000F6961"/>
    <w:rsid w:val="000F741C"/>
    <w:rsid w:val="00100FE7"/>
    <w:rsid w:val="00102F54"/>
    <w:rsid w:val="00102FD2"/>
    <w:rsid w:val="0010349C"/>
    <w:rsid w:val="00103C24"/>
    <w:rsid w:val="001045EF"/>
    <w:rsid w:val="001047C9"/>
    <w:rsid w:val="00105A27"/>
    <w:rsid w:val="00105A60"/>
    <w:rsid w:val="00105A98"/>
    <w:rsid w:val="0010641F"/>
    <w:rsid w:val="00106EA2"/>
    <w:rsid w:val="00107502"/>
    <w:rsid w:val="00110008"/>
    <w:rsid w:val="00111C7C"/>
    <w:rsid w:val="0011359D"/>
    <w:rsid w:val="0011614A"/>
    <w:rsid w:val="00120DA4"/>
    <w:rsid w:val="001217F8"/>
    <w:rsid w:val="0012196E"/>
    <w:rsid w:val="001222D6"/>
    <w:rsid w:val="001237B2"/>
    <w:rsid w:val="00123AF4"/>
    <w:rsid w:val="00124882"/>
    <w:rsid w:val="00125E65"/>
    <w:rsid w:val="001302CD"/>
    <w:rsid w:val="00130783"/>
    <w:rsid w:val="0013185C"/>
    <w:rsid w:val="00132BE0"/>
    <w:rsid w:val="00132F0A"/>
    <w:rsid w:val="001330F5"/>
    <w:rsid w:val="00133AE9"/>
    <w:rsid w:val="001343D6"/>
    <w:rsid w:val="001351E0"/>
    <w:rsid w:val="00135941"/>
    <w:rsid w:val="001363C4"/>
    <w:rsid w:val="001402CB"/>
    <w:rsid w:val="00140E0B"/>
    <w:rsid w:val="00144333"/>
    <w:rsid w:val="00145B1E"/>
    <w:rsid w:val="00145F15"/>
    <w:rsid w:val="00146A1B"/>
    <w:rsid w:val="00147312"/>
    <w:rsid w:val="00147626"/>
    <w:rsid w:val="00147BB6"/>
    <w:rsid w:val="0015168D"/>
    <w:rsid w:val="00151AED"/>
    <w:rsid w:val="00151B7C"/>
    <w:rsid w:val="001520E8"/>
    <w:rsid w:val="0015210F"/>
    <w:rsid w:val="001524E7"/>
    <w:rsid w:val="00152886"/>
    <w:rsid w:val="00152F05"/>
    <w:rsid w:val="00153BF0"/>
    <w:rsid w:val="0015417D"/>
    <w:rsid w:val="0015700A"/>
    <w:rsid w:val="00157425"/>
    <w:rsid w:val="00157E31"/>
    <w:rsid w:val="00157E5E"/>
    <w:rsid w:val="001602D1"/>
    <w:rsid w:val="001610F0"/>
    <w:rsid w:val="00161B4D"/>
    <w:rsid w:val="00163134"/>
    <w:rsid w:val="001635F0"/>
    <w:rsid w:val="001639AD"/>
    <w:rsid w:val="001659F2"/>
    <w:rsid w:val="001662F7"/>
    <w:rsid w:val="0016698C"/>
    <w:rsid w:val="001671F2"/>
    <w:rsid w:val="00167BF3"/>
    <w:rsid w:val="001704B8"/>
    <w:rsid w:val="00171BAD"/>
    <w:rsid w:val="00172248"/>
    <w:rsid w:val="0017259C"/>
    <w:rsid w:val="00173720"/>
    <w:rsid w:val="00176505"/>
    <w:rsid w:val="00176882"/>
    <w:rsid w:val="00176A19"/>
    <w:rsid w:val="0017769D"/>
    <w:rsid w:val="00181AAE"/>
    <w:rsid w:val="00182B47"/>
    <w:rsid w:val="00183A59"/>
    <w:rsid w:val="0018475F"/>
    <w:rsid w:val="001850B2"/>
    <w:rsid w:val="00186716"/>
    <w:rsid w:val="00186CAE"/>
    <w:rsid w:val="00186F47"/>
    <w:rsid w:val="001877D0"/>
    <w:rsid w:val="00187987"/>
    <w:rsid w:val="00187E28"/>
    <w:rsid w:val="0019108F"/>
    <w:rsid w:val="00191444"/>
    <w:rsid w:val="001919A4"/>
    <w:rsid w:val="00192A9C"/>
    <w:rsid w:val="00192AE2"/>
    <w:rsid w:val="0019384E"/>
    <w:rsid w:val="0019483F"/>
    <w:rsid w:val="0019589D"/>
    <w:rsid w:val="00195CB1"/>
    <w:rsid w:val="00196044"/>
    <w:rsid w:val="00196338"/>
    <w:rsid w:val="001A2467"/>
    <w:rsid w:val="001A3778"/>
    <w:rsid w:val="001A4577"/>
    <w:rsid w:val="001A4762"/>
    <w:rsid w:val="001A5347"/>
    <w:rsid w:val="001A55F4"/>
    <w:rsid w:val="001A6454"/>
    <w:rsid w:val="001A6D81"/>
    <w:rsid w:val="001A787E"/>
    <w:rsid w:val="001A7B21"/>
    <w:rsid w:val="001A7FCD"/>
    <w:rsid w:val="001B17B2"/>
    <w:rsid w:val="001B2BFB"/>
    <w:rsid w:val="001B3754"/>
    <w:rsid w:val="001B3A35"/>
    <w:rsid w:val="001B3B98"/>
    <w:rsid w:val="001B3C9D"/>
    <w:rsid w:val="001B4558"/>
    <w:rsid w:val="001B54A0"/>
    <w:rsid w:val="001B7536"/>
    <w:rsid w:val="001C4489"/>
    <w:rsid w:val="001C478C"/>
    <w:rsid w:val="001C4B87"/>
    <w:rsid w:val="001C5944"/>
    <w:rsid w:val="001C5F11"/>
    <w:rsid w:val="001C792E"/>
    <w:rsid w:val="001C7A52"/>
    <w:rsid w:val="001D0709"/>
    <w:rsid w:val="001D0B1F"/>
    <w:rsid w:val="001D2B30"/>
    <w:rsid w:val="001D66B3"/>
    <w:rsid w:val="001D7BF4"/>
    <w:rsid w:val="001E07DF"/>
    <w:rsid w:val="001E0D51"/>
    <w:rsid w:val="001E2105"/>
    <w:rsid w:val="001E2106"/>
    <w:rsid w:val="001E253B"/>
    <w:rsid w:val="001E2F09"/>
    <w:rsid w:val="001E3159"/>
    <w:rsid w:val="001E3252"/>
    <w:rsid w:val="001E4E06"/>
    <w:rsid w:val="001E64F7"/>
    <w:rsid w:val="001E6934"/>
    <w:rsid w:val="001E779A"/>
    <w:rsid w:val="001E78A7"/>
    <w:rsid w:val="001F0002"/>
    <w:rsid w:val="001F0CCA"/>
    <w:rsid w:val="001F21E9"/>
    <w:rsid w:val="001F3992"/>
    <w:rsid w:val="001F3CD7"/>
    <w:rsid w:val="001F439B"/>
    <w:rsid w:val="001F469F"/>
    <w:rsid w:val="001F4950"/>
    <w:rsid w:val="001F6AF7"/>
    <w:rsid w:val="001F6F36"/>
    <w:rsid w:val="001F74E6"/>
    <w:rsid w:val="00200442"/>
    <w:rsid w:val="00200615"/>
    <w:rsid w:val="00200638"/>
    <w:rsid w:val="002019A1"/>
    <w:rsid w:val="00201A65"/>
    <w:rsid w:val="00202B41"/>
    <w:rsid w:val="00202EC7"/>
    <w:rsid w:val="00204538"/>
    <w:rsid w:val="00204963"/>
    <w:rsid w:val="00205909"/>
    <w:rsid w:val="00205AFA"/>
    <w:rsid w:val="00205D4C"/>
    <w:rsid w:val="00205DAF"/>
    <w:rsid w:val="0020695B"/>
    <w:rsid w:val="00207B82"/>
    <w:rsid w:val="002104E6"/>
    <w:rsid w:val="002105AC"/>
    <w:rsid w:val="00210956"/>
    <w:rsid w:val="00212171"/>
    <w:rsid w:val="00215E62"/>
    <w:rsid w:val="00220B47"/>
    <w:rsid w:val="00221252"/>
    <w:rsid w:val="00222B62"/>
    <w:rsid w:val="00222F32"/>
    <w:rsid w:val="00223D65"/>
    <w:rsid w:val="00224318"/>
    <w:rsid w:val="00225399"/>
    <w:rsid w:val="0022555D"/>
    <w:rsid w:val="002255D2"/>
    <w:rsid w:val="00230887"/>
    <w:rsid w:val="00230D92"/>
    <w:rsid w:val="0023206C"/>
    <w:rsid w:val="00233360"/>
    <w:rsid w:val="00234644"/>
    <w:rsid w:val="0023538D"/>
    <w:rsid w:val="002354C9"/>
    <w:rsid w:val="00236460"/>
    <w:rsid w:val="00240E02"/>
    <w:rsid w:val="00241E10"/>
    <w:rsid w:val="002423CC"/>
    <w:rsid w:val="00242620"/>
    <w:rsid w:val="002428F2"/>
    <w:rsid w:val="00244953"/>
    <w:rsid w:val="00245738"/>
    <w:rsid w:val="00246673"/>
    <w:rsid w:val="00246A63"/>
    <w:rsid w:val="002526EE"/>
    <w:rsid w:val="0025398C"/>
    <w:rsid w:val="00254776"/>
    <w:rsid w:val="002547B9"/>
    <w:rsid w:val="00254811"/>
    <w:rsid w:val="0025511C"/>
    <w:rsid w:val="0025575E"/>
    <w:rsid w:val="002560AE"/>
    <w:rsid w:val="002566BF"/>
    <w:rsid w:val="00260855"/>
    <w:rsid w:val="00263E3E"/>
    <w:rsid w:val="00264E5A"/>
    <w:rsid w:val="00265BC4"/>
    <w:rsid w:val="002675C3"/>
    <w:rsid w:val="00267CE2"/>
    <w:rsid w:val="002714B3"/>
    <w:rsid w:val="00271AE1"/>
    <w:rsid w:val="00271F8D"/>
    <w:rsid w:val="0027261C"/>
    <w:rsid w:val="002730A5"/>
    <w:rsid w:val="0027338D"/>
    <w:rsid w:val="0027393C"/>
    <w:rsid w:val="002742C9"/>
    <w:rsid w:val="00274974"/>
    <w:rsid w:val="00274BB5"/>
    <w:rsid w:val="00275542"/>
    <w:rsid w:val="00275571"/>
    <w:rsid w:val="0027565C"/>
    <w:rsid w:val="00275D0F"/>
    <w:rsid w:val="0027608C"/>
    <w:rsid w:val="00276285"/>
    <w:rsid w:val="002776E0"/>
    <w:rsid w:val="00277B6D"/>
    <w:rsid w:val="00280FFE"/>
    <w:rsid w:val="002813A8"/>
    <w:rsid w:val="002814A6"/>
    <w:rsid w:val="002825B3"/>
    <w:rsid w:val="0028401D"/>
    <w:rsid w:val="00284B6E"/>
    <w:rsid w:val="0028543D"/>
    <w:rsid w:val="002861E4"/>
    <w:rsid w:val="00287836"/>
    <w:rsid w:val="00287913"/>
    <w:rsid w:val="00287B08"/>
    <w:rsid w:val="002904B7"/>
    <w:rsid w:val="00291118"/>
    <w:rsid w:val="0029182E"/>
    <w:rsid w:val="002920DF"/>
    <w:rsid w:val="00292119"/>
    <w:rsid w:val="0029272C"/>
    <w:rsid w:val="00292D55"/>
    <w:rsid w:val="00293DCA"/>
    <w:rsid w:val="002944A1"/>
    <w:rsid w:val="00297606"/>
    <w:rsid w:val="002A1A3E"/>
    <w:rsid w:val="002A2310"/>
    <w:rsid w:val="002A2B7A"/>
    <w:rsid w:val="002A34A6"/>
    <w:rsid w:val="002A352B"/>
    <w:rsid w:val="002A3B0F"/>
    <w:rsid w:val="002A47BB"/>
    <w:rsid w:val="002A49E3"/>
    <w:rsid w:val="002A4A6E"/>
    <w:rsid w:val="002A53F5"/>
    <w:rsid w:val="002A5899"/>
    <w:rsid w:val="002A6748"/>
    <w:rsid w:val="002B042D"/>
    <w:rsid w:val="002B0826"/>
    <w:rsid w:val="002B1336"/>
    <w:rsid w:val="002B24AC"/>
    <w:rsid w:val="002B24F2"/>
    <w:rsid w:val="002B24FF"/>
    <w:rsid w:val="002B252E"/>
    <w:rsid w:val="002B4414"/>
    <w:rsid w:val="002B50D0"/>
    <w:rsid w:val="002C081B"/>
    <w:rsid w:val="002C0D44"/>
    <w:rsid w:val="002C1589"/>
    <w:rsid w:val="002C2BC9"/>
    <w:rsid w:val="002C2CFB"/>
    <w:rsid w:val="002C2E3A"/>
    <w:rsid w:val="002C3293"/>
    <w:rsid w:val="002C3705"/>
    <w:rsid w:val="002C42DD"/>
    <w:rsid w:val="002C4ED8"/>
    <w:rsid w:val="002C527B"/>
    <w:rsid w:val="002C56E7"/>
    <w:rsid w:val="002C60B9"/>
    <w:rsid w:val="002C6727"/>
    <w:rsid w:val="002C6E4C"/>
    <w:rsid w:val="002D0915"/>
    <w:rsid w:val="002D2B5F"/>
    <w:rsid w:val="002D4CDE"/>
    <w:rsid w:val="002D5F62"/>
    <w:rsid w:val="002D601C"/>
    <w:rsid w:val="002D6936"/>
    <w:rsid w:val="002D7C71"/>
    <w:rsid w:val="002D7C8C"/>
    <w:rsid w:val="002E07D2"/>
    <w:rsid w:val="002E1B6D"/>
    <w:rsid w:val="002E1CA5"/>
    <w:rsid w:val="002E23AF"/>
    <w:rsid w:val="002E2932"/>
    <w:rsid w:val="002E314A"/>
    <w:rsid w:val="002E37BB"/>
    <w:rsid w:val="002E4267"/>
    <w:rsid w:val="002E4713"/>
    <w:rsid w:val="002F1F7B"/>
    <w:rsid w:val="002F1FC8"/>
    <w:rsid w:val="002F29A4"/>
    <w:rsid w:val="002F5208"/>
    <w:rsid w:val="002F5C6B"/>
    <w:rsid w:val="002F61FE"/>
    <w:rsid w:val="002F702D"/>
    <w:rsid w:val="003009AD"/>
    <w:rsid w:val="0030146F"/>
    <w:rsid w:val="0030147D"/>
    <w:rsid w:val="003015E9"/>
    <w:rsid w:val="003029E2"/>
    <w:rsid w:val="00302D91"/>
    <w:rsid w:val="00303669"/>
    <w:rsid w:val="0030413F"/>
    <w:rsid w:val="00304D07"/>
    <w:rsid w:val="0030638F"/>
    <w:rsid w:val="00306BF2"/>
    <w:rsid w:val="003077E3"/>
    <w:rsid w:val="00310B30"/>
    <w:rsid w:val="00310E69"/>
    <w:rsid w:val="00311886"/>
    <w:rsid w:val="00314632"/>
    <w:rsid w:val="00314B50"/>
    <w:rsid w:val="003151ED"/>
    <w:rsid w:val="00316248"/>
    <w:rsid w:val="00320140"/>
    <w:rsid w:val="003214B3"/>
    <w:rsid w:val="0032222C"/>
    <w:rsid w:val="00322563"/>
    <w:rsid w:val="003229D3"/>
    <w:rsid w:val="00322D15"/>
    <w:rsid w:val="00326D0C"/>
    <w:rsid w:val="0033036B"/>
    <w:rsid w:val="0033072B"/>
    <w:rsid w:val="0033236C"/>
    <w:rsid w:val="00332666"/>
    <w:rsid w:val="0033399D"/>
    <w:rsid w:val="00333E79"/>
    <w:rsid w:val="00333EF7"/>
    <w:rsid w:val="00334D36"/>
    <w:rsid w:val="00335642"/>
    <w:rsid w:val="003361CD"/>
    <w:rsid w:val="0033627E"/>
    <w:rsid w:val="00336612"/>
    <w:rsid w:val="00336A28"/>
    <w:rsid w:val="00341132"/>
    <w:rsid w:val="00341AEF"/>
    <w:rsid w:val="00341D20"/>
    <w:rsid w:val="003421E3"/>
    <w:rsid w:val="003423FA"/>
    <w:rsid w:val="0034252F"/>
    <w:rsid w:val="003425B0"/>
    <w:rsid w:val="003439EA"/>
    <w:rsid w:val="0034433D"/>
    <w:rsid w:val="00345C62"/>
    <w:rsid w:val="0034602A"/>
    <w:rsid w:val="00346C72"/>
    <w:rsid w:val="0035051C"/>
    <w:rsid w:val="00351A78"/>
    <w:rsid w:val="0035218E"/>
    <w:rsid w:val="00354DB2"/>
    <w:rsid w:val="003556C4"/>
    <w:rsid w:val="00355731"/>
    <w:rsid w:val="00356853"/>
    <w:rsid w:val="00356BDB"/>
    <w:rsid w:val="00356CEA"/>
    <w:rsid w:val="0036070C"/>
    <w:rsid w:val="003608AD"/>
    <w:rsid w:val="00361D69"/>
    <w:rsid w:val="00363851"/>
    <w:rsid w:val="00363A6B"/>
    <w:rsid w:val="0036475B"/>
    <w:rsid w:val="00364AB0"/>
    <w:rsid w:val="0036580C"/>
    <w:rsid w:val="003662D1"/>
    <w:rsid w:val="00367EAE"/>
    <w:rsid w:val="003705B6"/>
    <w:rsid w:val="00372A54"/>
    <w:rsid w:val="00372E88"/>
    <w:rsid w:val="00375B9C"/>
    <w:rsid w:val="00380718"/>
    <w:rsid w:val="0038093F"/>
    <w:rsid w:val="00380BBA"/>
    <w:rsid w:val="00381E4E"/>
    <w:rsid w:val="00382790"/>
    <w:rsid w:val="0038337E"/>
    <w:rsid w:val="00383D2C"/>
    <w:rsid w:val="003854F8"/>
    <w:rsid w:val="003855F4"/>
    <w:rsid w:val="00385EAD"/>
    <w:rsid w:val="00387CD5"/>
    <w:rsid w:val="00387EDD"/>
    <w:rsid w:val="00387FC7"/>
    <w:rsid w:val="00390B49"/>
    <w:rsid w:val="00390C96"/>
    <w:rsid w:val="003914B1"/>
    <w:rsid w:val="0039163D"/>
    <w:rsid w:val="00391918"/>
    <w:rsid w:val="003919A5"/>
    <w:rsid w:val="003919F5"/>
    <w:rsid w:val="0039423D"/>
    <w:rsid w:val="00395FDC"/>
    <w:rsid w:val="0039689C"/>
    <w:rsid w:val="00396C94"/>
    <w:rsid w:val="003972DB"/>
    <w:rsid w:val="003A1077"/>
    <w:rsid w:val="003A1921"/>
    <w:rsid w:val="003A21C4"/>
    <w:rsid w:val="003A22F2"/>
    <w:rsid w:val="003A3D78"/>
    <w:rsid w:val="003A5D57"/>
    <w:rsid w:val="003A7AA2"/>
    <w:rsid w:val="003B05FD"/>
    <w:rsid w:val="003B0F20"/>
    <w:rsid w:val="003B125A"/>
    <w:rsid w:val="003B2C6C"/>
    <w:rsid w:val="003B2CD1"/>
    <w:rsid w:val="003B33AF"/>
    <w:rsid w:val="003B39A3"/>
    <w:rsid w:val="003B4C84"/>
    <w:rsid w:val="003B4CAD"/>
    <w:rsid w:val="003B4E18"/>
    <w:rsid w:val="003B6FCF"/>
    <w:rsid w:val="003B7EEF"/>
    <w:rsid w:val="003C1167"/>
    <w:rsid w:val="003C11B4"/>
    <w:rsid w:val="003C12E2"/>
    <w:rsid w:val="003C1AAE"/>
    <w:rsid w:val="003C33C9"/>
    <w:rsid w:val="003C3EC0"/>
    <w:rsid w:val="003C48F6"/>
    <w:rsid w:val="003C6582"/>
    <w:rsid w:val="003D05FF"/>
    <w:rsid w:val="003D061C"/>
    <w:rsid w:val="003D30C1"/>
    <w:rsid w:val="003D4B40"/>
    <w:rsid w:val="003D6653"/>
    <w:rsid w:val="003D6B83"/>
    <w:rsid w:val="003D6CF5"/>
    <w:rsid w:val="003D7501"/>
    <w:rsid w:val="003D7D4D"/>
    <w:rsid w:val="003E0691"/>
    <w:rsid w:val="003E0CDB"/>
    <w:rsid w:val="003E0DA6"/>
    <w:rsid w:val="003E14CA"/>
    <w:rsid w:val="003E2382"/>
    <w:rsid w:val="003E353D"/>
    <w:rsid w:val="003E5C21"/>
    <w:rsid w:val="003E6CA9"/>
    <w:rsid w:val="003F01FB"/>
    <w:rsid w:val="003F0BF1"/>
    <w:rsid w:val="003F176B"/>
    <w:rsid w:val="003F1933"/>
    <w:rsid w:val="003F1C58"/>
    <w:rsid w:val="003F1C83"/>
    <w:rsid w:val="003F1D47"/>
    <w:rsid w:val="003F223A"/>
    <w:rsid w:val="003F2ABF"/>
    <w:rsid w:val="003F2BB7"/>
    <w:rsid w:val="003F4FCF"/>
    <w:rsid w:val="003F5067"/>
    <w:rsid w:val="003F543A"/>
    <w:rsid w:val="003F58C7"/>
    <w:rsid w:val="003F6329"/>
    <w:rsid w:val="003F67F5"/>
    <w:rsid w:val="00400FE2"/>
    <w:rsid w:val="004012E0"/>
    <w:rsid w:val="0040158D"/>
    <w:rsid w:val="00401C14"/>
    <w:rsid w:val="00401CC0"/>
    <w:rsid w:val="00401D99"/>
    <w:rsid w:val="0040332A"/>
    <w:rsid w:val="00403F6A"/>
    <w:rsid w:val="00404371"/>
    <w:rsid w:val="004054A7"/>
    <w:rsid w:val="0040691B"/>
    <w:rsid w:val="00407C27"/>
    <w:rsid w:val="00411698"/>
    <w:rsid w:val="004129E5"/>
    <w:rsid w:val="00413402"/>
    <w:rsid w:val="00415297"/>
    <w:rsid w:val="004161ED"/>
    <w:rsid w:val="0041683D"/>
    <w:rsid w:val="00416F12"/>
    <w:rsid w:val="00417538"/>
    <w:rsid w:val="00420AF5"/>
    <w:rsid w:val="00420B3E"/>
    <w:rsid w:val="00420BE8"/>
    <w:rsid w:val="004221E0"/>
    <w:rsid w:val="004231A4"/>
    <w:rsid w:val="00423475"/>
    <w:rsid w:val="00423E6D"/>
    <w:rsid w:val="004249B8"/>
    <w:rsid w:val="00424B72"/>
    <w:rsid w:val="00425662"/>
    <w:rsid w:val="00425747"/>
    <w:rsid w:val="00426347"/>
    <w:rsid w:val="00426858"/>
    <w:rsid w:val="00426880"/>
    <w:rsid w:val="00426F53"/>
    <w:rsid w:val="004270AE"/>
    <w:rsid w:val="004310F1"/>
    <w:rsid w:val="00431515"/>
    <w:rsid w:val="00433032"/>
    <w:rsid w:val="0043361A"/>
    <w:rsid w:val="00433967"/>
    <w:rsid w:val="0043653C"/>
    <w:rsid w:val="004367E0"/>
    <w:rsid w:val="004368CA"/>
    <w:rsid w:val="00437195"/>
    <w:rsid w:val="00437E03"/>
    <w:rsid w:val="0044049D"/>
    <w:rsid w:val="004410CC"/>
    <w:rsid w:val="004411C2"/>
    <w:rsid w:val="00441518"/>
    <w:rsid w:val="00441C42"/>
    <w:rsid w:val="00442DA9"/>
    <w:rsid w:val="00444966"/>
    <w:rsid w:val="00444B0D"/>
    <w:rsid w:val="00447037"/>
    <w:rsid w:val="0045004E"/>
    <w:rsid w:val="00452F96"/>
    <w:rsid w:val="00453844"/>
    <w:rsid w:val="00453E75"/>
    <w:rsid w:val="00453F42"/>
    <w:rsid w:val="004544F8"/>
    <w:rsid w:val="00454B7A"/>
    <w:rsid w:val="00456503"/>
    <w:rsid w:val="00457085"/>
    <w:rsid w:val="004573A0"/>
    <w:rsid w:val="0045754D"/>
    <w:rsid w:val="00464ABE"/>
    <w:rsid w:val="00464E6B"/>
    <w:rsid w:val="004655D8"/>
    <w:rsid w:val="00465725"/>
    <w:rsid w:val="00467088"/>
    <w:rsid w:val="00473B55"/>
    <w:rsid w:val="0047415D"/>
    <w:rsid w:val="004748BD"/>
    <w:rsid w:val="00474A71"/>
    <w:rsid w:val="00477693"/>
    <w:rsid w:val="00480269"/>
    <w:rsid w:val="004803D1"/>
    <w:rsid w:val="00480512"/>
    <w:rsid w:val="004805EF"/>
    <w:rsid w:val="00480F04"/>
    <w:rsid w:val="00481826"/>
    <w:rsid w:val="00481927"/>
    <w:rsid w:val="00482669"/>
    <w:rsid w:val="00482B4D"/>
    <w:rsid w:val="00483530"/>
    <w:rsid w:val="00484955"/>
    <w:rsid w:val="0048513C"/>
    <w:rsid w:val="004853C3"/>
    <w:rsid w:val="0048579F"/>
    <w:rsid w:val="004865BF"/>
    <w:rsid w:val="00487A34"/>
    <w:rsid w:val="00490379"/>
    <w:rsid w:val="004903EA"/>
    <w:rsid w:val="0049123A"/>
    <w:rsid w:val="00492617"/>
    <w:rsid w:val="00492A20"/>
    <w:rsid w:val="00492B89"/>
    <w:rsid w:val="00492D39"/>
    <w:rsid w:val="00494113"/>
    <w:rsid w:val="004974CB"/>
    <w:rsid w:val="004A14A3"/>
    <w:rsid w:val="004A18BC"/>
    <w:rsid w:val="004A19D4"/>
    <w:rsid w:val="004A37C2"/>
    <w:rsid w:val="004A5294"/>
    <w:rsid w:val="004A6449"/>
    <w:rsid w:val="004A646E"/>
    <w:rsid w:val="004A700A"/>
    <w:rsid w:val="004A73D3"/>
    <w:rsid w:val="004A7E0B"/>
    <w:rsid w:val="004A7F40"/>
    <w:rsid w:val="004B10E7"/>
    <w:rsid w:val="004B2073"/>
    <w:rsid w:val="004B38CC"/>
    <w:rsid w:val="004B39F8"/>
    <w:rsid w:val="004B416F"/>
    <w:rsid w:val="004B600D"/>
    <w:rsid w:val="004B78CF"/>
    <w:rsid w:val="004B79BF"/>
    <w:rsid w:val="004B7EDD"/>
    <w:rsid w:val="004C1491"/>
    <w:rsid w:val="004C3CDB"/>
    <w:rsid w:val="004C3E05"/>
    <w:rsid w:val="004C41D9"/>
    <w:rsid w:val="004C4675"/>
    <w:rsid w:val="004C47E7"/>
    <w:rsid w:val="004C5423"/>
    <w:rsid w:val="004C69FF"/>
    <w:rsid w:val="004C6CFD"/>
    <w:rsid w:val="004C73E7"/>
    <w:rsid w:val="004D044E"/>
    <w:rsid w:val="004D0860"/>
    <w:rsid w:val="004D0B1E"/>
    <w:rsid w:val="004D0E8F"/>
    <w:rsid w:val="004D1164"/>
    <w:rsid w:val="004D1A7D"/>
    <w:rsid w:val="004D3219"/>
    <w:rsid w:val="004D660A"/>
    <w:rsid w:val="004D6911"/>
    <w:rsid w:val="004D6CF8"/>
    <w:rsid w:val="004D6E38"/>
    <w:rsid w:val="004D713C"/>
    <w:rsid w:val="004E139C"/>
    <w:rsid w:val="004E306D"/>
    <w:rsid w:val="004E3FDA"/>
    <w:rsid w:val="004E40A6"/>
    <w:rsid w:val="004E482F"/>
    <w:rsid w:val="004E4996"/>
    <w:rsid w:val="004E5C2F"/>
    <w:rsid w:val="004E63C5"/>
    <w:rsid w:val="004E6D8E"/>
    <w:rsid w:val="004E7A87"/>
    <w:rsid w:val="004E7BC4"/>
    <w:rsid w:val="004F03A0"/>
    <w:rsid w:val="004F07BC"/>
    <w:rsid w:val="004F1BCA"/>
    <w:rsid w:val="004F1FCD"/>
    <w:rsid w:val="004F2895"/>
    <w:rsid w:val="004F2ED6"/>
    <w:rsid w:val="004F2F10"/>
    <w:rsid w:val="004F3273"/>
    <w:rsid w:val="004F35C0"/>
    <w:rsid w:val="004F3CD1"/>
    <w:rsid w:val="004F3F8E"/>
    <w:rsid w:val="004F589C"/>
    <w:rsid w:val="004F6720"/>
    <w:rsid w:val="004F6D82"/>
    <w:rsid w:val="00500A1B"/>
    <w:rsid w:val="00502785"/>
    <w:rsid w:val="00502D60"/>
    <w:rsid w:val="00502D66"/>
    <w:rsid w:val="00503881"/>
    <w:rsid w:val="00504BFC"/>
    <w:rsid w:val="005055A9"/>
    <w:rsid w:val="005055AC"/>
    <w:rsid w:val="00505EE1"/>
    <w:rsid w:val="00507449"/>
    <w:rsid w:val="00510C89"/>
    <w:rsid w:val="00511564"/>
    <w:rsid w:val="00512B23"/>
    <w:rsid w:val="005152CC"/>
    <w:rsid w:val="005158E7"/>
    <w:rsid w:val="00516FB7"/>
    <w:rsid w:val="00520C07"/>
    <w:rsid w:val="00521353"/>
    <w:rsid w:val="00521459"/>
    <w:rsid w:val="005221E1"/>
    <w:rsid w:val="005222D6"/>
    <w:rsid w:val="005236BD"/>
    <w:rsid w:val="00523B04"/>
    <w:rsid w:val="00523C48"/>
    <w:rsid w:val="00523E51"/>
    <w:rsid w:val="00524F1B"/>
    <w:rsid w:val="005259E6"/>
    <w:rsid w:val="005262FA"/>
    <w:rsid w:val="0052679B"/>
    <w:rsid w:val="0053117C"/>
    <w:rsid w:val="005324FE"/>
    <w:rsid w:val="00532841"/>
    <w:rsid w:val="00532882"/>
    <w:rsid w:val="00533ADF"/>
    <w:rsid w:val="00534EC1"/>
    <w:rsid w:val="00535710"/>
    <w:rsid w:val="00535E2A"/>
    <w:rsid w:val="00536144"/>
    <w:rsid w:val="00536DAC"/>
    <w:rsid w:val="00536E83"/>
    <w:rsid w:val="005379DA"/>
    <w:rsid w:val="00537A4D"/>
    <w:rsid w:val="00537CA4"/>
    <w:rsid w:val="005402EF"/>
    <w:rsid w:val="005409F8"/>
    <w:rsid w:val="00541564"/>
    <w:rsid w:val="005422B1"/>
    <w:rsid w:val="00542ACC"/>
    <w:rsid w:val="00543470"/>
    <w:rsid w:val="0054352D"/>
    <w:rsid w:val="00543571"/>
    <w:rsid w:val="005444A5"/>
    <w:rsid w:val="00545E4B"/>
    <w:rsid w:val="005468B7"/>
    <w:rsid w:val="00547613"/>
    <w:rsid w:val="00550815"/>
    <w:rsid w:val="00550A3E"/>
    <w:rsid w:val="00550D8E"/>
    <w:rsid w:val="0055222F"/>
    <w:rsid w:val="00552D3E"/>
    <w:rsid w:val="005534B8"/>
    <w:rsid w:val="0055362C"/>
    <w:rsid w:val="00553F4A"/>
    <w:rsid w:val="00553F8C"/>
    <w:rsid w:val="00555223"/>
    <w:rsid w:val="005553DA"/>
    <w:rsid w:val="0055547C"/>
    <w:rsid w:val="00555A91"/>
    <w:rsid w:val="00556604"/>
    <w:rsid w:val="005572A0"/>
    <w:rsid w:val="00560132"/>
    <w:rsid w:val="00560834"/>
    <w:rsid w:val="00561A90"/>
    <w:rsid w:val="005627EE"/>
    <w:rsid w:val="00563563"/>
    <w:rsid w:val="0056442E"/>
    <w:rsid w:val="005652D9"/>
    <w:rsid w:val="00566253"/>
    <w:rsid w:val="005669A4"/>
    <w:rsid w:val="005670B6"/>
    <w:rsid w:val="005671F1"/>
    <w:rsid w:val="00567906"/>
    <w:rsid w:val="00567CD6"/>
    <w:rsid w:val="005701B3"/>
    <w:rsid w:val="00570F85"/>
    <w:rsid w:val="005726D9"/>
    <w:rsid w:val="005727D6"/>
    <w:rsid w:val="00573EE1"/>
    <w:rsid w:val="00574E22"/>
    <w:rsid w:val="00576A21"/>
    <w:rsid w:val="005778B4"/>
    <w:rsid w:val="005809F1"/>
    <w:rsid w:val="00581F66"/>
    <w:rsid w:val="00582D15"/>
    <w:rsid w:val="00583C09"/>
    <w:rsid w:val="0058438D"/>
    <w:rsid w:val="00584520"/>
    <w:rsid w:val="00585534"/>
    <w:rsid w:val="005856AF"/>
    <w:rsid w:val="0058669F"/>
    <w:rsid w:val="00586B78"/>
    <w:rsid w:val="0059047C"/>
    <w:rsid w:val="00590902"/>
    <w:rsid w:val="00590EAB"/>
    <w:rsid w:val="005911E2"/>
    <w:rsid w:val="00591E65"/>
    <w:rsid w:val="00594719"/>
    <w:rsid w:val="00594865"/>
    <w:rsid w:val="005948A3"/>
    <w:rsid w:val="0059515C"/>
    <w:rsid w:val="00595BE0"/>
    <w:rsid w:val="00595E72"/>
    <w:rsid w:val="005965EF"/>
    <w:rsid w:val="005970DD"/>
    <w:rsid w:val="0059717D"/>
    <w:rsid w:val="005A01AB"/>
    <w:rsid w:val="005A034F"/>
    <w:rsid w:val="005A2105"/>
    <w:rsid w:val="005A2C5C"/>
    <w:rsid w:val="005A52F9"/>
    <w:rsid w:val="005A75BD"/>
    <w:rsid w:val="005B02DA"/>
    <w:rsid w:val="005B0EAD"/>
    <w:rsid w:val="005B0EBA"/>
    <w:rsid w:val="005B1C6E"/>
    <w:rsid w:val="005B222C"/>
    <w:rsid w:val="005B29F5"/>
    <w:rsid w:val="005B32D2"/>
    <w:rsid w:val="005B3C66"/>
    <w:rsid w:val="005B3E58"/>
    <w:rsid w:val="005B4289"/>
    <w:rsid w:val="005B42D9"/>
    <w:rsid w:val="005B4576"/>
    <w:rsid w:val="005B53A4"/>
    <w:rsid w:val="005B5A54"/>
    <w:rsid w:val="005B74EA"/>
    <w:rsid w:val="005C0BF2"/>
    <w:rsid w:val="005C1BF6"/>
    <w:rsid w:val="005C3822"/>
    <w:rsid w:val="005C3940"/>
    <w:rsid w:val="005C4729"/>
    <w:rsid w:val="005C6955"/>
    <w:rsid w:val="005C703E"/>
    <w:rsid w:val="005C76D0"/>
    <w:rsid w:val="005C7812"/>
    <w:rsid w:val="005C7918"/>
    <w:rsid w:val="005C7A28"/>
    <w:rsid w:val="005D0047"/>
    <w:rsid w:val="005D06D9"/>
    <w:rsid w:val="005D0701"/>
    <w:rsid w:val="005D0E9E"/>
    <w:rsid w:val="005D122F"/>
    <w:rsid w:val="005D19AC"/>
    <w:rsid w:val="005D235F"/>
    <w:rsid w:val="005D2A30"/>
    <w:rsid w:val="005D3302"/>
    <w:rsid w:val="005D3F9D"/>
    <w:rsid w:val="005D6334"/>
    <w:rsid w:val="005D68DE"/>
    <w:rsid w:val="005D6A02"/>
    <w:rsid w:val="005D6ABB"/>
    <w:rsid w:val="005D7267"/>
    <w:rsid w:val="005D78E0"/>
    <w:rsid w:val="005E07ED"/>
    <w:rsid w:val="005E2E78"/>
    <w:rsid w:val="005E31D5"/>
    <w:rsid w:val="005E39E2"/>
    <w:rsid w:val="005E453F"/>
    <w:rsid w:val="005E4577"/>
    <w:rsid w:val="005E4B36"/>
    <w:rsid w:val="005E5392"/>
    <w:rsid w:val="005E56F7"/>
    <w:rsid w:val="005E5A12"/>
    <w:rsid w:val="005E5DC6"/>
    <w:rsid w:val="005E6B28"/>
    <w:rsid w:val="005F0B98"/>
    <w:rsid w:val="005F102E"/>
    <w:rsid w:val="005F13FE"/>
    <w:rsid w:val="005F13FF"/>
    <w:rsid w:val="005F1BBB"/>
    <w:rsid w:val="005F2358"/>
    <w:rsid w:val="005F2870"/>
    <w:rsid w:val="005F3472"/>
    <w:rsid w:val="005F37D3"/>
    <w:rsid w:val="005F3B54"/>
    <w:rsid w:val="005F3BE4"/>
    <w:rsid w:val="005F489A"/>
    <w:rsid w:val="005F6CC2"/>
    <w:rsid w:val="006003D0"/>
    <w:rsid w:val="00601BA3"/>
    <w:rsid w:val="006024DF"/>
    <w:rsid w:val="00603B27"/>
    <w:rsid w:val="00604395"/>
    <w:rsid w:val="0060449F"/>
    <w:rsid w:val="006046EF"/>
    <w:rsid w:val="00605005"/>
    <w:rsid w:val="006058D0"/>
    <w:rsid w:val="00605CDA"/>
    <w:rsid w:val="0060629F"/>
    <w:rsid w:val="006070CD"/>
    <w:rsid w:val="00607F89"/>
    <w:rsid w:val="00610668"/>
    <w:rsid w:val="00611041"/>
    <w:rsid w:val="0061221B"/>
    <w:rsid w:val="0061236B"/>
    <w:rsid w:val="0061302D"/>
    <w:rsid w:val="00614692"/>
    <w:rsid w:val="006147E2"/>
    <w:rsid w:val="0061612A"/>
    <w:rsid w:val="00616502"/>
    <w:rsid w:val="00617BC2"/>
    <w:rsid w:val="00617C23"/>
    <w:rsid w:val="006209B8"/>
    <w:rsid w:val="00620E7D"/>
    <w:rsid w:val="00622978"/>
    <w:rsid w:val="00623202"/>
    <w:rsid w:val="00623673"/>
    <w:rsid w:val="00623C14"/>
    <w:rsid w:val="00623E82"/>
    <w:rsid w:val="0062451E"/>
    <w:rsid w:val="00632C72"/>
    <w:rsid w:val="00632F7C"/>
    <w:rsid w:val="006334F7"/>
    <w:rsid w:val="00633687"/>
    <w:rsid w:val="00633BDF"/>
    <w:rsid w:val="00633EE4"/>
    <w:rsid w:val="00636282"/>
    <w:rsid w:val="006362FD"/>
    <w:rsid w:val="0063638C"/>
    <w:rsid w:val="00636622"/>
    <w:rsid w:val="006379A8"/>
    <w:rsid w:val="00640D0E"/>
    <w:rsid w:val="00642832"/>
    <w:rsid w:val="00643F05"/>
    <w:rsid w:val="00644392"/>
    <w:rsid w:val="00645B27"/>
    <w:rsid w:val="006474DF"/>
    <w:rsid w:val="006479F5"/>
    <w:rsid w:val="00650FE2"/>
    <w:rsid w:val="00651282"/>
    <w:rsid w:val="00652EA0"/>
    <w:rsid w:val="00654133"/>
    <w:rsid w:val="006557BE"/>
    <w:rsid w:val="006557CF"/>
    <w:rsid w:val="00655D3A"/>
    <w:rsid w:val="00656432"/>
    <w:rsid w:val="00656C94"/>
    <w:rsid w:val="00660525"/>
    <w:rsid w:val="00661F9D"/>
    <w:rsid w:val="00662F1A"/>
    <w:rsid w:val="006630C7"/>
    <w:rsid w:val="0066433F"/>
    <w:rsid w:val="00664894"/>
    <w:rsid w:val="00664A7F"/>
    <w:rsid w:val="00665D06"/>
    <w:rsid w:val="00666796"/>
    <w:rsid w:val="006708D4"/>
    <w:rsid w:val="006738E2"/>
    <w:rsid w:val="00674E22"/>
    <w:rsid w:val="00676348"/>
    <w:rsid w:val="00676C32"/>
    <w:rsid w:val="006778EE"/>
    <w:rsid w:val="00677948"/>
    <w:rsid w:val="00677FF0"/>
    <w:rsid w:val="00680731"/>
    <w:rsid w:val="006817B0"/>
    <w:rsid w:val="00682AFE"/>
    <w:rsid w:val="00683C60"/>
    <w:rsid w:val="006842DB"/>
    <w:rsid w:val="006850FA"/>
    <w:rsid w:val="0068592F"/>
    <w:rsid w:val="006867D8"/>
    <w:rsid w:val="0068717E"/>
    <w:rsid w:val="00687698"/>
    <w:rsid w:val="00687D73"/>
    <w:rsid w:val="00690958"/>
    <w:rsid w:val="0069180B"/>
    <w:rsid w:val="006924FC"/>
    <w:rsid w:val="00694F8F"/>
    <w:rsid w:val="00694FAC"/>
    <w:rsid w:val="006953FC"/>
    <w:rsid w:val="00696A49"/>
    <w:rsid w:val="00696D6F"/>
    <w:rsid w:val="00696E7C"/>
    <w:rsid w:val="00697F96"/>
    <w:rsid w:val="006A00C7"/>
    <w:rsid w:val="006A06E7"/>
    <w:rsid w:val="006A07BA"/>
    <w:rsid w:val="006A0F47"/>
    <w:rsid w:val="006A1A5C"/>
    <w:rsid w:val="006A2081"/>
    <w:rsid w:val="006A247F"/>
    <w:rsid w:val="006A27FF"/>
    <w:rsid w:val="006A3B6D"/>
    <w:rsid w:val="006A6F46"/>
    <w:rsid w:val="006A777C"/>
    <w:rsid w:val="006B0222"/>
    <w:rsid w:val="006B0754"/>
    <w:rsid w:val="006B1429"/>
    <w:rsid w:val="006B153E"/>
    <w:rsid w:val="006B19B8"/>
    <w:rsid w:val="006B1C39"/>
    <w:rsid w:val="006B2074"/>
    <w:rsid w:val="006B25F4"/>
    <w:rsid w:val="006B27E7"/>
    <w:rsid w:val="006B2B25"/>
    <w:rsid w:val="006B2FB6"/>
    <w:rsid w:val="006B3D3B"/>
    <w:rsid w:val="006B41EC"/>
    <w:rsid w:val="006B4270"/>
    <w:rsid w:val="006B42D8"/>
    <w:rsid w:val="006B50F9"/>
    <w:rsid w:val="006B63A6"/>
    <w:rsid w:val="006B69CC"/>
    <w:rsid w:val="006B749E"/>
    <w:rsid w:val="006C12CA"/>
    <w:rsid w:val="006C1C12"/>
    <w:rsid w:val="006C1E3B"/>
    <w:rsid w:val="006C35E8"/>
    <w:rsid w:val="006C40AD"/>
    <w:rsid w:val="006C4B66"/>
    <w:rsid w:val="006C4C0C"/>
    <w:rsid w:val="006C56F0"/>
    <w:rsid w:val="006C64E6"/>
    <w:rsid w:val="006C696E"/>
    <w:rsid w:val="006C7826"/>
    <w:rsid w:val="006D041E"/>
    <w:rsid w:val="006D0C02"/>
    <w:rsid w:val="006D0C05"/>
    <w:rsid w:val="006D0C84"/>
    <w:rsid w:val="006D1468"/>
    <w:rsid w:val="006D2484"/>
    <w:rsid w:val="006D479E"/>
    <w:rsid w:val="006D497A"/>
    <w:rsid w:val="006D5142"/>
    <w:rsid w:val="006D53AD"/>
    <w:rsid w:val="006D7A94"/>
    <w:rsid w:val="006E0826"/>
    <w:rsid w:val="006E0C77"/>
    <w:rsid w:val="006E0C8C"/>
    <w:rsid w:val="006E0C9D"/>
    <w:rsid w:val="006E20AC"/>
    <w:rsid w:val="006E2ACA"/>
    <w:rsid w:val="006E36A0"/>
    <w:rsid w:val="006E47D3"/>
    <w:rsid w:val="006E4C11"/>
    <w:rsid w:val="006E5BB0"/>
    <w:rsid w:val="006E63CE"/>
    <w:rsid w:val="006E7650"/>
    <w:rsid w:val="006E7BB8"/>
    <w:rsid w:val="006F2C68"/>
    <w:rsid w:val="006F30D7"/>
    <w:rsid w:val="006F40C4"/>
    <w:rsid w:val="006F4A78"/>
    <w:rsid w:val="006F5101"/>
    <w:rsid w:val="006F5B26"/>
    <w:rsid w:val="006F6FB1"/>
    <w:rsid w:val="0070027C"/>
    <w:rsid w:val="0070083F"/>
    <w:rsid w:val="00700D1D"/>
    <w:rsid w:val="00701B9D"/>
    <w:rsid w:val="00703B0C"/>
    <w:rsid w:val="00703B64"/>
    <w:rsid w:val="007049D0"/>
    <w:rsid w:val="00704FDA"/>
    <w:rsid w:val="0070531C"/>
    <w:rsid w:val="007054E3"/>
    <w:rsid w:val="00707AC5"/>
    <w:rsid w:val="00710057"/>
    <w:rsid w:val="00710BCA"/>
    <w:rsid w:val="00711AF7"/>
    <w:rsid w:val="00714E59"/>
    <w:rsid w:val="00716775"/>
    <w:rsid w:val="00716C14"/>
    <w:rsid w:val="007210CE"/>
    <w:rsid w:val="00723AB9"/>
    <w:rsid w:val="00724117"/>
    <w:rsid w:val="007241B0"/>
    <w:rsid w:val="0072461F"/>
    <w:rsid w:val="00724BA9"/>
    <w:rsid w:val="00725178"/>
    <w:rsid w:val="00725690"/>
    <w:rsid w:val="00725A99"/>
    <w:rsid w:val="00726281"/>
    <w:rsid w:val="007266F4"/>
    <w:rsid w:val="0072781D"/>
    <w:rsid w:val="00730E7F"/>
    <w:rsid w:val="007317C7"/>
    <w:rsid w:val="0073281D"/>
    <w:rsid w:val="00734B5B"/>
    <w:rsid w:val="00734BCF"/>
    <w:rsid w:val="00735287"/>
    <w:rsid w:val="007356DD"/>
    <w:rsid w:val="007358C2"/>
    <w:rsid w:val="00735AAE"/>
    <w:rsid w:val="00735D11"/>
    <w:rsid w:val="0073778D"/>
    <w:rsid w:val="00740828"/>
    <w:rsid w:val="00741881"/>
    <w:rsid w:val="00742081"/>
    <w:rsid w:val="00745FA2"/>
    <w:rsid w:val="00746B18"/>
    <w:rsid w:val="00747257"/>
    <w:rsid w:val="007502ED"/>
    <w:rsid w:val="0075101C"/>
    <w:rsid w:val="0075144C"/>
    <w:rsid w:val="00751FAC"/>
    <w:rsid w:val="00752299"/>
    <w:rsid w:val="00756C46"/>
    <w:rsid w:val="007617B7"/>
    <w:rsid w:val="00761F54"/>
    <w:rsid w:val="0076219F"/>
    <w:rsid w:val="00764176"/>
    <w:rsid w:val="007643B0"/>
    <w:rsid w:val="00765AFE"/>
    <w:rsid w:val="00765B55"/>
    <w:rsid w:val="00765CAB"/>
    <w:rsid w:val="0077023A"/>
    <w:rsid w:val="0077090A"/>
    <w:rsid w:val="0077342D"/>
    <w:rsid w:val="0077590D"/>
    <w:rsid w:val="00775F76"/>
    <w:rsid w:val="007762D0"/>
    <w:rsid w:val="007767E4"/>
    <w:rsid w:val="00777070"/>
    <w:rsid w:val="00777A56"/>
    <w:rsid w:val="007811BD"/>
    <w:rsid w:val="00781D2B"/>
    <w:rsid w:val="007821FF"/>
    <w:rsid w:val="00782E68"/>
    <w:rsid w:val="0078306E"/>
    <w:rsid w:val="00783E35"/>
    <w:rsid w:val="00784E22"/>
    <w:rsid w:val="007865B9"/>
    <w:rsid w:val="00787C27"/>
    <w:rsid w:val="00790A82"/>
    <w:rsid w:val="00791880"/>
    <w:rsid w:val="00791A82"/>
    <w:rsid w:val="007921A3"/>
    <w:rsid w:val="00792945"/>
    <w:rsid w:val="00792977"/>
    <w:rsid w:val="0079504E"/>
    <w:rsid w:val="0079518A"/>
    <w:rsid w:val="00796C7E"/>
    <w:rsid w:val="00796FAF"/>
    <w:rsid w:val="007A036A"/>
    <w:rsid w:val="007A0468"/>
    <w:rsid w:val="007A0523"/>
    <w:rsid w:val="007A0779"/>
    <w:rsid w:val="007A08A9"/>
    <w:rsid w:val="007A15A1"/>
    <w:rsid w:val="007A1E24"/>
    <w:rsid w:val="007A32C2"/>
    <w:rsid w:val="007A338F"/>
    <w:rsid w:val="007A38E1"/>
    <w:rsid w:val="007A6E53"/>
    <w:rsid w:val="007B0402"/>
    <w:rsid w:val="007B1676"/>
    <w:rsid w:val="007B356F"/>
    <w:rsid w:val="007B6253"/>
    <w:rsid w:val="007B76BE"/>
    <w:rsid w:val="007B7E47"/>
    <w:rsid w:val="007C07A9"/>
    <w:rsid w:val="007C0A43"/>
    <w:rsid w:val="007C0CED"/>
    <w:rsid w:val="007C155F"/>
    <w:rsid w:val="007C15F2"/>
    <w:rsid w:val="007C1827"/>
    <w:rsid w:val="007C508A"/>
    <w:rsid w:val="007D095F"/>
    <w:rsid w:val="007D1504"/>
    <w:rsid w:val="007D2D93"/>
    <w:rsid w:val="007D32E0"/>
    <w:rsid w:val="007D375A"/>
    <w:rsid w:val="007D41C9"/>
    <w:rsid w:val="007D4E4E"/>
    <w:rsid w:val="007D5309"/>
    <w:rsid w:val="007D766E"/>
    <w:rsid w:val="007D77AE"/>
    <w:rsid w:val="007D786B"/>
    <w:rsid w:val="007E0B50"/>
    <w:rsid w:val="007E0EDF"/>
    <w:rsid w:val="007E194E"/>
    <w:rsid w:val="007E2B3A"/>
    <w:rsid w:val="007E3BE2"/>
    <w:rsid w:val="007E54B1"/>
    <w:rsid w:val="007E5A92"/>
    <w:rsid w:val="007E60C6"/>
    <w:rsid w:val="007E6D98"/>
    <w:rsid w:val="007E6EEF"/>
    <w:rsid w:val="007E6FCA"/>
    <w:rsid w:val="007E74E0"/>
    <w:rsid w:val="007F2F65"/>
    <w:rsid w:val="007F33A1"/>
    <w:rsid w:val="007F391B"/>
    <w:rsid w:val="007F5538"/>
    <w:rsid w:val="007F5D16"/>
    <w:rsid w:val="007F7C65"/>
    <w:rsid w:val="00802336"/>
    <w:rsid w:val="00803234"/>
    <w:rsid w:val="0080324E"/>
    <w:rsid w:val="00803DC8"/>
    <w:rsid w:val="00803DE0"/>
    <w:rsid w:val="0080425C"/>
    <w:rsid w:val="0080442B"/>
    <w:rsid w:val="00806092"/>
    <w:rsid w:val="00807975"/>
    <w:rsid w:val="008079DA"/>
    <w:rsid w:val="00807D61"/>
    <w:rsid w:val="00812AA8"/>
    <w:rsid w:val="008131CA"/>
    <w:rsid w:val="00813CCE"/>
    <w:rsid w:val="0081551F"/>
    <w:rsid w:val="0081562A"/>
    <w:rsid w:val="0081630C"/>
    <w:rsid w:val="00817EDA"/>
    <w:rsid w:val="00820098"/>
    <w:rsid w:val="00824205"/>
    <w:rsid w:val="00824BC3"/>
    <w:rsid w:val="00825873"/>
    <w:rsid w:val="00825D45"/>
    <w:rsid w:val="00825E94"/>
    <w:rsid w:val="008261F7"/>
    <w:rsid w:val="00826910"/>
    <w:rsid w:val="00826CFC"/>
    <w:rsid w:val="00826E55"/>
    <w:rsid w:val="00827F90"/>
    <w:rsid w:val="008304B7"/>
    <w:rsid w:val="00830EA5"/>
    <w:rsid w:val="008313F6"/>
    <w:rsid w:val="00833280"/>
    <w:rsid w:val="00833E5F"/>
    <w:rsid w:val="00833E82"/>
    <w:rsid w:val="00834E34"/>
    <w:rsid w:val="00835656"/>
    <w:rsid w:val="0083568D"/>
    <w:rsid w:val="00835B21"/>
    <w:rsid w:val="00836137"/>
    <w:rsid w:val="00837A33"/>
    <w:rsid w:val="00840D5C"/>
    <w:rsid w:val="00842ED6"/>
    <w:rsid w:val="008437DB"/>
    <w:rsid w:val="00843C7A"/>
    <w:rsid w:val="008442B9"/>
    <w:rsid w:val="00844925"/>
    <w:rsid w:val="00844B7B"/>
    <w:rsid w:val="00844C71"/>
    <w:rsid w:val="00844EA2"/>
    <w:rsid w:val="00845437"/>
    <w:rsid w:val="00846B86"/>
    <w:rsid w:val="00846F8D"/>
    <w:rsid w:val="00847487"/>
    <w:rsid w:val="008479F3"/>
    <w:rsid w:val="00850721"/>
    <w:rsid w:val="0085179C"/>
    <w:rsid w:val="00852DF4"/>
    <w:rsid w:val="00853164"/>
    <w:rsid w:val="00854708"/>
    <w:rsid w:val="00856153"/>
    <w:rsid w:val="00857AFF"/>
    <w:rsid w:val="00857CC8"/>
    <w:rsid w:val="00857FC0"/>
    <w:rsid w:val="0086022C"/>
    <w:rsid w:val="0086059F"/>
    <w:rsid w:val="008618AF"/>
    <w:rsid w:val="00861B7C"/>
    <w:rsid w:val="00861C32"/>
    <w:rsid w:val="00862905"/>
    <w:rsid w:val="008634D7"/>
    <w:rsid w:val="00864ED3"/>
    <w:rsid w:val="0086612F"/>
    <w:rsid w:val="00866C1C"/>
    <w:rsid w:val="0087110F"/>
    <w:rsid w:val="0087141B"/>
    <w:rsid w:val="00872463"/>
    <w:rsid w:val="008739C5"/>
    <w:rsid w:val="00873DA5"/>
    <w:rsid w:val="008750A7"/>
    <w:rsid w:val="00875E05"/>
    <w:rsid w:val="00877400"/>
    <w:rsid w:val="00880569"/>
    <w:rsid w:val="00880EC8"/>
    <w:rsid w:val="00881B8D"/>
    <w:rsid w:val="00881CB9"/>
    <w:rsid w:val="00882185"/>
    <w:rsid w:val="0088396D"/>
    <w:rsid w:val="00884FA8"/>
    <w:rsid w:val="0088560E"/>
    <w:rsid w:val="0088589C"/>
    <w:rsid w:val="00885C43"/>
    <w:rsid w:val="00886202"/>
    <w:rsid w:val="00886353"/>
    <w:rsid w:val="00886BDC"/>
    <w:rsid w:val="0088760B"/>
    <w:rsid w:val="00887F17"/>
    <w:rsid w:val="00891D50"/>
    <w:rsid w:val="008924FD"/>
    <w:rsid w:val="008942EB"/>
    <w:rsid w:val="00894DFA"/>
    <w:rsid w:val="00895B8E"/>
    <w:rsid w:val="008962B6"/>
    <w:rsid w:val="00896764"/>
    <w:rsid w:val="0089744D"/>
    <w:rsid w:val="008A0923"/>
    <w:rsid w:val="008A0AEA"/>
    <w:rsid w:val="008A1C47"/>
    <w:rsid w:val="008A2223"/>
    <w:rsid w:val="008A2F3A"/>
    <w:rsid w:val="008A3B83"/>
    <w:rsid w:val="008A3DA7"/>
    <w:rsid w:val="008A5C11"/>
    <w:rsid w:val="008A61CB"/>
    <w:rsid w:val="008A6361"/>
    <w:rsid w:val="008A7AA6"/>
    <w:rsid w:val="008B1625"/>
    <w:rsid w:val="008B16ED"/>
    <w:rsid w:val="008B2573"/>
    <w:rsid w:val="008B27DC"/>
    <w:rsid w:val="008B3CFA"/>
    <w:rsid w:val="008B4106"/>
    <w:rsid w:val="008B6113"/>
    <w:rsid w:val="008B6123"/>
    <w:rsid w:val="008B778A"/>
    <w:rsid w:val="008C0776"/>
    <w:rsid w:val="008C2068"/>
    <w:rsid w:val="008C20AE"/>
    <w:rsid w:val="008C227B"/>
    <w:rsid w:val="008C267E"/>
    <w:rsid w:val="008C3094"/>
    <w:rsid w:val="008C34D0"/>
    <w:rsid w:val="008C5EE5"/>
    <w:rsid w:val="008C7252"/>
    <w:rsid w:val="008C7EC8"/>
    <w:rsid w:val="008D0A01"/>
    <w:rsid w:val="008D28AD"/>
    <w:rsid w:val="008D290A"/>
    <w:rsid w:val="008D2EC2"/>
    <w:rsid w:val="008D318D"/>
    <w:rsid w:val="008D3598"/>
    <w:rsid w:val="008D5A9E"/>
    <w:rsid w:val="008D68C3"/>
    <w:rsid w:val="008D74AE"/>
    <w:rsid w:val="008D77AB"/>
    <w:rsid w:val="008D7929"/>
    <w:rsid w:val="008E0DAF"/>
    <w:rsid w:val="008E14CC"/>
    <w:rsid w:val="008E3881"/>
    <w:rsid w:val="008E477D"/>
    <w:rsid w:val="008E5516"/>
    <w:rsid w:val="008E5ACC"/>
    <w:rsid w:val="008E6545"/>
    <w:rsid w:val="008E694A"/>
    <w:rsid w:val="008E7423"/>
    <w:rsid w:val="008E7E43"/>
    <w:rsid w:val="008F0708"/>
    <w:rsid w:val="008F0C23"/>
    <w:rsid w:val="008F207B"/>
    <w:rsid w:val="008F34E9"/>
    <w:rsid w:val="008F7560"/>
    <w:rsid w:val="00900298"/>
    <w:rsid w:val="00901641"/>
    <w:rsid w:val="0090194A"/>
    <w:rsid w:val="009022B6"/>
    <w:rsid w:val="00902955"/>
    <w:rsid w:val="00903CFE"/>
    <w:rsid w:val="00903FD5"/>
    <w:rsid w:val="009054B4"/>
    <w:rsid w:val="0090687F"/>
    <w:rsid w:val="0090735F"/>
    <w:rsid w:val="00907A44"/>
    <w:rsid w:val="00907B9A"/>
    <w:rsid w:val="0091091B"/>
    <w:rsid w:val="0091138C"/>
    <w:rsid w:val="0091232D"/>
    <w:rsid w:val="00912347"/>
    <w:rsid w:val="009128FE"/>
    <w:rsid w:val="00912B59"/>
    <w:rsid w:val="009143DF"/>
    <w:rsid w:val="00914C38"/>
    <w:rsid w:val="00914C95"/>
    <w:rsid w:val="00915128"/>
    <w:rsid w:val="0091626B"/>
    <w:rsid w:val="00916B29"/>
    <w:rsid w:val="00916D36"/>
    <w:rsid w:val="00916E4B"/>
    <w:rsid w:val="009172D6"/>
    <w:rsid w:val="00917445"/>
    <w:rsid w:val="0091793B"/>
    <w:rsid w:val="00920C2C"/>
    <w:rsid w:val="0092351A"/>
    <w:rsid w:val="00923A53"/>
    <w:rsid w:val="00925F6F"/>
    <w:rsid w:val="009273DB"/>
    <w:rsid w:val="0093035E"/>
    <w:rsid w:val="009318C7"/>
    <w:rsid w:val="009319B9"/>
    <w:rsid w:val="00931CF4"/>
    <w:rsid w:val="0093292E"/>
    <w:rsid w:val="00933BBF"/>
    <w:rsid w:val="0093499B"/>
    <w:rsid w:val="009355A9"/>
    <w:rsid w:val="00937E99"/>
    <w:rsid w:val="0094044B"/>
    <w:rsid w:val="0094059B"/>
    <w:rsid w:val="00940832"/>
    <w:rsid w:val="00940B84"/>
    <w:rsid w:val="00940BF6"/>
    <w:rsid w:val="00940E6F"/>
    <w:rsid w:val="009442AC"/>
    <w:rsid w:val="00945639"/>
    <w:rsid w:val="009457EA"/>
    <w:rsid w:val="00945B93"/>
    <w:rsid w:val="009461C2"/>
    <w:rsid w:val="009465E1"/>
    <w:rsid w:val="00947E75"/>
    <w:rsid w:val="00950044"/>
    <w:rsid w:val="00950C4B"/>
    <w:rsid w:val="00951A7C"/>
    <w:rsid w:val="00952886"/>
    <w:rsid w:val="009531FA"/>
    <w:rsid w:val="00953283"/>
    <w:rsid w:val="00953A0A"/>
    <w:rsid w:val="00954116"/>
    <w:rsid w:val="00954F50"/>
    <w:rsid w:val="00954F6B"/>
    <w:rsid w:val="00957632"/>
    <w:rsid w:val="00957921"/>
    <w:rsid w:val="009601AE"/>
    <w:rsid w:val="00961AAA"/>
    <w:rsid w:val="00962444"/>
    <w:rsid w:val="00963008"/>
    <w:rsid w:val="00964A1A"/>
    <w:rsid w:val="00964E2C"/>
    <w:rsid w:val="009656EE"/>
    <w:rsid w:val="00966571"/>
    <w:rsid w:val="0096697C"/>
    <w:rsid w:val="009669A8"/>
    <w:rsid w:val="00966E75"/>
    <w:rsid w:val="00967616"/>
    <w:rsid w:val="009706C5"/>
    <w:rsid w:val="00970C3B"/>
    <w:rsid w:val="00971868"/>
    <w:rsid w:val="00973DB7"/>
    <w:rsid w:val="00974863"/>
    <w:rsid w:val="0097668A"/>
    <w:rsid w:val="00977135"/>
    <w:rsid w:val="009771EB"/>
    <w:rsid w:val="00977403"/>
    <w:rsid w:val="00977E1B"/>
    <w:rsid w:val="00980C2E"/>
    <w:rsid w:val="009811A5"/>
    <w:rsid w:val="00982ABA"/>
    <w:rsid w:val="00983896"/>
    <w:rsid w:val="00984596"/>
    <w:rsid w:val="009846C0"/>
    <w:rsid w:val="009850C0"/>
    <w:rsid w:val="0098559D"/>
    <w:rsid w:val="00985FB4"/>
    <w:rsid w:val="00986316"/>
    <w:rsid w:val="009873BA"/>
    <w:rsid w:val="00987D2C"/>
    <w:rsid w:val="00993C85"/>
    <w:rsid w:val="009944FD"/>
    <w:rsid w:val="009947DF"/>
    <w:rsid w:val="009A0775"/>
    <w:rsid w:val="009A0863"/>
    <w:rsid w:val="009A1070"/>
    <w:rsid w:val="009A12EC"/>
    <w:rsid w:val="009A2B27"/>
    <w:rsid w:val="009A31AD"/>
    <w:rsid w:val="009A46D1"/>
    <w:rsid w:val="009A583F"/>
    <w:rsid w:val="009A63CD"/>
    <w:rsid w:val="009A7011"/>
    <w:rsid w:val="009B0962"/>
    <w:rsid w:val="009B3640"/>
    <w:rsid w:val="009B4D4F"/>
    <w:rsid w:val="009B5D37"/>
    <w:rsid w:val="009B650C"/>
    <w:rsid w:val="009C234F"/>
    <w:rsid w:val="009C4118"/>
    <w:rsid w:val="009C4E14"/>
    <w:rsid w:val="009C5016"/>
    <w:rsid w:val="009C5359"/>
    <w:rsid w:val="009C6AED"/>
    <w:rsid w:val="009C7401"/>
    <w:rsid w:val="009C78CD"/>
    <w:rsid w:val="009D19B8"/>
    <w:rsid w:val="009D20B2"/>
    <w:rsid w:val="009D2F40"/>
    <w:rsid w:val="009D2F49"/>
    <w:rsid w:val="009D343F"/>
    <w:rsid w:val="009D34E8"/>
    <w:rsid w:val="009D3517"/>
    <w:rsid w:val="009D4398"/>
    <w:rsid w:val="009D7222"/>
    <w:rsid w:val="009D74D7"/>
    <w:rsid w:val="009D74E7"/>
    <w:rsid w:val="009D763B"/>
    <w:rsid w:val="009D78DC"/>
    <w:rsid w:val="009D7CE8"/>
    <w:rsid w:val="009D7DBF"/>
    <w:rsid w:val="009E018F"/>
    <w:rsid w:val="009E1066"/>
    <w:rsid w:val="009E25A1"/>
    <w:rsid w:val="009E3B13"/>
    <w:rsid w:val="009E3E34"/>
    <w:rsid w:val="009E401A"/>
    <w:rsid w:val="009E5661"/>
    <w:rsid w:val="009E6784"/>
    <w:rsid w:val="009F0164"/>
    <w:rsid w:val="009F02B3"/>
    <w:rsid w:val="009F0923"/>
    <w:rsid w:val="009F1039"/>
    <w:rsid w:val="009F1E74"/>
    <w:rsid w:val="009F21F7"/>
    <w:rsid w:val="009F238B"/>
    <w:rsid w:val="009F33C4"/>
    <w:rsid w:val="009F3646"/>
    <w:rsid w:val="009F39A2"/>
    <w:rsid w:val="009F44BA"/>
    <w:rsid w:val="009F4BAC"/>
    <w:rsid w:val="009F4FEB"/>
    <w:rsid w:val="009F505E"/>
    <w:rsid w:val="009F69A3"/>
    <w:rsid w:val="009F718E"/>
    <w:rsid w:val="009F75FD"/>
    <w:rsid w:val="00A00692"/>
    <w:rsid w:val="00A009FD"/>
    <w:rsid w:val="00A00C02"/>
    <w:rsid w:val="00A012C2"/>
    <w:rsid w:val="00A01314"/>
    <w:rsid w:val="00A0401B"/>
    <w:rsid w:val="00A04B30"/>
    <w:rsid w:val="00A04B46"/>
    <w:rsid w:val="00A05C52"/>
    <w:rsid w:val="00A060F9"/>
    <w:rsid w:val="00A06EF2"/>
    <w:rsid w:val="00A0767E"/>
    <w:rsid w:val="00A10E88"/>
    <w:rsid w:val="00A1132D"/>
    <w:rsid w:val="00A119CF"/>
    <w:rsid w:val="00A11AC0"/>
    <w:rsid w:val="00A12569"/>
    <w:rsid w:val="00A12E50"/>
    <w:rsid w:val="00A1393C"/>
    <w:rsid w:val="00A13C45"/>
    <w:rsid w:val="00A15AE9"/>
    <w:rsid w:val="00A162D3"/>
    <w:rsid w:val="00A16711"/>
    <w:rsid w:val="00A169F6"/>
    <w:rsid w:val="00A16B32"/>
    <w:rsid w:val="00A20430"/>
    <w:rsid w:val="00A218A9"/>
    <w:rsid w:val="00A22245"/>
    <w:rsid w:val="00A26FC4"/>
    <w:rsid w:val="00A2758C"/>
    <w:rsid w:val="00A27F0F"/>
    <w:rsid w:val="00A31D03"/>
    <w:rsid w:val="00A3216A"/>
    <w:rsid w:val="00A33689"/>
    <w:rsid w:val="00A348C5"/>
    <w:rsid w:val="00A35C07"/>
    <w:rsid w:val="00A3755B"/>
    <w:rsid w:val="00A400C0"/>
    <w:rsid w:val="00A400FB"/>
    <w:rsid w:val="00A40563"/>
    <w:rsid w:val="00A40616"/>
    <w:rsid w:val="00A40730"/>
    <w:rsid w:val="00A419BF"/>
    <w:rsid w:val="00A44F69"/>
    <w:rsid w:val="00A45744"/>
    <w:rsid w:val="00A463B2"/>
    <w:rsid w:val="00A465E9"/>
    <w:rsid w:val="00A469D5"/>
    <w:rsid w:val="00A46E2B"/>
    <w:rsid w:val="00A47071"/>
    <w:rsid w:val="00A4717C"/>
    <w:rsid w:val="00A5060C"/>
    <w:rsid w:val="00A518FB"/>
    <w:rsid w:val="00A528C2"/>
    <w:rsid w:val="00A5312D"/>
    <w:rsid w:val="00A531DD"/>
    <w:rsid w:val="00A536DA"/>
    <w:rsid w:val="00A53D30"/>
    <w:rsid w:val="00A54121"/>
    <w:rsid w:val="00A547CF"/>
    <w:rsid w:val="00A56BE9"/>
    <w:rsid w:val="00A57A6A"/>
    <w:rsid w:val="00A57D72"/>
    <w:rsid w:val="00A57F81"/>
    <w:rsid w:val="00A60F01"/>
    <w:rsid w:val="00A6127E"/>
    <w:rsid w:val="00A6325C"/>
    <w:rsid w:val="00A64761"/>
    <w:rsid w:val="00A6580F"/>
    <w:rsid w:val="00A66319"/>
    <w:rsid w:val="00A66C7D"/>
    <w:rsid w:val="00A66EAB"/>
    <w:rsid w:val="00A671BD"/>
    <w:rsid w:val="00A675E7"/>
    <w:rsid w:val="00A67B54"/>
    <w:rsid w:val="00A67B5B"/>
    <w:rsid w:val="00A70470"/>
    <w:rsid w:val="00A70E78"/>
    <w:rsid w:val="00A72069"/>
    <w:rsid w:val="00A73644"/>
    <w:rsid w:val="00A76319"/>
    <w:rsid w:val="00A80B8A"/>
    <w:rsid w:val="00A817ED"/>
    <w:rsid w:val="00A82986"/>
    <w:rsid w:val="00A830FA"/>
    <w:rsid w:val="00A83838"/>
    <w:rsid w:val="00A83983"/>
    <w:rsid w:val="00A84F7E"/>
    <w:rsid w:val="00A85D11"/>
    <w:rsid w:val="00A8658E"/>
    <w:rsid w:val="00A875EC"/>
    <w:rsid w:val="00A87A18"/>
    <w:rsid w:val="00A9037A"/>
    <w:rsid w:val="00A93233"/>
    <w:rsid w:val="00A93850"/>
    <w:rsid w:val="00A93AD1"/>
    <w:rsid w:val="00A93DAB"/>
    <w:rsid w:val="00A9681E"/>
    <w:rsid w:val="00A96AF2"/>
    <w:rsid w:val="00AA0108"/>
    <w:rsid w:val="00AA17B6"/>
    <w:rsid w:val="00AA19E8"/>
    <w:rsid w:val="00AA21A9"/>
    <w:rsid w:val="00AA21B0"/>
    <w:rsid w:val="00AA2F51"/>
    <w:rsid w:val="00AA4143"/>
    <w:rsid w:val="00AA45E3"/>
    <w:rsid w:val="00AA5017"/>
    <w:rsid w:val="00AA6CC2"/>
    <w:rsid w:val="00AA77DC"/>
    <w:rsid w:val="00AB008F"/>
    <w:rsid w:val="00AB08C0"/>
    <w:rsid w:val="00AB09DD"/>
    <w:rsid w:val="00AB0E4C"/>
    <w:rsid w:val="00AB11E9"/>
    <w:rsid w:val="00AB17AA"/>
    <w:rsid w:val="00AB1B86"/>
    <w:rsid w:val="00AB24A6"/>
    <w:rsid w:val="00AB30B3"/>
    <w:rsid w:val="00AB4089"/>
    <w:rsid w:val="00AB55DF"/>
    <w:rsid w:val="00AB5A67"/>
    <w:rsid w:val="00AB74C1"/>
    <w:rsid w:val="00AB7AC8"/>
    <w:rsid w:val="00AC0B83"/>
    <w:rsid w:val="00AC0CFF"/>
    <w:rsid w:val="00AC271E"/>
    <w:rsid w:val="00AC2900"/>
    <w:rsid w:val="00AC2E07"/>
    <w:rsid w:val="00AC3DED"/>
    <w:rsid w:val="00AC432A"/>
    <w:rsid w:val="00AC5444"/>
    <w:rsid w:val="00AC6775"/>
    <w:rsid w:val="00AC67E2"/>
    <w:rsid w:val="00AC79CB"/>
    <w:rsid w:val="00AC7C91"/>
    <w:rsid w:val="00AC7E1B"/>
    <w:rsid w:val="00AD0A76"/>
    <w:rsid w:val="00AD0B3C"/>
    <w:rsid w:val="00AD0C2F"/>
    <w:rsid w:val="00AD0D91"/>
    <w:rsid w:val="00AD1046"/>
    <w:rsid w:val="00AD131F"/>
    <w:rsid w:val="00AD1702"/>
    <w:rsid w:val="00AD18A7"/>
    <w:rsid w:val="00AD2062"/>
    <w:rsid w:val="00AD2C50"/>
    <w:rsid w:val="00AD3693"/>
    <w:rsid w:val="00AD3BFC"/>
    <w:rsid w:val="00AD3D78"/>
    <w:rsid w:val="00AD3F11"/>
    <w:rsid w:val="00AD3F56"/>
    <w:rsid w:val="00AD42C5"/>
    <w:rsid w:val="00AD5FD8"/>
    <w:rsid w:val="00AD5FE8"/>
    <w:rsid w:val="00AD6A63"/>
    <w:rsid w:val="00AD6B31"/>
    <w:rsid w:val="00AD714B"/>
    <w:rsid w:val="00AE2372"/>
    <w:rsid w:val="00AE2670"/>
    <w:rsid w:val="00AE379B"/>
    <w:rsid w:val="00AE636E"/>
    <w:rsid w:val="00AE63E6"/>
    <w:rsid w:val="00AE6C91"/>
    <w:rsid w:val="00AE7139"/>
    <w:rsid w:val="00AF05E1"/>
    <w:rsid w:val="00AF080B"/>
    <w:rsid w:val="00AF0D14"/>
    <w:rsid w:val="00AF0D68"/>
    <w:rsid w:val="00AF0DF1"/>
    <w:rsid w:val="00AF2944"/>
    <w:rsid w:val="00AF3916"/>
    <w:rsid w:val="00AF41BB"/>
    <w:rsid w:val="00AF4B20"/>
    <w:rsid w:val="00AF4F95"/>
    <w:rsid w:val="00AF6335"/>
    <w:rsid w:val="00AF68FD"/>
    <w:rsid w:val="00B03199"/>
    <w:rsid w:val="00B0462C"/>
    <w:rsid w:val="00B04F9F"/>
    <w:rsid w:val="00B054CE"/>
    <w:rsid w:val="00B06BBB"/>
    <w:rsid w:val="00B0798C"/>
    <w:rsid w:val="00B107EF"/>
    <w:rsid w:val="00B10924"/>
    <w:rsid w:val="00B12193"/>
    <w:rsid w:val="00B12432"/>
    <w:rsid w:val="00B135DC"/>
    <w:rsid w:val="00B14258"/>
    <w:rsid w:val="00B1489E"/>
    <w:rsid w:val="00B175B2"/>
    <w:rsid w:val="00B21309"/>
    <w:rsid w:val="00B2231B"/>
    <w:rsid w:val="00B226D9"/>
    <w:rsid w:val="00B22D1D"/>
    <w:rsid w:val="00B2346F"/>
    <w:rsid w:val="00B24108"/>
    <w:rsid w:val="00B27DD0"/>
    <w:rsid w:val="00B30FBF"/>
    <w:rsid w:val="00B32812"/>
    <w:rsid w:val="00B32900"/>
    <w:rsid w:val="00B3414C"/>
    <w:rsid w:val="00B34D33"/>
    <w:rsid w:val="00B352FF"/>
    <w:rsid w:val="00B36185"/>
    <w:rsid w:val="00B3654D"/>
    <w:rsid w:val="00B37D1C"/>
    <w:rsid w:val="00B403CC"/>
    <w:rsid w:val="00B40E81"/>
    <w:rsid w:val="00B40ED8"/>
    <w:rsid w:val="00B411B4"/>
    <w:rsid w:val="00B41462"/>
    <w:rsid w:val="00B4246B"/>
    <w:rsid w:val="00B44DA0"/>
    <w:rsid w:val="00B47355"/>
    <w:rsid w:val="00B47716"/>
    <w:rsid w:val="00B506D1"/>
    <w:rsid w:val="00B50ED4"/>
    <w:rsid w:val="00B51778"/>
    <w:rsid w:val="00B525C1"/>
    <w:rsid w:val="00B52B21"/>
    <w:rsid w:val="00B53917"/>
    <w:rsid w:val="00B53C4C"/>
    <w:rsid w:val="00B549C2"/>
    <w:rsid w:val="00B54B83"/>
    <w:rsid w:val="00B5666C"/>
    <w:rsid w:val="00B56924"/>
    <w:rsid w:val="00B56976"/>
    <w:rsid w:val="00B57621"/>
    <w:rsid w:val="00B57A24"/>
    <w:rsid w:val="00B57E5F"/>
    <w:rsid w:val="00B607F4"/>
    <w:rsid w:val="00B61484"/>
    <w:rsid w:val="00B61B26"/>
    <w:rsid w:val="00B62FB9"/>
    <w:rsid w:val="00B6364E"/>
    <w:rsid w:val="00B63BFA"/>
    <w:rsid w:val="00B63C99"/>
    <w:rsid w:val="00B63CF4"/>
    <w:rsid w:val="00B64116"/>
    <w:rsid w:val="00B651E4"/>
    <w:rsid w:val="00B65478"/>
    <w:rsid w:val="00B65FA4"/>
    <w:rsid w:val="00B6654D"/>
    <w:rsid w:val="00B66AC4"/>
    <w:rsid w:val="00B66B68"/>
    <w:rsid w:val="00B67C7D"/>
    <w:rsid w:val="00B7064A"/>
    <w:rsid w:val="00B717B5"/>
    <w:rsid w:val="00B72C52"/>
    <w:rsid w:val="00B74726"/>
    <w:rsid w:val="00B75AE6"/>
    <w:rsid w:val="00B75EB3"/>
    <w:rsid w:val="00B76AE0"/>
    <w:rsid w:val="00B76D93"/>
    <w:rsid w:val="00B80B02"/>
    <w:rsid w:val="00B80B70"/>
    <w:rsid w:val="00B81C3E"/>
    <w:rsid w:val="00B81ED6"/>
    <w:rsid w:val="00B82D5D"/>
    <w:rsid w:val="00B82E8F"/>
    <w:rsid w:val="00B8456F"/>
    <w:rsid w:val="00B84D11"/>
    <w:rsid w:val="00B869EC"/>
    <w:rsid w:val="00B87775"/>
    <w:rsid w:val="00B87F77"/>
    <w:rsid w:val="00B9055D"/>
    <w:rsid w:val="00B91401"/>
    <w:rsid w:val="00B91E45"/>
    <w:rsid w:val="00B924AE"/>
    <w:rsid w:val="00B92D96"/>
    <w:rsid w:val="00B92E64"/>
    <w:rsid w:val="00B931EE"/>
    <w:rsid w:val="00B9372D"/>
    <w:rsid w:val="00B93812"/>
    <w:rsid w:val="00B944F4"/>
    <w:rsid w:val="00B9453E"/>
    <w:rsid w:val="00B946DA"/>
    <w:rsid w:val="00B94857"/>
    <w:rsid w:val="00B95693"/>
    <w:rsid w:val="00B960DC"/>
    <w:rsid w:val="00B97188"/>
    <w:rsid w:val="00B97576"/>
    <w:rsid w:val="00B97FE9"/>
    <w:rsid w:val="00BA06C1"/>
    <w:rsid w:val="00BA0E16"/>
    <w:rsid w:val="00BA1C4B"/>
    <w:rsid w:val="00BA3B04"/>
    <w:rsid w:val="00BA45B4"/>
    <w:rsid w:val="00BA4C19"/>
    <w:rsid w:val="00BA7DF2"/>
    <w:rsid w:val="00BA7FB0"/>
    <w:rsid w:val="00BB0286"/>
    <w:rsid w:val="00BB0C7D"/>
    <w:rsid w:val="00BB13F8"/>
    <w:rsid w:val="00BB23F0"/>
    <w:rsid w:val="00BB2BBD"/>
    <w:rsid w:val="00BB4184"/>
    <w:rsid w:val="00BB48E1"/>
    <w:rsid w:val="00BB4F5D"/>
    <w:rsid w:val="00BB7418"/>
    <w:rsid w:val="00BB7FAE"/>
    <w:rsid w:val="00BC0B99"/>
    <w:rsid w:val="00BC0E47"/>
    <w:rsid w:val="00BC165C"/>
    <w:rsid w:val="00BC169B"/>
    <w:rsid w:val="00BC3031"/>
    <w:rsid w:val="00BC3163"/>
    <w:rsid w:val="00BC32E3"/>
    <w:rsid w:val="00BC3AE0"/>
    <w:rsid w:val="00BC557C"/>
    <w:rsid w:val="00BC6B5C"/>
    <w:rsid w:val="00BC7869"/>
    <w:rsid w:val="00BC7D9F"/>
    <w:rsid w:val="00BD064F"/>
    <w:rsid w:val="00BD0996"/>
    <w:rsid w:val="00BD2EE7"/>
    <w:rsid w:val="00BD4B4F"/>
    <w:rsid w:val="00BD7101"/>
    <w:rsid w:val="00BD7D24"/>
    <w:rsid w:val="00BE078D"/>
    <w:rsid w:val="00BE230E"/>
    <w:rsid w:val="00BE3FAD"/>
    <w:rsid w:val="00BE53E8"/>
    <w:rsid w:val="00BF0512"/>
    <w:rsid w:val="00BF0C8B"/>
    <w:rsid w:val="00BF29FF"/>
    <w:rsid w:val="00BF41DB"/>
    <w:rsid w:val="00BF4B43"/>
    <w:rsid w:val="00BF4BD8"/>
    <w:rsid w:val="00BF5252"/>
    <w:rsid w:val="00BF54F3"/>
    <w:rsid w:val="00BF5969"/>
    <w:rsid w:val="00C0092E"/>
    <w:rsid w:val="00C00DDC"/>
    <w:rsid w:val="00C01429"/>
    <w:rsid w:val="00C01D89"/>
    <w:rsid w:val="00C05065"/>
    <w:rsid w:val="00C05AE4"/>
    <w:rsid w:val="00C06706"/>
    <w:rsid w:val="00C06E55"/>
    <w:rsid w:val="00C07C81"/>
    <w:rsid w:val="00C10010"/>
    <w:rsid w:val="00C10C5B"/>
    <w:rsid w:val="00C11619"/>
    <w:rsid w:val="00C121D0"/>
    <w:rsid w:val="00C12708"/>
    <w:rsid w:val="00C12CC8"/>
    <w:rsid w:val="00C1323C"/>
    <w:rsid w:val="00C13D75"/>
    <w:rsid w:val="00C154F0"/>
    <w:rsid w:val="00C15676"/>
    <w:rsid w:val="00C15A6A"/>
    <w:rsid w:val="00C1699A"/>
    <w:rsid w:val="00C170EC"/>
    <w:rsid w:val="00C20983"/>
    <w:rsid w:val="00C22EEA"/>
    <w:rsid w:val="00C25146"/>
    <w:rsid w:val="00C25BC6"/>
    <w:rsid w:val="00C26F3E"/>
    <w:rsid w:val="00C308A7"/>
    <w:rsid w:val="00C32367"/>
    <w:rsid w:val="00C33713"/>
    <w:rsid w:val="00C33897"/>
    <w:rsid w:val="00C360C1"/>
    <w:rsid w:val="00C3645B"/>
    <w:rsid w:val="00C3668F"/>
    <w:rsid w:val="00C374E8"/>
    <w:rsid w:val="00C4000B"/>
    <w:rsid w:val="00C403AA"/>
    <w:rsid w:val="00C4088C"/>
    <w:rsid w:val="00C40A73"/>
    <w:rsid w:val="00C42653"/>
    <w:rsid w:val="00C42A4D"/>
    <w:rsid w:val="00C42F80"/>
    <w:rsid w:val="00C43597"/>
    <w:rsid w:val="00C44DCB"/>
    <w:rsid w:val="00C45030"/>
    <w:rsid w:val="00C46727"/>
    <w:rsid w:val="00C509CF"/>
    <w:rsid w:val="00C51F39"/>
    <w:rsid w:val="00C521D6"/>
    <w:rsid w:val="00C52437"/>
    <w:rsid w:val="00C52619"/>
    <w:rsid w:val="00C5309A"/>
    <w:rsid w:val="00C5498D"/>
    <w:rsid w:val="00C5504F"/>
    <w:rsid w:val="00C550C5"/>
    <w:rsid w:val="00C55285"/>
    <w:rsid w:val="00C562EE"/>
    <w:rsid w:val="00C56B39"/>
    <w:rsid w:val="00C57092"/>
    <w:rsid w:val="00C6091E"/>
    <w:rsid w:val="00C61399"/>
    <w:rsid w:val="00C62614"/>
    <w:rsid w:val="00C62628"/>
    <w:rsid w:val="00C63056"/>
    <w:rsid w:val="00C633A9"/>
    <w:rsid w:val="00C63BA4"/>
    <w:rsid w:val="00C657D7"/>
    <w:rsid w:val="00C66582"/>
    <w:rsid w:val="00C66973"/>
    <w:rsid w:val="00C66ED9"/>
    <w:rsid w:val="00C67FD7"/>
    <w:rsid w:val="00C71624"/>
    <w:rsid w:val="00C717DB"/>
    <w:rsid w:val="00C71F07"/>
    <w:rsid w:val="00C73A8A"/>
    <w:rsid w:val="00C749EE"/>
    <w:rsid w:val="00C759CB"/>
    <w:rsid w:val="00C77678"/>
    <w:rsid w:val="00C80429"/>
    <w:rsid w:val="00C81127"/>
    <w:rsid w:val="00C81450"/>
    <w:rsid w:val="00C819DE"/>
    <w:rsid w:val="00C82B8B"/>
    <w:rsid w:val="00C831D8"/>
    <w:rsid w:val="00C85194"/>
    <w:rsid w:val="00C87498"/>
    <w:rsid w:val="00C9075C"/>
    <w:rsid w:val="00C9084F"/>
    <w:rsid w:val="00C90889"/>
    <w:rsid w:val="00C9099B"/>
    <w:rsid w:val="00C91E63"/>
    <w:rsid w:val="00C92C55"/>
    <w:rsid w:val="00C93153"/>
    <w:rsid w:val="00C93A58"/>
    <w:rsid w:val="00C9419B"/>
    <w:rsid w:val="00C9624C"/>
    <w:rsid w:val="00C974FC"/>
    <w:rsid w:val="00C97DC0"/>
    <w:rsid w:val="00CA0983"/>
    <w:rsid w:val="00CA0F29"/>
    <w:rsid w:val="00CA38AA"/>
    <w:rsid w:val="00CA434A"/>
    <w:rsid w:val="00CA45CE"/>
    <w:rsid w:val="00CA57F3"/>
    <w:rsid w:val="00CA6D45"/>
    <w:rsid w:val="00CA72FE"/>
    <w:rsid w:val="00CA732C"/>
    <w:rsid w:val="00CB021F"/>
    <w:rsid w:val="00CB0846"/>
    <w:rsid w:val="00CB1171"/>
    <w:rsid w:val="00CB26EE"/>
    <w:rsid w:val="00CB295D"/>
    <w:rsid w:val="00CB57A2"/>
    <w:rsid w:val="00CB62BF"/>
    <w:rsid w:val="00CB6DE3"/>
    <w:rsid w:val="00CB7982"/>
    <w:rsid w:val="00CB7DAF"/>
    <w:rsid w:val="00CC0252"/>
    <w:rsid w:val="00CC0ACD"/>
    <w:rsid w:val="00CC0D67"/>
    <w:rsid w:val="00CC16A6"/>
    <w:rsid w:val="00CC16E5"/>
    <w:rsid w:val="00CC492E"/>
    <w:rsid w:val="00CC7B38"/>
    <w:rsid w:val="00CD02E1"/>
    <w:rsid w:val="00CD069C"/>
    <w:rsid w:val="00CD29C1"/>
    <w:rsid w:val="00CD3857"/>
    <w:rsid w:val="00CD3B20"/>
    <w:rsid w:val="00CD437B"/>
    <w:rsid w:val="00CD5540"/>
    <w:rsid w:val="00CD5851"/>
    <w:rsid w:val="00CD5BA1"/>
    <w:rsid w:val="00CD6A18"/>
    <w:rsid w:val="00CE07C5"/>
    <w:rsid w:val="00CE132D"/>
    <w:rsid w:val="00CE28CE"/>
    <w:rsid w:val="00CE3050"/>
    <w:rsid w:val="00CE69C2"/>
    <w:rsid w:val="00CE7877"/>
    <w:rsid w:val="00CE7988"/>
    <w:rsid w:val="00CE7A2C"/>
    <w:rsid w:val="00CF3084"/>
    <w:rsid w:val="00CF3209"/>
    <w:rsid w:val="00CF43DA"/>
    <w:rsid w:val="00CF4AC6"/>
    <w:rsid w:val="00CF548F"/>
    <w:rsid w:val="00CF67C7"/>
    <w:rsid w:val="00CF7245"/>
    <w:rsid w:val="00CF74FE"/>
    <w:rsid w:val="00D00824"/>
    <w:rsid w:val="00D01AC4"/>
    <w:rsid w:val="00D021A5"/>
    <w:rsid w:val="00D02688"/>
    <w:rsid w:val="00D051D3"/>
    <w:rsid w:val="00D053E8"/>
    <w:rsid w:val="00D05BD7"/>
    <w:rsid w:val="00D06268"/>
    <w:rsid w:val="00D06C15"/>
    <w:rsid w:val="00D07BBC"/>
    <w:rsid w:val="00D07D20"/>
    <w:rsid w:val="00D1234A"/>
    <w:rsid w:val="00D16E24"/>
    <w:rsid w:val="00D1706B"/>
    <w:rsid w:val="00D1765D"/>
    <w:rsid w:val="00D20740"/>
    <w:rsid w:val="00D20A31"/>
    <w:rsid w:val="00D20D76"/>
    <w:rsid w:val="00D21762"/>
    <w:rsid w:val="00D23845"/>
    <w:rsid w:val="00D23E8F"/>
    <w:rsid w:val="00D24432"/>
    <w:rsid w:val="00D24D72"/>
    <w:rsid w:val="00D26685"/>
    <w:rsid w:val="00D27007"/>
    <w:rsid w:val="00D30FEE"/>
    <w:rsid w:val="00D31F1E"/>
    <w:rsid w:val="00D33978"/>
    <w:rsid w:val="00D342B2"/>
    <w:rsid w:val="00D3448D"/>
    <w:rsid w:val="00D34701"/>
    <w:rsid w:val="00D367A5"/>
    <w:rsid w:val="00D370D7"/>
    <w:rsid w:val="00D377A7"/>
    <w:rsid w:val="00D37C1B"/>
    <w:rsid w:val="00D41254"/>
    <w:rsid w:val="00D41DC6"/>
    <w:rsid w:val="00D4213C"/>
    <w:rsid w:val="00D42434"/>
    <w:rsid w:val="00D427FE"/>
    <w:rsid w:val="00D4323A"/>
    <w:rsid w:val="00D436A3"/>
    <w:rsid w:val="00D44441"/>
    <w:rsid w:val="00D44619"/>
    <w:rsid w:val="00D452A4"/>
    <w:rsid w:val="00D45DE6"/>
    <w:rsid w:val="00D46527"/>
    <w:rsid w:val="00D46706"/>
    <w:rsid w:val="00D471C4"/>
    <w:rsid w:val="00D474FC"/>
    <w:rsid w:val="00D50020"/>
    <w:rsid w:val="00D5065D"/>
    <w:rsid w:val="00D53881"/>
    <w:rsid w:val="00D53E12"/>
    <w:rsid w:val="00D55C91"/>
    <w:rsid w:val="00D55F46"/>
    <w:rsid w:val="00D56278"/>
    <w:rsid w:val="00D56D2E"/>
    <w:rsid w:val="00D57188"/>
    <w:rsid w:val="00D60122"/>
    <w:rsid w:val="00D6259A"/>
    <w:rsid w:val="00D629E5"/>
    <w:rsid w:val="00D6483B"/>
    <w:rsid w:val="00D6616A"/>
    <w:rsid w:val="00D6632A"/>
    <w:rsid w:val="00D67352"/>
    <w:rsid w:val="00D67668"/>
    <w:rsid w:val="00D70116"/>
    <w:rsid w:val="00D74643"/>
    <w:rsid w:val="00D7529A"/>
    <w:rsid w:val="00D75EE7"/>
    <w:rsid w:val="00D75F16"/>
    <w:rsid w:val="00D7622F"/>
    <w:rsid w:val="00D76497"/>
    <w:rsid w:val="00D76A32"/>
    <w:rsid w:val="00D77967"/>
    <w:rsid w:val="00D77D0C"/>
    <w:rsid w:val="00D820EF"/>
    <w:rsid w:val="00D82373"/>
    <w:rsid w:val="00D82A11"/>
    <w:rsid w:val="00D82D04"/>
    <w:rsid w:val="00D835B1"/>
    <w:rsid w:val="00D844A1"/>
    <w:rsid w:val="00D84C3A"/>
    <w:rsid w:val="00D85121"/>
    <w:rsid w:val="00D8513B"/>
    <w:rsid w:val="00D8564A"/>
    <w:rsid w:val="00D85B63"/>
    <w:rsid w:val="00D86A27"/>
    <w:rsid w:val="00D86B25"/>
    <w:rsid w:val="00D9081C"/>
    <w:rsid w:val="00D926C1"/>
    <w:rsid w:val="00D9331E"/>
    <w:rsid w:val="00D9357E"/>
    <w:rsid w:val="00D93840"/>
    <w:rsid w:val="00D93972"/>
    <w:rsid w:val="00D94AD3"/>
    <w:rsid w:val="00D966FE"/>
    <w:rsid w:val="00D978BA"/>
    <w:rsid w:val="00D97FAB"/>
    <w:rsid w:val="00DA1013"/>
    <w:rsid w:val="00DA15EA"/>
    <w:rsid w:val="00DA1D1D"/>
    <w:rsid w:val="00DA360F"/>
    <w:rsid w:val="00DA66E8"/>
    <w:rsid w:val="00DA673B"/>
    <w:rsid w:val="00DA6D48"/>
    <w:rsid w:val="00DA70FE"/>
    <w:rsid w:val="00DA7FC8"/>
    <w:rsid w:val="00DB07A9"/>
    <w:rsid w:val="00DB0EE8"/>
    <w:rsid w:val="00DB38F4"/>
    <w:rsid w:val="00DB406E"/>
    <w:rsid w:val="00DB4A66"/>
    <w:rsid w:val="00DB6A90"/>
    <w:rsid w:val="00DB71E9"/>
    <w:rsid w:val="00DB71ED"/>
    <w:rsid w:val="00DB78A3"/>
    <w:rsid w:val="00DB7EF6"/>
    <w:rsid w:val="00DC1A39"/>
    <w:rsid w:val="00DC1B08"/>
    <w:rsid w:val="00DC1C67"/>
    <w:rsid w:val="00DC217C"/>
    <w:rsid w:val="00DC2C0E"/>
    <w:rsid w:val="00DC3B41"/>
    <w:rsid w:val="00DC4181"/>
    <w:rsid w:val="00DC4CA1"/>
    <w:rsid w:val="00DC4DEB"/>
    <w:rsid w:val="00DC6828"/>
    <w:rsid w:val="00DC69AE"/>
    <w:rsid w:val="00DC6E4E"/>
    <w:rsid w:val="00DC7957"/>
    <w:rsid w:val="00DC7AAF"/>
    <w:rsid w:val="00DC7B73"/>
    <w:rsid w:val="00DD1837"/>
    <w:rsid w:val="00DD1F25"/>
    <w:rsid w:val="00DD21F2"/>
    <w:rsid w:val="00DD2943"/>
    <w:rsid w:val="00DD30B9"/>
    <w:rsid w:val="00DD3902"/>
    <w:rsid w:val="00DD4062"/>
    <w:rsid w:val="00DD547B"/>
    <w:rsid w:val="00DD643F"/>
    <w:rsid w:val="00DD7485"/>
    <w:rsid w:val="00DD7A1F"/>
    <w:rsid w:val="00DD7B4F"/>
    <w:rsid w:val="00DE3005"/>
    <w:rsid w:val="00DE3266"/>
    <w:rsid w:val="00DE4028"/>
    <w:rsid w:val="00DE43AB"/>
    <w:rsid w:val="00DE50B9"/>
    <w:rsid w:val="00DE5685"/>
    <w:rsid w:val="00DE569C"/>
    <w:rsid w:val="00DE6179"/>
    <w:rsid w:val="00DE6C8D"/>
    <w:rsid w:val="00DF1037"/>
    <w:rsid w:val="00DF12B1"/>
    <w:rsid w:val="00DF1347"/>
    <w:rsid w:val="00DF14FD"/>
    <w:rsid w:val="00DF3C9A"/>
    <w:rsid w:val="00DF3DF2"/>
    <w:rsid w:val="00DF3EF6"/>
    <w:rsid w:val="00DF43E1"/>
    <w:rsid w:val="00DF43F1"/>
    <w:rsid w:val="00DF4A92"/>
    <w:rsid w:val="00DF4C12"/>
    <w:rsid w:val="00DF4E80"/>
    <w:rsid w:val="00DF69B4"/>
    <w:rsid w:val="00DF6C2E"/>
    <w:rsid w:val="00DF770A"/>
    <w:rsid w:val="00DF7A1F"/>
    <w:rsid w:val="00E009BB"/>
    <w:rsid w:val="00E00BB0"/>
    <w:rsid w:val="00E00CE1"/>
    <w:rsid w:val="00E00FEF"/>
    <w:rsid w:val="00E020D7"/>
    <w:rsid w:val="00E02DDE"/>
    <w:rsid w:val="00E0361F"/>
    <w:rsid w:val="00E0411D"/>
    <w:rsid w:val="00E04698"/>
    <w:rsid w:val="00E0476B"/>
    <w:rsid w:val="00E0550A"/>
    <w:rsid w:val="00E05A27"/>
    <w:rsid w:val="00E06272"/>
    <w:rsid w:val="00E07792"/>
    <w:rsid w:val="00E109A1"/>
    <w:rsid w:val="00E110CF"/>
    <w:rsid w:val="00E12E27"/>
    <w:rsid w:val="00E13761"/>
    <w:rsid w:val="00E13B0A"/>
    <w:rsid w:val="00E14F44"/>
    <w:rsid w:val="00E16817"/>
    <w:rsid w:val="00E17326"/>
    <w:rsid w:val="00E1751F"/>
    <w:rsid w:val="00E176DF"/>
    <w:rsid w:val="00E202CF"/>
    <w:rsid w:val="00E23BB9"/>
    <w:rsid w:val="00E23F39"/>
    <w:rsid w:val="00E24F84"/>
    <w:rsid w:val="00E253F4"/>
    <w:rsid w:val="00E2684F"/>
    <w:rsid w:val="00E306FB"/>
    <w:rsid w:val="00E30BF4"/>
    <w:rsid w:val="00E3184C"/>
    <w:rsid w:val="00E32719"/>
    <w:rsid w:val="00E3277B"/>
    <w:rsid w:val="00E32D21"/>
    <w:rsid w:val="00E3457B"/>
    <w:rsid w:val="00E34C6B"/>
    <w:rsid w:val="00E34C9B"/>
    <w:rsid w:val="00E364BD"/>
    <w:rsid w:val="00E3650E"/>
    <w:rsid w:val="00E367E8"/>
    <w:rsid w:val="00E3680D"/>
    <w:rsid w:val="00E37335"/>
    <w:rsid w:val="00E373A0"/>
    <w:rsid w:val="00E4187F"/>
    <w:rsid w:val="00E42E42"/>
    <w:rsid w:val="00E42E64"/>
    <w:rsid w:val="00E44335"/>
    <w:rsid w:val="00E4542A"/>
    <w:rsid w:val="00E50513"/>
    <w:rsid w:val="00E51169"/>
    <w:rsid w:val="00E517DD"/>
    <w:rsid w:val="00E52B7B"/>
    <w:rsid w:val="00E543F9"/>
    <w:rsid w:val="00E54CE9"/>
    <w:rsid w:val="00E55B57"/>
    <w:rsid w:val="00E56E55"/>
    <w:rsid w:val="00E57162"/>
    <w:rsid w:val="00E60942"/>
    <w:rsid w:val="00E60A71"/>
    <w:rsid w:val="00E6184A"/>
    <w:rsid w:val="00E6195E"/>
    <w:rsid w:val="00E6271C"/>
    <w:rsid w:val="00E63922"/>
    <w:rsid w:val="00E656C3"/>
    <w:rsid w:val="00E6670A"/>
    <w:rsid w:val="00E67EBB"/>
    <w:rsid w:val="00E70354"/>
    <w:rsid w:val="00E70720"/>
    <w:rsid w:val="00E70B33"/>
    <w:rsid w:val="00E71171"/>
    <w:rsid w:val="00E719C6"/>
    <w:rsid w:val="00E7278D"/>
    <w:rsid w:val="00E7282E"/>
    <w:rsid w:val="00E735E6"/>
    <w:rsid w:val="00E748BD"/>
    <w:rsid w:val="00E74AFB"/>
    <w:rsid w:val="00E755A3"/>
    <w:rsid w:val="00E75B9E"/>
    <w:rsid w:val="00E76BDA"/>
    <w:rsid w:val="00E77505"/>
    <w:rsid w:val="00E77A3A"/>
    <w:rsid w:val="00E80042"/>
    <w:rsid w:val="00E80792"/>
    <w:rsid w:val="00E8204F"/>
    <w:rsid w:val="00E823B4"/>
    <w:rsid w:val="00E8245B"/>
    <w:rsid w:val="00E82D8C"/>
    <w:rsid w:val="00E8322E"/>
    <w:rsid w:val="00E84F6B"/>
    <w:rsid w:val="00E8629C"/>
    <w:rsid w:val="00E86CA6"/>
    <w:rsid w:val="00E90A7F"/>
    <w:rsid w:val="00E91487"/>
    <w:rsid w:val="00E9171E"/>
    <w:rsid w:val="00E92869"/>
    <w:rsid w:val="00E92D6B"/>
    <w:rsid w:val="00E952A3"/>
    <w:rsid w:val="00E975DF"/>
    <w:rsid w:val="00E975E7"/>
    <w:rsid w:val="00EA02A6"/>
    <w:rsid w:val="00EA1B45"/>
    <w:rsid w:val="00EA2A3C"/>
    <w:rsid w:val="00EA3095"/>
    <w:rsid w:val="00EA520C"/>
    <w:rsid w:val="00EA5F7B"/>
    <w:rsid w:val="00EA6E92"/>
    <w:rsid w:val="00EB0AA9"/>
    <w:rsid w:val="00EB1835"/>
    <w:rsid w:val="00EB1BE0"/>
    <w:rsid w:val="00EB2583"/>
    <w:rsid w:val="00EB37CB"/>
    <w:rsid w:val="00EB39F1"/>
    <w:rsid w:val="00EB3B5B"/>
    <w:rsid w:val="00EB41B3"/>
    <w:rsid w:val="00EB5027"/>
    <w:rsid w:val="00EB7735"/>
    <w:rsid w:val="00EB7DCB"/>
    <w:rsid w:val="00EC031E"/>
    <w:rsid w:val="00EC0804"/>
    <w:rsid w:val="00EC09F9"/>
    <w:rsid w:val="00EC1C8C"/>
    <w:rsid w:val="00EC2BBC"/>
    <w:rsid w:val="00EC3A3C"/>
    <w:rsid w:val="00EC40F6"/>
    <w:rsid w:val="00EC49BC"/>
    <w:rsid w:val="00EC5B02"/>
    <w:rsid w:val="00EC77B8"/>
    <w:rsid w:val="00EC7E1B"/>
    <w:rsid w:val="00ED05E4"/>
    <w:rsid w:val="00ED0AE1"/>
    <w:rsid w:val="00ED15A4"/>
    <w:rsid w:val="00ED1F01"/>
    <w:rsid w:val="00ED34E0"/>
    <w:rsid w:val="00ED5E23"/>
    <w:rsid w:val="00ED6EED"/>
    <w:rsid w:val="00ED72BC"/>
    <w:rsid w:val="00ED757B"/>
    <w:rsid w:val="00ED7A56"/>
    <w:rsid w:val="00EE1068"/>
    <w:rsid w:val="00EE1EFB"/>
    <w:rsid w:val="00EE267A"/>
    <w:rsid w:val="00EE2ACD"/>
    <w:rsid w:val="00EE33CF"/>
    <w:rsid w:val="00EE4189"/>
    <w:rsid w:val="00EE41C2"/>
    <w:rsid w:val="00EE4D2B"/>
    <w:rsid w:val="00EE4F22"/>
    <w:rsid w:val="00EE5B1B"/>
    <w:rsid w:val="00EE6510"/>
    <w:rsid w:val="00EF08F8"/>
    <w:rsid w:val="00EF161A"/>
    <w:rsid w:val="00EF2B01"/>
    <w:rsid w:val="00EF2CCF"/>
    <w:rsid w:val="00EF3096"/>
    <w:rsid w:val="00EF4CD8"/>
    <w:rsid w:val="00EF5590"/>
    <w:rsid w:val="00EF5A6C"/>
    <w:rsid w:val="00EF5BE6"/>
    <w:rsid w:val="00EF5E34"/>
    <w:rsid w:val="00EF629D"/>
    <w:rsid w:val="00EF6634"/>
    <w:rsid w:val="00EF6BD8"/>
    <w:rsid w:val="00EF71F7"/>
    <w:rsid w:val="00F04E5A"/>
    <w:rsid w:val="00F055B9"/>
    <w:rsid w:val="00F05745"/>
    <w:rsid w:val="00F06E62"/>
    <w:rsid w:val="00F06EDF"/>
    <w:rsid w:val="00F07A3E"/>
    <w:rsid w:val="00F1122F"/>
    <w:rsid w:val="00F11B26"/>
    <w:rsid w:val="00F121FE"/>
    <w:rsid w:val="00F129CF"/>
    <w:rsid w:val="00F13F7A"/>
    <w:rsid w:val="00F14734"/>
    <w:rsid w:val="00F16303"/>
    <w:rsid w:val="00F16EE0"/>
    <w:rsid w:val="00F1733B"/>
    <w:rsid w:val="00F17424"/>
    <w:rsid w:val="00F179DA"/>
    <w:rsid w:val="00F2185F"/>
    <w:rsid w:val="00F22619"/>
    <w:rsid w:val="00F23C88"/>
    <w:rsid w:val="00F25276"/>
    <w:rsid w:val="00F265B1"/>
    <w:rsid w:val="00F26A5F"/>
    <w:rsid w:val="00F27607"/>
    <w:rsid w:val="00F302D9"/>
    <w:rsid w:val="00F317B0"/>
    <w:rsid w:val="00F31A1D"/>
    <w:rsid w:val="00F32543"/>
    <w:rsid w:val="00F3360C"/>
    <w:rsid w:val="00F33990"/>
    <w:rsid w:val="00F34005"/>
    <w:rsid w:val="00F3411D"/>
    <w:rsid w:val="00F34320"/>
    <w:rsid w:val="00F344A0"/>
    <w:rsid w:val="00F34933"/>
    <w:rsid w:val="00F35575"/>
    <w:rsid w:val="00F36025"/>
    <w:rsid w:val="00F361DE"/>
    <w:rsid w:val="00F40127"/>
    <w:rsid w:val="00F40ABD"/>
    <w:rsid w:val="00F41F6E"/>
    <w:rsid w:val="00F43156"/>
    <w:rsid w:val="00F45988"/>
    <w:rsid w:val="00F46302"/>
    <w:rsid w:val="00F46603"/>
    <w:rsid w:val="00F46784"/>
    <w:rsid w:val="00F4705D"/>
    <w:rsid w:val="00F50E73"/>
    <w:rsid w:val="00F51431"/>
    <w:rsid w:val="00F51E12"/>
    <w:rsid w:val="00F520B4"/>
    <w:rsid w:val="00F523D0"/>
    <w:rsid w:val="00F52BD7"/>
    <w:rsid w:val="00F544FA"/>
    <w:rsid w:val="00F55752"/>
    <w:rsid w:val="00F55866"/>
    <w:rsid w:val="00F558A0"/>
    <w:rsid w:val="00F558EA"/>
    <w:rsid w:val="00F56C22"/>
    <w:rsid w:val="00F575DF"/>
    <w:rsid w:val="00F600A4"/>
    <w:rsid w:val="00F60959"/>
    <w:rsid w:val="00F60F93"/>
    <w:rsid w:val="00F61D70"/>
    <w:rsid w:val="00F63F66"/>
    <w:rsid w:val="00F652D5"/>
    <w:rsid w:val="00F700A8"/>
    <w:rsid w:val="00F74966"/>
    <w:rsid w:val="00F77DD8"/>
    <w:rsid w:val="00F80EBB"/>
    <w:rsid w:val="00F81000"/>
    <w:rsid w:val="00F827C4"/>
    <w:rsid w:val="00F829D4"/>
    <w:rsid w:val="00F849CB"/>
    <w:rsid w:val="00F84E2A"/>
    <w:rsid w:val="00F86173"/>
    <w:rsid w:val="00F862E2"/>
    <w:rsid w:val="00F86559"/>
    <w:rsid w:val="00F868D1"/>
    <w:rsid w:val="00F87E14"/>
    <w:rsid w:val="00F92101"/>
    <w:rsid w:val="00F92523"/>
    <w:rsid w:val="00F92A25"/>
    <w:rsid w:val="00F93D37"/>
    <w:rsid w:val="00F9432C"/>
    <w:rsid w:val="00F9443E"/>
    <w:rsid w:val="00F94A2C"/>
    <w:rsid w:val="00F9570A"/>
    <w:rsid w:val="00F95F28"/>
    <w:rsid w:val="00F97993"/>
    <w:rsid w:val="00FA0649"/>
    <w:rsid w:val="00FA0902"/>
    <w:rsid w:val="00FA0C43"/>
    <w:rsid w:val="00FA18D8"/>
    <w:rsid w:val="00FA2FDA"/>
    <w:rsid w:val="00FA3029"/>
    <w:rsid w:val="00FA4836"/>
    <w:rsid w:val="00FA5304"/>
    <w:rsid w:val="00FA54D5"/>
    <w:rsid w:val="00FA5B49"/>
    <w:rsid w:val="00FA7AE1"/>
    <w:rsid w:val="00FA7BDB"/>
    <w:rsid w:val="00FB046E"/>
    <w:rsid w:val="00FB0683"/>
    <w:rsid w:val="00FB0906"/>
    <w:rsid w:val="00FB0F03"/>
    <w:rsid w:val="00FB193C"/>
    <w:rsid w:val="00FB2570"/>
    <w:rsid w:val="00FB2C88"/>
    <w:rsid w:val="00FB300E"/>
    <w:rsid w:val="00FB31E9"/>
    <w:rsid w:val="00FB4C02"/>
    <w:rsid w:val="00FC0B6A"/>
    <w:rsid w:val="00FC22EC"/>
    <w:rsid w:val="00FC2312"/>
    <w:rsid w:val="00FC3B84"/>
    <w:rsid w:val="00FC498D"/>
    <w:rsid w:val="00FC4E14"/>
    <w:rsid w:val="00FC6036"/>
    <w:rsid w:val="00FC609A"/>
    <w:rsid w:val="00FC690A"/>
    <w:rsid w:val="00FC6A4C"/>
    <w:rsid w:val="00FC6E75"/>
    <w:rsid w:val="00FD14CB"/>
    <w:rsid w:val="00FD1639"/>
    <w:rsid w:val="00FD2532"/>
    <w:rsid w:val="00FD4069"/>
    <w:rsid w:val="00FD438B"/>
    <w:rsid w:val="00FD56B3"/>
    <w:rsid w:val="00FD70B3"/>
    <w:rsid w:val="00FD7354"/>
    <w:rsid w:val="00FE0944"/>
    <w:rsid w:val="00FE099B"/>
    <w:rsid w:val="00FE1009"/>
    <w:rsid w:val="00FE1F96"/>
    <w:rsid w:val="00FE2669"/>
    <w:rsid w:val="00FE278F"/>
    <w:rsid w:val="00FE3F2B"/>
    <w:rsid w:val="00FE44FC"/>
    <w:rsid w:val="00FF03EB"/>
    <w:rsid w:val="00FF1D83"/>
    <w:rsid w:val="00FF2EE0"/>
    <w:rsid w:val="00FF2F6B"/>
    <w:rsid w:val="00FF34D3"/>
    <w:rsid w:val="00FF6D6A"/>
    <w:rsid w:val="00FF6E69"/>
    <w:rsid w:val="00FF71D4"/>
    <w:rsid w:val="02C4C84B"/>
    <w:rsid w:val="069AEB0F"/>
    <w:rsid w:val="12590E86"/>
    <w:rsid w:val="12890155"/>
    <w:rsid w:val="22CF36E8"/>
    <w:rsid w:val="23C2143A"/>
    <w:rsid w:val="2981AC4F"/>
    <w:rsid w:val="2A0E6836"/>
    <w:rsid w:val="2F9456F4"/>
    <w:rsid w:val="3C9AF6F7"/>
    <w:rsid w:val="4769081B"/>
    <w:rsid w:val="4A7AAA2B"/>
    <w:rsid w:val="4D69A175"/>
    <w:rsid w:val="52A7CAA0"/>
    <w:rsid w:val="565FEA8D"/>
    <w:rsid w:val="56A3B28C"/>
    <w:rsid w:val="5E0B5281"/>
    <w:rsid w:val="5E9C62A0"/>
    <w:rsid w:val="670CE0EE"/>
    <w:rsid w:val="6C904D05"/>
    <w:rsid w:val="6CBB8C57"/>
    <w:rsid w:val="6CC2BCB5"/>
    <w:rsid w:val="6E6E307F"/>
    <w:rsid w:val="6F099A37"/>
    <w:rsid w:val="70BF24F9"/>
    <w:rsid w:val="72935B94"/>
    <w:rsid w:val="72E6662C"/>
    <w:rsid w:val="763C4664"/>
    <w:rsid w:val="788CB6BD"/>
    <w:rsid w:val="79B9F22D"/>
    <w:rsid w:val="7BA54BDA"/>
    <w:rsid w:val="7DEB7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2B4692A"/>
  <w15:chartTrackingRefBased/>
  <w15:docId w15:val="{69E68B1E-993A-4434-9227-EC6E47350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442AC"/>
    <w:pPr>
      <w:widowControl w:val="0"/>
      <w:spacing w:before="26" w:after="240" w:line="240" w:lineRule="atLeast"/>
      <w:ind w:right="115"/>
    </w:pPr>
    <w:rPr>
      <w:rFonts w:ascii="Arial" w:hAnsi="Arial"/>
    </w:rPr>
  </w:style>
  <w:style w:type="paragraph" w:styleId="Heading1">
    <w:name w:val="heading 1"/>
    <w:basedOn w:val="Normal"/>
    <w:next w:val="Normal"/>
    <w:qFormat/>
    <w:rsid w:val="009442AC"/>
    <w:pPr>
      <w:keepNext/>
      <w:numPr>
        <w:numId w:val="14"/>
      </w:numPr>
      <w:spacing w:before="360" w:after="360"/>
      <w:jc w:val="both"/>
      <w:outlineLvl w:val="0"/>
    </w:pPr>
    <w:rPr>
      <w:color w:val="EFA800"/>
      <w:sz w:val="44"/>
      <w:szCs w:val="44"/>
    </w:rPr>
  </w:style>
  <w:style w:type="paragraph" w:styleId="Heading2">
    <w:name w:val="heading 2"/>
    <w:aliases w:val="ClassHeading"/>
    <w:basedOn w:val="Heading1"/>
    <w:next w:val="Bodytext"/>
    <w:link w:val="Heading2Char"/>
    <w:qFormat/>
    <w:rsid w:val="009442AC"/>
    <w:pPr>
      <w:numPr>
        <w:ilvl w:val="1"/>
      </w:numPr>
      <w:spacing w:before="160" w:after="240"/>
      <w:outlineLvl w:val="1"/>
    </w:pPr>
    <w:rPr>
      <w:color w:val="479DB3"/>
      <w:sz w:val="32"/>
    </w:rPr>
  </w:style>
  <w:style w:type="paragraph" w:styleId="Heading3">
    <w:name w:val="heading 3"/>
    <w:basedOn w:val="Heading1"/>
    <w:next w:val="Normal"/>
    <w:qFormat/>
    <w:rsid w:val="009442AC"/>
    <w:pPr>
      <w:numPr>
        <w:ilvl w:val="2"/>
      </w:numPr>
      <w:spacing w:before="120" w:after="240"/>
      <w:outlineLvl w:val="2"/>
    </w:pPr>
    <w:rPr>
      <w:bCs/>
      <w:color w:val="008000"/>
      <w:sz w:val="28"/>
    </w:rPr>
  </w:style>
  <w:style w:type="paragraph" w:styleId="Heading4">
    <w:name w:val="heading 4"/>
    <w:basedOn w:val="Heading3"/>
    <w:next w:val="Bodytext"/>
    <w:link w:val="Heading4Char"/>
    <w:qFormat/>
    <w:rsid w:val="009442AC"/>
    <w:pPr>
      <w:numPr>
        <w:ilvl w:val="3"/>
      </w:numPr>
      <w:tabs>
        <w:tab w:val="clear" w:pos="3672"/>
        <w:tab w:val="left" w:pos="1800"/>
      </w:tabs>
      <w:outlineLvl w:val="3"/>
    </w:pPr>
    <w:rPr>
      <w:color w:val="404040"/>
      <w:sz w:val="24"/>
    </w:rPr>
  </w:style>
  <w:style w:type="paragraph" w:styleId="Heading5">
    <w:name w:val="heading 5"/>
    <w:basedOn w:val="Normal"/>
    <w:next w:val="Normal"/>
    <w:qFormat/>
    <w:rsid w:val="009442AC"/>
    <w:pPr>
      <w:keepNext/>
      <w:spacing w:before="0" w:after="0"/>
      <w:ind w:right="0"/>
      <w:outlineLvl w:val="4"/>
    </w:pPr>
    <w:rPr>
      <w:b/>
      <w:color w:val="008080"/>
    </w:rPr>
  </w:style>
  <w:style w:type="paragraph" w:styleId="Heading6">
    <w:name w:val="heading 6"/>
    <w:basedOn w:val="Normal"/>
    <w:next w:val="Normal"/>
    <w:qFormat/>
    <w:rsid w:val="009442AC"/>
    <w:pPr>
      <w:keepNext/>
      <w:spacing w:after="120"/>
      <w:outlineLvl w:val="5"/>
    </w:pPr>
    <w:rPr>
      <w:b/>
      <w:color w:val="808080"/>
    </w:rPr>
  </w:style>
  <w:style w:type="paragraph" w:styleId="Heading7">
    <w:name w:val="heading 7"/>
    <w:basedOn w:val="Normal"/>
    <w:next w:val="Normal"/>
    <w:qFormat/>
    <w:rsid w:val="009442AC"/>
    <w:pPr>
      <w:framePr w:hSpace="187" w:wrap="auto" w:vAnchor="text" w:hAnchor="text" w:y="1"/>
      <w:spacing w:after="0" w:line="240" w:lineRule="auto"/>
      <w:outlineLvl w:val="6"/>
    </w:pPr>
    <w:rPr>
      <w:b/>
      <w:i/>
    </w:rPr>
  </w:style>
  <w:style w:type="paragraph" w:styleId="Heading8">
    <w:name w:val="heading 8"/>
    <w:basedOn w:val="Normal"/>
    <w:next w:val="Normal"/>
    <w:qFormat/>
    <w:rsid w:val="009442AC"/>
    <w:p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9442AC"/>
    <w:p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442AC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9442AC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9442AC"/>
  </w:style>
  <w:style w:type="character" w:styleId="Hyperlink">
    <w:name w:val="Hyperlink"/>
    <w:uiPriority w:val="99"/>
    <w:rsid w:val="009442AC"/>
    <w:rPr>
      <w:color w:val="0000FF"/>
      <w:u w:val="single"/>
    </w:rPr>
  </w:style>
  <w:style w:type="paragraph" w:styleId="NormalWeb">
    <w:name w:val="Normal (Web)"/>
    <w:basedOn w:val="Normal"/>
    <w:rsid w:val="009442AC"/>
    <w:pPr>
      <w:widowControl/>
      <w:spacing w:before="100" w:beforeAutospacing="1" w:after="100" w:afterAutospacing="1" w:line="240" w:lineRule="auto"/>
      <w:ind w:right="0"/>
    </w:pPr>
    <w:rPr>
      <w:rFonts w:ascii="Arial Unicode MS" w:eastAsia="Arial Unicode MS" w:hAnsi="Arial Unicode MS" w:cs="Arial Unicode MS"/>
      <w:sz w:val="24"/>
      <w:szCs w:val="24"/>
    </w:rPr>
  </w:style>
  <w:style w:type="character" w:styleId="FollowedHyperlink">
    <w:name w:val="FollowedHyperlink"/>
    <w:rsid w:val="009442AC"/>
    <w:rPr>
      <w:color w:val="800080"/>
      <w:u w:val="single"/>
    </w:rPr>
  </w:style>
  <w:style w:type="paragraph" w:styleId="DocumentMap">
    <w:name w:val="Document Map"/>
    <w:basedOn w:val="Normal"/>
    <w:semiHidden/>
    <w:rsid w:val="009442AC"/>
    <w:pPr>
      <w:shd w:val="clear" w:color="auto" w:fill="000080"/>
    </w:pPr>
    <w:rPr>
      <w:rFonts w:ascii="Tahoma" w:hAnsi="Tahoma"/>
    </w:rPr>
  </w:style>
  <w:style w:type="paragraph" w:customStyle="1" w:styleId="Comment">
    <w:name w:val="Comment"/>
    <w:basedOn w:val="Normal"/>
    <w:rsid w:val="009442AC"/>
    <w:rPr>
      <w:i/>
    </w:rPr>
  </w:style>
  <w:style w:type="character" w:styleId="CommentReference">
    <w:name w:val="annotation reference"/>
    <w:rsid w:val="009442A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9442AC"/>
  </w:style>
  <w:style w:type="paragraph" w:styleId="TOC1">
    <w:name w:val="toc 1"/>
    <w:basedOn w:val="Normal"/>
    <w:next w:val="Normal"/>
    <w:uiPriority w:val="39"/>
    <w:rsid w:val="009442AC"/>
    <w:pPr>
      <w:tabs>
        <w:tab w:val="left" w:pos="600"/>
        <w:tab w:val="right" w:pos="9029"/>
      </w:tabs>
      <w:spacing w:before="120" w:after="120"/>
    </w:pPr>
    <w:rPr>
      <w:b/>
      <w:sz w:val="22"/>
    </w:rPr>
  </w:style>
  <w:style w:type="paragraph" w:styleId="TOC2">
    <w:name w:val="toc 2"/>
    <w:basedOn w:val="Normal"/>
    <w:next w:val="Normal"/>
    <w:uiPriority w:val="39"/>
    <w:rsid w:val="009442AC"/>
    <w:pPr>
      <w:tabs>
        <w:tab w:val="left" w:pos="600"/>
        <w:tab w:val="right" w:pos="9029"/>
      </w:tabs>
      <w:spacing w:before="60" w:after="60"/>
      <w:ind w:left="180"/>
    </w:pPr>
    <w:rPr>
      <w:b/>
      <w:noProof/>
    </w:rPr>
  </w:style>
  <w:style w:type="paragraph" w:styleId="TOC3">
    <w:name w:val="toc 3"/>
    <w:basedOn w:val="Normal"/>
    <w:next w:val="Normal"/>
    <w:uiPriority w:val="39"/>
    <w:rsid w:val="009442AC"/>
    <w:pPr>
      <w:tabs>
        <w:tab w:val="right" w:pos="9029"/>
      </w:tabs>
      <w:spacing w:before="0" w:after="0"/>
      <w:ind w:left="432"/>
    </w:pPr>
  </w:style>
  <w:style w:type="paragraph" w:styleId="TOC4">
    <w:name w:val="toc 4"/>
    <w:basedOn w:val="Normal"/>
    <w:next w:val="Normal"/>
    <w:uiPriority w:val="39"/>
    <w:rsid w:val="009442AC"/>
    <w:pPr>
      <w:tabs>
        <w:tab w:val="right" w:pos="9029"/>
      </w:tabs>
      <w:spacing w:before="0" w:after="0"/>
      <w:ind w:left="720"/>
    </w:pPr>
    <w:rPr>
      <w:i/>
    </w:rPr>
  </w:style>
  <w:style w:type="paragraph" w:styleId="TOC5">
    <w:name w:val="toc 5"/>
    <w:basedOn w:val="Normal"/>
    <w:next w:val="Normal"/>
    <w:semiHidden/>
    <w:rsid w:val="009442AC"/>
    <w:pPr>
      <w:tabs>
        <w:tab w:val="right" w:pos="9029"/>
      </w:tabs>
      <w:spacing w:before="0" w:after="0"/>
      <w:ind w:left="600"/>
    </w:pPr>
    <w:rPr>
      <w:rFonts w:ascii="Times New Roman" w:hAnsi="Times New Roman"/>
    </w:rPr>
  </w:style>
  <w:style w:type="paragraph" w:styleId="TOC6">
    <w:name w:val="toc 6"/>
    <w:basedOn w:val="Normal"/>
    <w:next w:val="Normal"/>
    <w:semiHidden/>
    <w:rsid w:val="009442AC"/>
    <w:pPr>
      <w:tabs>
        <w:tab w:val="right" w:pos="9029"/>
      </w:tabs>
      <w:spacing w:before="0" w:after="0"/>
      <w:ind w:left="800"/>
    </w:pPr>
    <w:rPr>
      <w:rFonts w:ascii="Times New Roman" w:hAnsi="Times New Roman"/>
    </w:rPr>
  </w:style>
  <w:style w:type="paragraph" w:styleId="TOC7">
    <w:name w:val="toc 7"/>
    <w:basedOn w:val="Normal"/>
    <w:next w:val="Normal"/>
    <w:semiHidden/>
    <w:rsid w:val="009442AC"/>
    <w:pPr>
      <w:tabs>
        <w:tab w:val="right" w:pos="9029"/>
      </w:tabs>
      <w:spacing w:before="0" w:after="0"/>
      <w:ind w:left="1000"/>
    </w:pPr>
    <w:rPr>
      <w:rFonts w:ascii="Times New Roman" w:hAnsi="Times New Roman"/>
    </w:rPr>
  </w:style>
  <w:style w:type="paragraph" w:styleId="TOC8">
    <w:name w:val="toc 8"/>
    <w:basedOn w:val="Normal"/>
    <w:next w:val="Normal"/>
    <w:semiHidden/>
    <w:rsid w:val="009442AC"/>
    <w:pPr>
      <w:tabs>
        <w:tab w:val="right" w:pos="9029"/>
      </w:tabs>
      <w:spacing w:before="0" w:after="0"/>
      <w:ind w:left="1200"/>
    </w:pPr>
    <w:rPr>
      <w:rFonts w:ascii="Times New Roman" w:hAnsi="Times New Roman"/>
    </w:rPr>
  </w:style>
  <w:style w:type="paragraph" w:styleId="TOC9">
    <w:name w:val="toc 9"/>
    <w:basedOn w:val="Normal"/>
    <w:next w:val="Normal"/>
    <w:semiHidden/>
    <w:rsid w:val="009442AC"/>
    <w:pPr>
      <w:tabs>
        <w:tab w:val="right" w:pos="9029"/>
      </w:tabs>
      <w:spacing w:before="0" w:after="0"/>
      <w:ind w:left="1400"/>
    </w:pPr>
    <w:rPr>
      <w:rFonts w:ascii="Times New Roman" w:hAnsi="Times New Roman"/>
    </w:rPr>
  </w:style>
  <w:style w:type="paragraph" w:styleId="BodyText0">
    <w:name w:val="Body Text"/>
    <w:basedOn w:val="Normal"/>
    <w:rsid w:val="009442AC"/>
    <w:pPr>
      <w:jc w:val="center"/>
    </w:pPr>
    <w:rPr>
      <w:rFonts w:eastAsia="SimSun"/>
      <w:b/>
      <w:bCs/>
      <w:color w:val="0206B0"/>
      <w:sz w:val="24"/>
    </w:rPr>
  </w:style>
  <w:style w:type="paragraph" w:styleId="BlockText">
    <w:name w:val="Block Text"/>
    <w:basedOn w:val="Normal"/>
    <w:rsid w:val="009442AC"/>
    <w:pPr>
      <w:numPr>
        <w:ilvl w:val="12"/>
      </w:numPr>
      <w:ind w:left="720"/>
    </w:pPr>
  </w:style>
  <w:style w:type="paragraph" w:styleId="BodyTextFirstIndent">
    <w:name w:val="Body Text First Indent"/>
    <w:basedOn w:val="Normal"/>
    <w:rsid w:val="009442AC"/>
    <w:pPr>
      <w:spacing w:after="120"/>
      <w:ind w:firstLine="210"/>
    </w:pPr>
  </w:style>
  <w:style w:type="paragraph" w:styleId="BodyTextIndent">
    <w:name w:val="Body Text Indent"/>
    <w:basedOn w:val="Normal"/>
    <w:rsid w:val="009442AC"/>
    <w:pPr>
      <w:spacing w:before="4"/>
      <w:ind w:right="144" w:firstLine="720"/>
      <w:jc w:val="both"/>
    </w:pPr>
    <w:rPr>
      <w:i/>
    </w:rPr>
  </w:style>
  <w:style w:type="paragraph" w:styleId="BodyTextFirstIndent2">
    <w:name w:val="Body Text First Indent 2"/>
    <w:basedOn w:val="BodyTextIndent"/>
    <w:rsid w:val="009442AC"/>
    <w:pPr>
      <w:spacing w:before="26" w:after="120"/>
      <w:ind w:left="360" w:right="115" w:firstLine="210"/>
      <w:jc w:val="left"/>
    </w:pPr>
    <w:rPr>
      <w:i w:val="0"/>
    </w:rPr>
  </w:style>
  <w:style w:type="paragraph" w:styleId="BodyTextIndent2">
    <w:name w:val="Body Text Indent 2"/>
    <w:basedOn w:val="Normal"/>
    <w:rsid w:val="009442AC"/>
    <w:pPr>
      <w:spacing w:after="120" w:line="480" w:lineRule="auto"/>
      <w:ind w:left="360"/>
    </w:pPr>
  </w:style>
  <w:style w:type="paragraph" w:styleId="BodyTextIndent3">
    <w:name w:val="Body Text Indent 3"/>
    <w:basedOn w:val="Normal"/>
    <w:rsid w:val="009442AC"/>
    <w:pPr>
      <w:spacing w:after="120"/>
      <w:ind w:left="360"/>
    </w:pPr>
    <w:rPr>
      <w:sz w:val="16"/>
    </w:rPr>
  </w:style>
  <w:style w:type="paragraph" w:customStyle="1" w:styleId="Bodytext">
    <w:name w:val="Bodytext"/>
    <w:basedOn w:val="Normal"/>
    <w:link w:val="BodytextChar"/>
    <w:rsid w:val="009442AC"/>
    <w:pPr>
      <w:ind w:left="1080"/>
      <w:jc w:val="both"/>
    </w:pPr>
  </w:style>
  <w:style w:type="paragraph" w:customStyle="1" w:styleId="BodyNum">
    <w:name w:val="BodyNum"/>
    <w:basedOn w:val="Bodytext"/>
    <w:rsid w:val="009442AC"/>
    <w:pPr>
      <w:numPr>
        <w:numId w:val="13"/>
      </w:numPr>
      <w:spacing w:before="60" w:after="60"/>
    </w:pPr>
    <w:rPr>
      <w:iCs/>
    </w:rPr>
  </w:style>
  <w:style w:type="paragraph" w:customStyle="1" w:styleId="BodyBull1">
    <w:name w:val="BodyBull1"/>
    <w:basedOn w:val="BodyNum"/>
    <w:rsid w:val="009442AC"/>
    <w:pPr>
      <w:widowControl/>
      <w:numPr>
        <w:numId w:val="1"/>
      </w:numPr>
    </w:pPr>
  </w:style>
  <w:style w:type="paragraph" w:customStyle="1" w:styleId="BodyBull2">
    <w:name w:val="BodyBull2"/>
    <w:basedOn w:val="BodyBull1"/>
    <w:rsid w:val="009442AC"/>
    <w:pPr>
      <w:numPr>
        <w:numId w:val="2"/>
      </w:numPr>
    </w:pPr>
  </w:style>
  <w:style w:type="paragraph" w:styleId="Caption">
    <w:name w:val="caption"/>
    <w:basedOn w:val="Normal"/>
    <w:next w:val="Normal"/>
    <w:qFormat/>
    <w:rsid w:val="009442AC"/>
    <w:pPr>
      <w:spacing w:before="120" w:after="120"/>
    </w:pPr>
    <w:rPr>
      <w:b/>
    </w:rPr>
  </w:style>
  <w:style w:type="paragraph" w:styleId="Closing">
    <w:name w:val="Closing"/>
    <w:basedOn w:val="Normal"/>
    <w:rsid w:val="009442AC"/>
    <w:pPr>
      <w:ind w:left="4320"/>
    </w:pPr>
  </w:style>
  <w:style w:type="paragraph" w:customStyle="1" w:styleId="coverart">
    <w:name w:val="coverart"/>
    <w:next w:val="Normal"/>
    <w:rsid w:val="009442AC"/>
    <w:pPr>
      <w:widowControl w:val="0"/>
    </w:pPr>
    <w:rPr>
      <w:rFonts w:ascii="Arial" w:hAnsi="Arial"/>
    </w:rPr>
  </w:style>
  <w:style w:type="paragraph" w:styleId="Date">
    <w:name w:val="Date"/>
    <w:basedOn w:val="Normal"/>
    <w:next w:val="Normal"/>
    <w:rsid w:val="009442AC"/>
  </w:style>
  <w:style w:type="paragraph" w:styleId="EndnoteText">
    <w:name w:val="endnote text"/>
    <w:basedOn w:val="Normal"/>
    <w:semiHidden/>
    <w:rsid w:val="009442AC"/>
  </w:style>
  <w:style w:type="paragraph" w:styleId="EnvelopeAddress">
    <w:name w:val="envelope address"/>
    <w:basedOn w:val="Normal"/>
    <w:rsid w:val="009442AC"/>
    <w:pPr>
      <w:framePr w:w="7920" w:h="1980" w:hRule="exact" w:hSpace="180" w:wrap="auto" w:hAnchor="page" w:xAlign="center" w:yAlign="bottom"/>
      <w:ind w:left="2880"/>
    </w:pPr>
    <w:rPr>
      <w:sz w:val="24"/>
    </w:rPr>
  </w:style>
  <w:style w:type="paragraph" w:styleId="EnvelopeReturn">
    <w:name w:val="envelope return"/>
    <w:basedOn w:val="Normal"/>
    <w:rsid w:val="009442AC"/>
  </w:style>
  <w:style w:type="character" w:styleId="FootnoteReference">
    <w:name w:val="footnote reference"/>
    <w:semiHidden/>
    <w:rsid w:val="009442AC"/>
    <w:rPr>
      <w:vertAlign w:val="superscript"/>
    </w:rPr>
  </w:style>
  <w:style w:type="paragraph" w:styleId="FootnoteText">
    <w:name w:val="footnote text"/>
    <w:basedOn w:val="Normal"/>
    <w:semiHidden/>
    <w:rsid w:val="009442AC"/>
  </w:style>
  <w:style w:type="paragraph" w:styleId="Index1">
    <w:name w:val="index 1"/>
    <w:basedOn w:val="Normal"/>
    <w:next w:val="Normal"/>
    <w:autoRedefine/>
    <w:semiHidden/>
    <w:rsid w:val="009442AC"/>
    <w:pPr>
      <w:ind w:left="200" w:hanging="200"/>
    </w:pPr>
  </w:style>
  <w:style w:type="paragraph" w:styleId="Index2">
    <w:name w:val="index 2"/>
    <w:basedOn w:val="Normal"/>
    <w:next w:val="Normal"/>
    <w:autoRedefine/>
    <w:semiHidden/>
    <w:rsid w:val="009442AC"/>
    <w:pPr>
      <w:ind w:left="400" w:hanging="200"/>
    </w:pPr>
  </w:style>
  <w:style w:type="paragraph" w:styleId="Index3">
    <w:name w:val="index 3"/>
    <w:basedOn w:val="Normal"/>
    <w:next w:val="Normal"/>
    <w:autoRedefine/>
    <w:semiHidden/>
    <w:rsid w:val="009442AC"/>
    <w:pPr>
      <w:ind w:left="600" w:hanging="200"/>
    </w:pPr>
  </w:style>
  <w:style w:type="paragraph" w:styleId="Index4">
    <w:name w:val="index 4"/>
    <w:basedOn w:val="Normal"/>
    <w:next w:val="Normal"/>
    <w:autoRedefine/>
    <w:semiHidden/>
    <w:rsid w:val="009442AC"/>
    <w:pPr>
      <w:ind w:left="800" w:hanging="200"/>
    </w:pPr>
  </w:style>
  <w:style w:type="paragraph" w:styleId="Index5">
    <w:name w:val="index 5"/>
    <w:basedOn w:val="Normal"/>
    <w:next w:val="Normal"/>
    <w:autoRedefine/>
    <w:semiHidden/>
    <w:rsid w:val="009442AC"/>
    <w:pPr>
      <w:ind w:left="1000" w:hanging="200"/>
    </w:pPr>
  </w:style>
  <w:style w:type="paragraph" w:styleId="Index6">
    <w:name w:val="index 6"/>
    <w:basedOn w:val="Normal"/>
    <w:next w:val="Normal"/>
    <w:autoRedefine/>
    <w:semiHidden/>
    <w:rsid w:val="009442AC"/>
    <w:pPr>
      <w:ind w:left="1200" w:hanging="200"/>
    </w:pPr>
  </w:style>
  <w:style w:type="paragraph" w:styleId="Index7">
    <w:name w:val="index 7"/>
    <w:basedOn w:val="Normal"/>
    <w:next w:val="Normal"/>
    <w:autoRedefine/>
    <w:semiHidden/>
    <w:rsid w:val="009442AC"/>
    <w:pPr>
      <w:ind w:left="1400" w:hanging="200"/>
    </w:pPr>
  </w:style>
  <w:style w:type="paragraph" w:styleId="Index8">
    <w:name w:val="index 8"/>
    <w:basedOn w:val="Normal"/>
    <w:next w:val="Normal"/>
    <w:autoRedefine/>
    <w:semiHidden/>
    <w:rsid w:val="009442AC"/>
    <w:pPr>
      <w:ind w:left="1600" w:hanging="200"/>
    </w:pPr>
  </w:style>
  <w:style w:type="paragraph" w:styleId="Index9">
    <w:name w:val="index 9"/>
    <w:basedOn w:val="Normal"/>
    <w:next w:val="Normal"/>
    <w:autoRedefine/>
    <w:semiHidden/>
    <w:rsid w:val="009442AC"/>
    <w:pPr>
      <w:ind w:left="1800" w:hanging="200"/>
    </w:pPr>
  </w:style>
  <w:style w:type="paragraph" w:styleId="IndexHeading">
    <w:name w:val="index heading"/>
    <w:basedOn w:val="Normal"/>
    <w:next w:val="Index1"/>
    <w:semiHidden/>
    <w:rsid w:val="009442AC"/>
    <w:rPr>
      <w:b/>
    </w:rPr>
  </w:style>
  <w:style w:type="paragraph" w:styleId="List">
    <w:name w:val="List"/>
    <w:basedOn w:val="Normal"/>
    <w:rsid w:val="009442AC"/>
    <w:pPr>
      <w:ind w:left="360" w:hanging="360"/>
    </w:pPr>
  </w:style>
  <w:style w:type="paragraph" w:customStyle="1" w:styleId="List1">
    <w:name w:val="List1"/>
    <w:basedOn w:val="Normal"/>
    <w:rsid w:val="009442AC"/>
    <w:pPr>
      <w:spacing w:after="120"/>
      <w:ind w:left="360" w:hanging="360"/>
    </w:pPr>
  </w:style>
  <w:style w:type="paragraph" w:styleId="List2">
    <w:name w:val="List 2"/>
    <w:basedOn w:val="Normal"/>
    <w:rsid w:val="009442AC"/>
    <w:pPr>
      <w:ind w:left="720" w:hanging="360"/>
    </w:pPr>
  </w:style>
  <w:style w:type="paragraph" w:styleId="List3">
    <w:name w:val="List 3"/>
    <w:basedOn w:val="Normal"/>
    <w:rsid w:val="009442AC"/>
    <w:pPr>
      <w:ind w:left="1080" w:hanging="360"/>
    </w:pPr>
  </w:style>
  <w:style w:type="paragraph" w:styleId="List4">
    <w:name w:val="List 4"/>
    <w:basedOn w:val="Normal"/>
    <w:rsid w:val="009442AC"/>
    <w:pPr>
      <w:ind w:left="1440" w:hanging="360"/>
    </w:pPr>
  </w:style>
  <w:style w:type="paragraph" w:styleId="List5">
    <w:name w:val="List 5"/>
    <w:basedOn w:val="Normal"/>
    <w:rsid w:val="009442AC"/>
    <w:pPr>
      <w:ind w:left="1800" w:hanging="360"/>
    </w:pPr>
  </w:style>
  <w:style w:type="paragraph" w:styleId="ListBullet">
    <w:name w:val="List Bullet"/>
    <w:basedOn w:val="Normal"/>
    <w:autoRedefine/>
    <w:rsid w:val="009442AC"/>
    <w:pPr>
      <w:numPr>
        <w:numId w:val="3"/>
      </w:numPr>
    </w:pPr>
  </w:style>
  <w:style w:type="paragraph" w:styleId="ListBullet2">
    <w:name w:val="List Bullet 2"/>
    <w:basedOn w:val="Normal"/>
    <w:autoRedefine/>
    <w:rsid w:val="009442AC"/>
    <w:pPr>
      <w:numPr>
        <w:numId w:val="4"/>
      </w:numPr>
    </w:pPr>
  </w:style>
  <w:style w:type="paragraph" w:styleId="ListBullet3">
    <w:name w:val="List Bullet 3"/>
    <w:basedOn w:val="Normal"/>
    <w:autoRedefine/>
    <w:rsid w:val="009442AC"/>
    <w:pPr>
      <w:numPr>
        <w:numId w:val="5"/>
      </w:numPr>
    </w:pPr>
  </w:style>
  <w:style w:type="paragraph" w:styleId="ListBullet4">
    <w:name w:val="List Bullet 4"/>
    <w:basedOn w:val="Normal"/>
    <w:autoRedefine/>
    <w:rsid w:val="009442AC"/>
    <w:pPr>
      <w:numPr>
        <w:numId w:val="6"/>
      </w:numPr>
    </w:pPr>
  </w:style>
  <w:style w:type="paragraph" w:styleId="ListBullet5">
    <w:name w:val="List Bullet 5"/>
    <w:basedOn w:val="Normal"/>
    <w:autoRedefine/>
    <w:rsid w:val="009442AC"/>
    <w:pPr>
      <w:numPr>
        <w:numId w:val="7"/>
      </w:numPr>
    </w:pPr>
  </w:style>
  <w:style w:type="paragraph" w:styleId="ListContinue">
    <w:name w:val="List Continue"/>
    <w:basedOn w:val="Normal"/>
    <w:rsid w:val="009442AC"/>
    <w:pPr>
      <w:spacing w:after="120"/>
      <w:ind w:left="360"/>
    </w:pPr>
  </w:style>
  <w:style w:type="paragraph" w:styleId="ListContinue2">
    <w:name w:val="List Continue 2"/>
    <w:basedOn w:val="Normal"/>
    <w:rsid w:val="009442AC"/>
    <w:pPr>
      <w:spacing w:after="120"/>
      <w:ind w:left="720"/>
    </w:pPr>
  </w:style>
  <w:style w:type="paragraph" w:styleId="ListContinue3">
    <w:name w:val="List Continue 3"/>
    <w:basedOn w:val="Normal"/>
    <w:rsid w:val="009442AC"/>
    <w:pPr>
      <w:spacing w:after="120"/>
      <w:ind w:left="1080"/>
    </w:pPr>
  </w:style>
  <w:style w:type="paragraph" w:styleId="ListContinue4">
    <w:name w:val="List Continue 4"/>
    <w:basedOn w:val="Normal"/>
    <w:rsid w:val="009442AC"/>
    <w:pPr>
      <w:spacing w:after="120"/>
      <w:ind w:left="1440"/>
    </w:pPr>
  </w:style>
  <w:style w:type="paragraph" w:styleId="ListContinue5">
    <w:name w:val="List Continue 5"/>
    <w:basedOn w:val="Normal"/>
    <w:rsid w:val="009442AC"/>
    <w:pPr>
      <w:spacing w:after="120"/>
      <w:ind w:left="1800"/>
    </w:pPr>
  </w:style>
  <w:style w:type="paragraph" w:styleId="ListNumber">
    <w:name w:val="List Number"/>
    <w:basedOn w:val="Normal"/>
    <w:rsid w:val="009442AC"/>
    <w:pPr>
      <w:numPr>
        <w:numId w:val="8"/>
      </w:numPr>
    </w:pPr>
  </w:style>
  <w:style w:type="paragraph" w:styleId="ListNumber2">
    <w:name w:val="List Number 2"/>
    <w:basedOn w:val="Normal"/>
    <w:rsid w:val="009442AC"/>
    <w:pPr>
      <w:numPr>
        <w:numId w:val="9"/>
      </w:numPr>
    </w:pPr>
  </w:style>
  <w:style w:type="paragraph" w:styleId="ListNumber3">
    <w:name w:val="List Number 3"/>
    <w:basedOn w:val="Normal"/>
    <w:rsid w:val="009442AC"/>
    <w:pPr>
      <w:numPr>
        <w:numId w:val="10"/>
      </w:numPr>
    </w:pPr>
  </w:style>
  <w:style w:type="paragraph" w:styleId="ListNumber4">
    <w:name w:val="List Number 4"/>
    <w:basedOn w:val="Normal"/>
    <w:rsid w:val="009442AC"/>
    <w:pPr>
      <w:numPr>
        <w:numId w:val="11"/>
      </w:numPr>
    </w:pPr>
  </w:style>
  <w:style w:type="paragraph" w:styleId="ListNumber5">
    <w:name w:val="List Number 5"/>
    <w:basedOn w:val="Normal"/>
    <w:rsid w:val="009442AC"/>
    <w:pPr>
      <w:numPr>
        <w:numId w:val="12"/>
      </w:numPr>
    </w:pPr>
  </w:style>
  <w:style w:type="paragraph" w:styleId="MacroText">
    <w:name w:val="macro"/>
    <w:semiHidden/>
    <w:rsid w:val="009442AC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26" w:after="240" w:line="240" w:lineRule="atLeast"/>
      <w:ind w:right="115"/>
    </w:pPr>
    <w:rPr>
      <w:rFonts w:ascii="Courier New" w:hAnsi="Courier New"/>
    </w:rPr>
  </w:style>
  <w:style w:type="paragraph" w:styleId="MessageHeader">
    <w:name w:val="Message Header"/>
    <w:basedOn w:val="Normal"/>
    <w:rsid w:val="009442A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sz w:val="24"/>
    </w:rPr>
  </w:style>
  <w:style w:type="paragraph" w:styleId="NormalIndent">
    <w:name w:val="Normal Indent"/>
    <w:basedOn w:val="Normal"/>
    <w:rsid w:val="009442AC"/>
    <w:pPr>
      <w:ind w:left="720"/>
    </w:pPr>
  </w:style>
  <w:style w:type="paragraph" w:styleId="NoteHeading">
    <w:name w:val="Note Heading"/>
    <w:basedOn w:val="Normal"/>
    <w:next w:val="Normal"/>
    <w:rsid w:val="009442AC"/>
  </w:style>
  <w:style w:type="paragraph" w:styleId="PlainText">
    <w:name w:val="Plain Text"/>
    <w:basedOn w:val="Normal"/>
    <w:rsid w:val="009442AC"/>
    <w:rPr>
      <w:rFonts w:ascii="Courier New" w:hAnsi="Courier New"/>
    </w:rPr>
  </w:style>
  <w:style w:type="paragraph" w:styleId="Salutation">
    <w:name w:val="Salutation"/>
    <w:basedOn w:val="Normal"/>
    <w:next w:val="Normal"/>
    <w:rsid w:val="009442AC"/>
  </w:style>
  <w:style w:type="paragraph" w:styleId="Signature">
    <w:name w:val="Signature"/>
    <w:basedOn w:val="Normal"/>
    <w:rsid w:val="009442AC"/>
    <w:pPr>
      <w:ind w:left="4320"/>
    </w:pPr>
  </w:style>
  <w:style w:type="paragraph" w:customStyle="1" w:styleId="Style3">
    <w:name w:val="Style3"/>
    <w:rsid w:val="009442AC"/>
    <w:rPr>
      <w:rFonts w:ascii="Arial" w:hAnsi="Arial"/>
      <w:noProof/>
    </w:rPr>
  </w:style>
  <w:style w:type="paragraph" w:styleId="Subtitle">
    <w:name w:val="Subtitle"/>
    <w:basedOn w:val="Normal"/>
    <w:qFormat/>
    <w:rsid w:val="009442AC"/>
    <w:pPr>
      <w:spacing w:after="60"/>
      <w:jc w:val="center"/>
      <w:outlineLvl w:val="1"/>
    </w:pPr>
    <w:rPr>
      <w:sz w:val="24"/>
    </w:rPr>
  </w:style>
  <w:style w:type="paragraph" w:styleId="TableofAuthorities">
    <w:name w:val="table of authorities"/>
    <w:basedOn w:val="Normal"/>
    <w:next w:val="Normal"/>
    <w:semiHidden/>
    <w:rsid w:val="009442AC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9442AC"/>
    <w:pPr>
      <w:ind w:left="400" w:hanging="400"/>
    </w:pPr>
  </w:style>
  <w:style w:type="paragraph" w:customStyle="1" w:styleId="tabletext">
    <w:name w:val="table_text"/>
    <w:basedOn w:val="Normal"/>
    <w:rsid w:val="009442AC"/>
    <w:pPr>
      <w:widowControl/>
      <w:spacing w:before="40" w:after="40" w:line="240" w:lineRule="auto"/>
      <w:ind w:left="-18" w:right="0" w:firstLine="18"/>
    </w:pPr>
    <w:rPr>
      <w:color w:val="000000"/>
      <w:sz w:val="18"/>
    </w:rPr>
  </w:style>
  <w:style w:type="paragraph" w:customStyle="1" w:styleId="tabletext0">
    <w:name w:val="tabletext"/>
    <w:basedOn w:val="Bodytext"/>
    <w:rsid w:val="009442AC"/>
    <w:pPr>
      <w:spacing w:after="26"/>
    </w:pPr>
    <w:rPr>
      <w:iCs/>
    </w:rPr>
  </w:style>
  <w:style w:type="paragraph" w:customStyle="1" w:styleId="tablehead">
    <w:name w:val="tablehead"/>
    <w:basedOn w:val="tabletext0"/>
    <w:rsid w:val="009442AC"/>
    <w:pPr>
      <w:numPr>
        <w:ilvl w:val="12"/>
      </w:numPr>
      <w:ind w:left="1080"/>
      <w:jc w:val="center"/>
    </w:pPr>
    <w:rPr>
      <w:b/>
    </w:rPr>
  </w:style>
  <w:style w:type="paragraph" w:styleId="Title">
    <w:name w:val="Title"/>
    <w:basedOn w:val="Normal"/>
    <w:qFormat/>
    <w:rsid w:val="009442AC"/>
    <w:pPr>
      <w:spacing w:before="240" w:after="60"/>
      <w:jc w:val="center"/>
      <w:outlineLvl w:val="0"/>
    </w:pPr>
    <w:rPr>
      <w:b/>
      <w:kern w:val="28"/>
      <w:sz w:val="32"/>
    </w:rPr>
  </w:style>
  <w:style w:type="paragraph" w:styleId="TOAHeading">
    <w:name w:val="toa heading"/>
    <w:basedOn w:val="Normal"/>
    <w:next w:val="Normal"/>
    <w:semiHidden/>
    <w:rsid w:val="009442AC"/>
    <w:pPr>
      <w:spacing w:before="120"/>
      <w:jc w:val="center"/>
    </w:pPr>
    <w:rPr>
      <w:b/>
      <w:sz w:val="28"/>
    </w:rPr>
  </w:style>
  <w:style w:type="paragraph" w:customStyle="1" w:styleId="TOChead">
    <w:name w:val="TOChead"/>
    <w:basedOn w:val="Normal"/>
    <w:rsid w:val="009442AC"/>
    <w:pPr>
      <w:widowControl/>
      <w:spacing w:before="0" w:after="0"/>
      <w:jc w:val="center"/>
    </w:pPr>
    <w:rPr>
      <w:b/>
      <w:sz w:val="28"/>
      <w:szCs w:val="28"/>
    </w:rPr>
  </w:style>
  <w:style w:type="paragraph" w:styleId="BodyText2">
    <w:name w:val="Body Text 2"/>
    <w:basedOn w:val="Normal"/>
    <w:rsid w:val="009442AC"/>
    <w:rPr>
      <w:b/>
      <w:bCs/>
    </w:rPr>
  </w:style>
  <w:style w:type="paragraph" w:customStyle="1" w:styleId="listlast">
    <w:name w:val="listlast"/>
    <w:basedOn w:val="List1"/>
    <w:next w:val="Normal"/>
    <w:rsid w:val="009442AC"/>
    <w:pPr>
      <w:widowControl/>
      <w:spacing w:after="240"/>
    </w:pPr>
  </w:style>
  <w:style w:type="paragraph" w:styleId="BalloonText">
    <w:name w:val="Balloon Text"/>
    <w:basedOn w:val="Normal"/>
    <w:semiHidden/>
    <w:rsid w:val="009442AC"/>
    <w:rPr>
      <w:rFonts w:ascii="Tahoma" w:hAnsi="Tahoma" w:cs="Tahoma"/>
      <w:sz w:val="16"/>
      <w:szCs w:val="16"/>
    </w:rPr>
  </w:style>
  <w:style w:type="paragraph" w:styleId="BodyText3">
    <w:name w:val="Body Text 3"/>
    <w:basedOn w:val="Normal"/>
    <w:rsid w:val="009442AC"/>
    <w:pPr>
      <w:jc w:val="both"/>
    </w:pPr>
  </w:style>
  <w:style w:type="character" w:styleId="Strong">
    <w:name w:val="Strong"/>
    <w:qFormat/>
    <w:rsid w:val="009442AC"/>
    <w:rPr>
      <w:b/>
      <w:bCs/>
    </w:rPr>
  </w:style>
  <w:style w:type="paragraph" w:customStyle="1" w:styleId="Tabletext1">
    <w:name w:val="Table text"/>
    <w:basedOn w:val="Normal"/>
    <w:rsid w:val="009442AC"/>
    <w:pPr>
      <w:widowControl/>
      <w:spacing w:before="0" w:after="0" w:line="240" w:lineRule="auto"/>
      <w:ind w:right="0"/>
      <w:jc w:val="both"/>
    </w:pPr>
    <w:rPr>
      <w:rFonts w:eastAsia="MS Mincho"/>
      <w:color w:val="000000"/>
    </w:rPr>
  </w:style>
  <w:style w:type="paragraph" w:customStyle="1" w:styleId="NumberedList">
    <w:name w:val="Numbered List"/>
    <w:basedOn w:val="Body"/>
    <w:rsid w:val="009442AC"/>
    <w:pPr>
      <w:tabs>
        <w:tab w:val="num" w:pos="1800"/>
      </w:tabs>
      <w:ind w:left="1800" w:hanging="360"/>
    </w:pPr>
  </w:style>
  <w:style w:type="paragraph" w:customStyle="1" w:styleId="Body">
    <w:name w:val="Body"/>
    <w:basedOn w:val="Normal"/>
    <w:rsid w:val="009442AC"/>
    <w:pPr>
      <w:ind w:left="1080"/>
      <w:jc w:val="both"/>
    </w:pPr>
  </w:style>
  <w:style w:type="paragraph" w:customStyle="1" w:styleId="BulletedList">
    <w:name w:val="Bulleted List"/>
    <w:basedOn w:val="Body"/>
    <w:rsid w:val="009442AC"/>
    <w:pPr>
      <w:tabs>
        <w:tab w:val="num" w:pos="1800"/>
      </w:tabs>
      <w:spacing w:before="0" w:after="120"/>
      <w:ind w:left="1800" w:hanging="360"/>
    </w:pPr>
  </w:style>
  <w:style w:type="paragraph" w:styleId="HTMLPreformatted">
    <w:name w:val="HTML Preformatted"/>
    <w:basedOn w:val="Normal"/>
    <w:rsid w:val="009442A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right="0"/>
    </w:pPr>
    <w:rPr>
      <w:rFonts w:ascii="Arial Unicode MS" w:eastAsia="Arial Unicode MS" w:hAnsi="Arial Unicode MS" w:cs="Arial Unicode MS"/>
      <w:color w:val="000000"/>
    </w:rPr>
  </w:style>
  <w:style w:type="paragraph" w:customStyle="1" w:styleId="HeaderSecondLine">
    <w:name w:val="HeaderSecondLine"/>
    <w:basedOn w:val="Header"/>
    <w:rsid w:val="009442AC"/>
    <w:pPr>
      <w:spacing w:before="20"/>
    </w:pPr>
    <w:rPr>
      <w:b/>
    </w:rPr>
  </w:style>
  <w:style w:type="paragraph" w:customStyle="1" w:styleId="Formula10pt">
    <w:name w:val="Formula 10pt"/>
    <w:basedOn w:val="Normal"/>
    <w:next w:val="Normal"/>
    <w:rsid w:val="009442AC"/>
    <w:pPr>
      <w:ind w:left="360"/>
    </w:pPr>
    <w:rPr>
      <w:rFonts w:ascii="Times New Roman" w:hAnsi="Times New Roman"/>
    </w:rPr>
  </w:style>
  <w:style w:type="table" w:styleId="TableGrid">
    <w:name w:val="Table Grid"/>
    <w:basedOn w:val="TableNormal"/>
    <w:uiPriority w:val="39"/>
    <w:rsid w:val="009442AC"/>
    <w:pPr>
      <w:widowControl w:val="0"/>
      <w:spacing w:before="26" w:after="240" w:line="240" w:lineRule="atLeast"/>
      <w:ind w:right="115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semiHidden/>
    <w:rsid w:val="009442AC"/>
    <w:rPr>
      <w:b/>
      <w:bCs/>
    </w:rPr>
  </w:style>
  <w:style w:type="character" w:customStyle="1" w:styleId="BodytextChar">
    <w:name w:val="Bodytext Char"/>
    <w:link w:val="Bodytext"/>
    <w:rsid w:val="009442AC"/>
    <w:rPr>
      <w:rFonts w:ascii="Arial" w:hAnsi="Arial"/>
    </w:rPr>
  </w:style>
  <w:style w:type="character" w:customStyle="1" w:styleId="Heading2Char">
    <w:name w:val="Heading 2 Char"/>
    <w:aliases w:val="ClassHeading Char"/>
    <w:link w:val="Heading2"/>
    <w:rsid w:val="009442AC"/>
    <w:rPr>
      <w:rFonts w:ascii="Arial" w:hAnsi="Arial"/>
      <w:color w:val="479DB3"/>
      <w:sz w:val="32"/>
      <w:szCs w:val="44"/>
    </w:rPr>
  </w:style>
  <w:style w:type="character" w:customStyle="1" w:styleId="Heading4Char">
    <w:name w:val="Heading 4 Char"/>
    <w:link w:val="Heading4"/>
    <w:rsid w:val="009442AC"/>
    <w:rPr>
      <w:rFonts w:ascii="Arial" w:hAnsi="Arial"/>
      <w:bCs/>
      <w:color w:val="404040"/>
      <w:sz w:val="24"/>
      <w:szCs w:val="44"/>
    </w:rPr>
  </w:style>
  <w:style w:type="paragraph" w:styleId="Revision">
    <w:name w:val="Revision"/>
    <w:hidden/>
    <w:uiPriority w:val="99"/>
    <w:semiHidden/>
    <w:rsid w:val="009442AC"/>
    <w:rPr>
      <w:rFonts w:ascii="Arial" w:hAnsi="Arial"/>
    </w:rPr>
  </w:style>
  <w:style w:type="paragraph" w:customStyle="1" w:styleId="Normalt">
    <w:name w:val="Normalt"/>
    <w:basedOn w:val="Normal"/>
    <w:rsid w:val="009442AC"/>
    <w:pPr>
      <w:widowControl/>
      <w:spacing w:before="40" w:after="60"/>
      <w:ind w:left="58" w:right="29"/>
    </w:pPr>
    <w:rPr>
      <w:sz w:val="18"/>
    </w:rPr>
  </w:style>
  <w:style w:type="paragraph" w:customStyle="1" w:styleId="tablesplit">
    <w:name w:val="table_split"/>
    <w:basedOn w:val="Normal"/>
    <w:rsid w:val="009442AC"/>
    <w:pPr>
      <w:widowControl/>
      <w:spacing w:before="0" w:after="0"/>
      <w:ind w:right="310"/>
      <w:jc w:val="right"/>
    </w:pPr>
    <w:rPr>
      <w:i/>
      <w:sz w:val="18"/>
    </w:rPr>
  </w:style>
  <w:style w:type="character" w:customStyle="1" w:styleId="CommentTextChar">
    <w:name w:val="Comment Text Char"/>
    <w:link w:val="CommentText"/>
    <w:semiHidden/>
    <w:rsid w:val="009442AC"/>
    <w:rPr>
      <w:rFonts w:ascii="Arial" w:hAnsi="Arial"/>
    </w:rPr>
  </w:style>
  <w:style w:type="character" w:customStyle="1" w:styleId="FooterChar">
    <w:name w:val="Footer Char"/>
    <w:link w:val="Footer"/>
    <w:uiPriority w:val="99"/>
    <w:rsid w:val="009442AC"/>
    <w:rPr>
      <w:rFonts w:ascii="Arial" w:hAnsi="Arial"/>
    </w:rPr>
  </w:style>
  <w:style w:type="character" w:customStyle="1" w:styleId="HeaderChar">
    <w:name w:val="Header Char"/>
    <w:link w:val="Header"/>
    <w:uiPriority w:val="99"/>
    <w:rsid w:val="009442AC"/>
    <w:rPr>
      <w:rFonts w:ascii="Arial" w:hAnsi="Arial"/>
    </w:rPr>
  </w:style>
  <w:style w:type="paragraph" w:customStyle="1" w:styleId="TemplateInstructions">
    <w:name w:val="Template Instructions"/>
    <w:basedOn w:val="NoSpacing"/>
    <w:qFormat/>
    <w:rsid w:val="00807975"/>
    <w:pPr>
      <w:widowControl/>
      <w:spacing w:before="120"/>
      <w:ind w:left="720" w:right="720"/>
    </w:pPr>
    <w:rPr>
      <w:rFonts w:ascii="Calibri Light" w:eastAsia="Calibri" w:hAnsi="Calibri Light" w:cs="Tw Cen MT"/>
      <w:i/>
      <w:color w:val="000000"/>
      <w:sz w:val="22"/>
      <w:szCs w:val="23"/>
    </w:rPr>
  </w:style>
  <w:style w:type="paragraph" w:styleId="NoSpacing">
    <w:name w:val="No Spacing"/>
    <w:uiPriority w:val="1"/>
    <w:qFormat/>
    <w:rsid w:val="00807975"/>
    <w:pPr>
      <w:widowControl w:val="0"/>
      <w:ind w:right="115"/>
    </w:pPr>
    <w:rPr>
      <w:rFonts w:ascii="Arial" w:hAnsi="Arial"/>
    </w:rPr>
  </w:style>
  <w:style w:type="character" w:customStyle="1" w:styleId="tgc">
    <w:name w:val="_tgc"/>
    <w:rsid w:val="000111EF"/>
  </w:style>
  <w:style w:type="paragraph" w:customStyle="1" w:styleId="TableText2">
    <w:name w:val="Table Text"/>
    <w:basedOn w:val="BodyText0"/>
    <w:rsid w:val="00333EF7"/>
    <w:pPr>
      <w:keepLines/>
      <w:widowControl/>
      <w:spacing w:before="40" w:after="60" w:line="240" w:lineRule="auto"/>
      <w:ind w:right="0"/>
      <w:jc w:val="left"/>
    </w:pPr>
    <w:rPr>
      <w:rFonts w:eastAsia="Times New Roman" w:cs="Arial"/>
      <w:b w:val="0"/>
      <w:bCs w:val="0"/>
      <w:snapToGrid w:val="0"/>
      <w:color w:val="auto"/>
      <w:sz w:val="18"/>
    </w:rPr>
  </w:style>
  <w:style w:type="paragraph" w:styleId="ListParagraph">
    <w:name w:val="List Paragraph"/>
    <w:basedOn w:val="Normal"/>
    <w:uiPriority w:val="34"/>
    <w:qFormat/>
    <w:rsid w:val="001363C4"/>
    <w:pPr>
      <w:widowControl/>
      <w:spacing w:before="0" w:after="160" w:line="259" w:lineRule="auto"/>
      <w:ind w:left="720" w:right="0"/>
      <w:contextualSpacing/>
    </w:pPr>
    <w:rPr>
      <w:rFonts w:ascii="Calibri" w:eastAsia="Calibri" w:hAnsi="Calibri"/>
      <w:sz w:val="22"/>
      <w:szCs w:val="22"/>
    </w:rPr>
  </w:style>
  <w:style w:type="character" w:customStyle="1" w:styleId="normaltextrun">
    <w:name w:val="normaltextrun"/>
    <w:basedOn w:val="DefaultParagraphFont"/>
    <w:rsid w:val="005324FE"/>
  </w:style>
  <w:style w:type="character" w:customStyle="1" w:styleId="contextualspellingandgrammarerror">
    <w:name w:val="contextualspellingandgrammarerror"/>
    <w:basedOn w:val="DefaultParagraphFont"/>
    <w:rsid w:val="005324FE"/>
  </w:style>
  <w:style w:type="character" w:customStyle="1" w:styleId="spellingerror">
    <w:name w:val="spellingerror"/>
    <w:basedOn w:val="DefaultParagraphFont"/>
    <w:rsid w:val="005324FE"/>
  </w:style>
  <w:style w:type="paragraph" w:customStyle="1" w:styleId="xxmsonormal">
    <w:name w:val="x_xmsonormal"/>
    <w:basedOn w:val="Normal"/>
    <w:uiPriority w:val="99"/>
    <w:rsid w:val="001635F0"/>
    <w:pPr>
      <w:widowControl/>
      <w:spacing w:before="0" w:after="0" w:line="240" w:lineRule="auto"/>
      <w:ind w:right="0"/>
    </w:pPr>
    <w:rPr>
      <w:rFonts w:ascii="Times New Roman" w:eastAsiaTheme="minorHAnsi" w:hAnsi="Times New Roman"/>
      <w:sz w:val="24"/>
      <w:szCs w:val="24"/>
    </w:rPr>
  </w:style>
  <w:style w:type="paragraph" w:customStyle="1" w:styleId="paragraph">
    <w:name w:val="paragraph"/>
    <w:basedOn w:val="Normal"/>
    <w:rsid w:val="00444B0D"/>
    <w:pPr>
      <w:widowControl/>
      <w:spacing w:before="100" w:beforeAutospacing="1" w:after="100" w:afterAutospacing="1" w:line="240" w:lineRule="auto"/>
      <w:ind w:right="0"/>
    </w:pPr>
    <w:rPr>
      <w:rFonts w:ascii="Times New Roman" w:hAnsi="Times New Roman"/>
      <w:sz w:val="24"/>
      <w:szCs w:val="24"/>
    </w:rPr>
  </w:style>
  <w:style w:type="table" w:customStyle="1" w:styleId="TableGrid1">
    <w:name w:val="Table Grid1"/>
    <w:basedOn w:val="TableNormal"/>
    <w:next w:val="TableGrid"/>
    <w:uiPriority w:val="39"/>
    <w:rsid w:val="000B485C"/>
    <w:rPr>
      <w:rFonts w:ascii="Calibri" w:eastAsia="Calibri" w:hAnsi="Calibri"/>
      <w:sz w:val="22"/>
      <w:szCs w:val="22"/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9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7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206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0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714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667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4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8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2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3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15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2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0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microsoft.com/office/2007/relationships/diagramDrawing" Target="diagrams/drawing1.xml"/><Relationship Id="rId26" Type="http://schemas.openxmlformats.org/officeDocument/2006/relationships/image" Target="media/image6.png"/><Relationship Id="rId39" Type="http://schemas.openxmlformats.org/officeDocument/2006/relationships/hyperlink" Target="https://javabydeveloper.com/lombok-slf4j-examples/" TargetMode="External"/><Relationship Id="rId21" Type="http://schemas.openxmlformats.org/officeDocument/2006/relationships/diagramQuickStyle" Target="diagrams/quickStyle2.xml"/><Relationship Id="rId34" Type="http://schemas.openxmlformats.org/officeDocument/2006/relationships/hyperlink" Target="https://cognizant.kpoint.com/app/video/gcc-fad7d4af-d651-4501-99c6-2785190670c2" TargetMode="External"/><Relationship Id="rId42" Type="http://schemas.openxmlformats.org/officeDocument/2006/relationships/hyperlink" Target="https://www.baeldung.com/spring-boot-h2-database" TargetMode="External"/><Relationship Id="rId47" Type="http://schemas.openxmlformats.org/officeDocument/2006/relationships/hyperlink" Target="https://docs.microsoft.com/en-us/aspnet/core/fundamentals/configuration/?view=aspnetcore-3.1" TargetMode="External"/><Relationship Id="rId50" Type="http://schemas.openxmlformats.org/officeDocument/2006/relationships/image" Target="media/image10.emf"/><Relationship Id="rId55" Type="http://schemas.openxmlformats.org/officeDocument/2006/relationships/oleObject" Target="embeddings/oleObject4.bin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diagramQuickStyle" Target="diagrams/quickStyle1.xml"/><Relationship Id="rId29" Type="http://schemas.openxmlformats.org/officeDocument/2006/relationships/package" Target="embeddings/Microsoft_PowerPoint_Presentation.pptx"/><Relationship Id="rId11" Type="http://schemas.openxmlformats.org/officeDocument/2006/relationships/image" Target="media/image1.png"/><Relationship Id="rId24" Type="http://schemas.openxmlformats.org/officeDocument/2006/relationships/image" Target="media/image4.png"/><Relationship Id="rId32" Type="http://schemas.openxmlformats.org/officeDocument/2006/relationships/hyperlink" Target="https://cognizant.kpoint.com/app/video/gcc-6633a958-ab72-4c69-b926-fe832e4b56a1" TargetMode="External"/><Relationship Id="rId37" Type="http://schemas.openxmlformats.org/officeDocument/2006/relationships/hyperlink" Target="https://dzone.com/articles/centralized-documentation-in-microservice-spring-b" TargetMode="External"/><Relationship Id="rId40" Type="http://schemas.openxmlformats.org/officeDocument/2006/relationships/hyperlink" Target="https://dzone.com/articles/spring-boot-security-json-web-tokenjwt-hello-world" TargetMode="External"/><Relationship Id="rId45" Type="http://schemas.openxmlformats.org/officeDocument/2006/relationships/hyperlink" Target="https://stackoverflow.com/questions/26790477/read-csv-to-list-of-objects" TargetMode="External"/><Relationship Id="rId53" Type="http://schemas.openxmlformats.org/officeDocument/2006/relationships/oleObject" Target="embeddings/oleObject3.bin"/><Relationship Id="rId58" Type="http://schemas.openxmlformats.org/officeDocument/2006/relationships/footer" Target="footer2.xml"/><Relationship Id="rId5" Type="http://schemas.openxmlformats.org/officeDocument/2006/relationships/numbering" Target="numbering.xml"/><Relationship Id="rId19" Type="http://schemas.openxmlformats.org/officeDocument/2006/relationships/diagramData" Target="diagrams/data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diagramData" Target="diagrams/data1.xml"/><Relationship Id="rId22" Type="http://schemas.openxmlformats.org/officeDocument/2006/relationships/diagramColors" Target="diagrams/colors2.xml"/><Relationship Id="rId27" Type="http://schemas.openxmlformats.org/officeDocument/2006/relationships/image" Target="media/image7.png"/><Relationship Id="rId30" Type="http://schemas.openxmlformats.org/officeDocument/2006/relationships/hyperlink" Target="https://cognizantonline.sharepoint.com/:w:/r/sites/GTP-Solutions/Gencsharepath/Shared%20Documents/Internship2020/FSE/Coding%20standards/Effective%20coding%20standards.docx?d=w6430574d9db5478bbbe37c25b16e68e2&amp;csf=1&amp;web=1&amp;e=84lTVf" TargetMode="External"/><Relationship Id="rId35" Type="http://schemas.openxmlformats.org/officeDocument/2006/relationships/hyperlink" Target="https://dzone.com/articles/parallel-and-asynchronous-programming-in-java-8" TargetMode="External"/><Relationship Id="rId43" Type="http://schemas.openxmlformats.org/officeDocument/2006/relationships/hyperlink" Target="https://www.codeproject.com/Tips/1044948/Logging-with-ApplicationInsights" TargetMode="External"/><Relationship Id="rId48" Type="http://schemas.openxmlformats.org/officeDocument/2006/relationships/image" Target="media/image9.emf"/><Relationship Id="rId56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oleObject" Target="embeddings/oleObject2.bin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diagramColors" Target="diagrams/colors1.xml"/><Relationship Id="rId25" Type="http://schemas.openxmlformats.org/officeDocument/2006/relationships/image" Target="media/image5.png"/><Relationship Id="rId33" Type="http://schemas.openxmlformats.org/officeDocument/2006/relationships/hyperlink" Target="https://cognizant.kpoint.com/app/video/gcc-553eb186-c1cf-448e-96fc-a96fe37b2e6a" TargetMode="External"/><Relationship Id="rId38" Type="http://schemas.openxmlformats.org/officeDocument/2006/relationships/hyperlink" Target="https://www.eclipse.org/community/eclipse_newsletter/2015/august/article1.php" TargetMode="External"/><Relationship Id="rId46" Type="http://schemas.openxmlformats.org/officeDocument/2006/relationships/hyperlink" Target="https://www.c-sharpcorner.com/article/reading-values-from-appsettings-json-in-asp-net-core/" TargetMode="External"/><Relationship Id="rId59" Type="http://schemas.openxmlformats.org/officeDocument/2006/relationships/fontTable" Target="fontTable.xml"/><Relationship Id="rId20" Type="http://schemas.openxmlformats.org/officeDocument/2006/relationships/diagramLayout" Target="diagrams/layout2.xml"/><Relationship Id="rId41" Type="http://schemas.openxmlformats.org/officeDocument/2006/relationships/hyperlink" Target="https://dzone.com/articles/spring-data-jpa-with-an-embedded-database-and-spring-boot" TargetMode="External"/><Relationship Id="rId54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diagramLayout" Target="diagrams/layout1.xml"/><Relationship Id="rId23" Type="http://schemas.microsoft.com/office/2007/relationships/diagramDrawing" Target="diagrams/drawing2.xml"/><Relationship Id="rId28" Type="http://schemas.openxmlformats.org/officeDocument/2006/relationships/image" Target="media/image8.emf"/><Relationship Id="rId36" Type="http://schemas.openxmlformats.org/officeDocument/2006/relationships/hyperlink" Target="https://dzone.com/articles/microservices-communication-feign-as-rest-client" TargetMode="External"/><Relationship Id="rId49" Type="http://schemas.openxmlformats.org/officeDocument/2006/relationships/oleObject" Target="embeddings/oleObject1.bin"/><Relationship Id="rId57" Type="http://schemas.openxmlformats.org/officeDocument/2006/relationships/header" Target="header1.xml"/><Relationship Id="rId10" Type="http://schemas.openxmlformats.org/officeDocument/2006/relationships/endnotes" Target="endnotes.xml"/><Relationship Id="rId31" Type="http://schemas.openxmlformats.org/officeDocument/2006/relationships/hyperlink" Target="https://cognizant.kpoint.com/app/video/gcc-19532393-d4e0-4fd9-8a0c-80ecbdb349d3" TargetMode="External"/><Relationship Id="rId44" Type="http://schemas.openxmlformats.org/officeDocument/2006/relationships/hyperlink" Target="https://stackoverflow.com/questions/10732644/best-practice-to-return-errors-in-asp-net-web-api" TargetMode="External"/><Relationship Id="rId52" Type="http://schemas.openxmlformats.org/officeDocument/2006/relationships/image" Target="media/image11.emf"/><Relationship Id="rId6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37258\Desktop\PMT\Important%20&amp;%20Recurring%20works\Exemplify\To%20Release\Templates%20from%20DE%20Process%20Space\QTQP-TEMPW.dot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75B7F72-47CF-48B6-8BD1-70357FEC4A04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2F1725E0-B78E-4474-93FB-98340B670F0D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Phase -1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7285ACED-B251-4CEC-A6EE-E0614FC57FA7}" type="parTrans" cxnId="{EA70FA6F-A989-48FA-8EEA-73AB78CCFC1C}">
      <dgm:prSet/>
      <dgm:spPr/>
      <dgm:t>
        <a:bodyPr/>
        <a:lstStyle/>
        <a:p>
          <a:endParaRPr lang="en-IN"/>
        </a:p>
      </dgm:t>
    </dgm:pt>
    <dgm:pt modelId="{D3B26DCB-C427-4F6A-848F-885CF784AD2E}" type="sibTrans" cxnId="{EA70FA6F-A989-48FA-8EEA-73AB78CCFC1C}">
      <dgm:prSet/>
      <dgm:spPr/>
      <dgm:t>
        <a:bodyPr/>
        <a:lstStyle/>
        <a:p>
          <a:endParaRPr lang="en-IN"/>
        </a:p>
      </dgm:t>
    </dgm:pt>
    <dgm:pt modelId="{29027FCC-4C27-4233-B570-CEDA13A38423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Database Implementation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4135CF11-05C4-46B8-B62A-5251128CEAD7}" type="parTrans" cxnId="{A6DF010C-50DD-4ABE-B4AA-B30167228AF0}">
      <dgm:prSet/>
      <dgm:spPr/>
      <dgm:t>
        <a:bodyPr/>
        <a:lstStyle/>
        <a:p>
          <a:endParaRPr lang="en-IN"/>
        </a:p>
      </dgm:t>
    </dgm:pt>
    <dgm:pt modelId="{88C90670-B02F-42A6-897A-DBAB12B79CF4}" type="sibTrans" cxnId="{A6DF010C-50DD-4ABE-B4AA-B30167228AF0}">
      <dgm:prSet/>
      <dgm:spPr/>
      <dgm:t>
        <a:bodyPr/>
        <a:lstStyle/>
        <a:p>
          <a:endParaRPr lang="en-IN"/>
        </a:p>
      </dgm:t>
    </dgm:pt>
    <dgm:pt modelId="{22C5409F-07E0-40C6-A38E-CAAA33E07C50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Data Access Layer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F7743BE8-9E6F-4E94-88C2-56418F7E2809}" type="parTrans" cxnId="{5BD74D75-6389-4D32-8439-0328BA6B067A}">
      <dgm:prSet/>
      <dgm:spPr/>
      <dgm:t>
        <a:bodyPr/>
        <a:lstStyle/>
        <a:p>
          <a:endParaRPr lang="en-IN"/>
        </a:p>
      </dgm:t>
    </dgm:pt>
    <dgm:pt modelId="{1EFA45EC-A1BF-4700-930B-B8180DDF02E8}" type="sibTrans" cxnId="{5BD74D75-6389-4D32-8439-0328BA6B067A}">
      <dgm:prSet/>
      <dgm:spPr/>
      <dgm:t>
        <a:bodyPr/>
        <a:lstStyle/>
        <a:p>
          <a:endParaRPr lang="en-IN"/>
        </a:p>
      </dgm:t>
    </dgm:pt>
    <dgm:pt modelId="{A4B660CD-E8E4-4499-886A-D6E4C29C2D63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Business Logic Layer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2FD7D734-CFFA-4FF7-93BB-981A8EF54642}" type="parTrans" cxnId="{B72DB8C2-87CB-42A3-BDAF-0742071ABEDF}">
      <dgm:prSet/>
      <dgm:spPr/>
      <dgm:t>
        <a:bodyPr/>
        <a:lstStyle/>
        <a:p>
          <a:endParaRPr lang="en-IN"/>
        </a:p>
      </dgm:t>
    </dgm:pt>
    <dgm:pt modelId="{3312B02B-3659-4563-BEB2-C6C32BE16062}" type="sibTrans" cxnId="{B72DB8C2-87CB-42A3-BDAF-0742071ABEDF}">
      <dgm:prSet/>
      <dgm:spPr/>
      <dgm:t>
        <a:bodyPr/>
        <a:lstStyle/>
        <a:p>
          <a:endParaRPr lang="en-IN"/>
        </a:p>
      </dgm:t>
    </dgm:pt>
    <dgm:pt modelId="{42F973F4-BDAD-46BE-9A32-90E31F83DAA9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Unit testing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98A9A276-EC14-440C-AE23-0EDC9FD323DC}" type="parTrans" cxnId="{619CDFA4-702B-4D11-B4B6-D7F4BFB28BCF}">
      <dgm:prSet/>
      <dgm:spPr/>
      <dgm:t>
        <a:bodyPr/>
        <a:lstStyle/>
        <a:p>
          <a:endParaRPr lang="en-IN"/>
        </a:p>
      </dgm:t>
    </dgm:pt>
    <dgm:pt modelId="{440A73F5-8A01-465D-844B-59CD5DE4B715}" type="sibTrans" cxnId="{619CDFA4-702B-4D11-B4B6-D7F4BFB28BCF}">
      <dgm:prSet/>
      <dgm:spPr/>
      <dgm:t>
        <a:bodyPr/>
        <a:lstStyle/>
        <a:p>
          <a:endParaRPr lang="en-IN"/>
        </a:p>
      </dgm:t>
    </dgm:pt>
    <dgm:pt modelId="{2732D5B4-CB20-49AB-BFF9-D928AD0E751A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Review/Retrospect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19A2FC5B-9E94-46C1-86F3-321247FB0CC7}" type="parTrans" cxnId="{08D2B723-4A17-4747-B075-7DF6119AB2C0}">
      <dgm:prSet/>
      <dgm:spPr/>
      <dgm:t>
        <a:bodyPr/>
        <a:lstStyle/>
        <a:p>
          <a:endParaRPr lang="en-IN"/>
        </a:p>
      </dgm:t>
    </dgm:pt>
    <dgm:pt modelId="{D604D25F-DE41-46F3-8563-ECB3BFA72807}" type="sibTrans" cxnId="{08D2B723-4A17-4747-B075-7DF6119AB2C0}">
      <dgm:prSet/>
      <dgm:spPr/>
      <dgm:t>
        <a:bodyPr/>
        <a:lstStyle/>
        <a:p>
          <a:endParaRPr lang="en-IN"/>
        </a:p>
      </dgm:t>
    </dgm:pt>
    <dgm:pt modelId="{0844BAB5-AB7C-4B8C-A146-BDB0667C2C2B}" type="pres">
      <dgm:prSet presAssocID="{175B7F72-47CF-48B6-8BD1-70357FEC4A04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29559B41-489C-4160-BF9F-C035EA3A0399}" type="pres">
      <dgm:prSet presAssocID="{2F1725E0-B78E-4474-93FB-98340B670F0D}" presName="root1" presStyleCnt="0"/>
      <dgm:spPr/>
    </dgm:pt>
    <dgm:pt modelId="{7638D007-9D1D-464A-A765-C4F1C75913D5}" type="pres">
      <dgm:prSet presAssocID="{2F1725E0-B78E-4474-93FB-98340B670F0D}" presName="LevelOneTextNode" presStyleLbl="node0" presStyleIdx="0" presStyleCnt="1" custScaleY="114143">
        <dgm:presLayoutVars>
          <dgm:chPref val="3"/>
        </dgm:presLayoutVars>
      </dgm:prSet>
      <dgm:spPr/>
    </dgm:pt>
    <dgm:pt modelId="{82872A20-85A1-4E3D-B224-F5A1481B1D18}" type="pres">
      <dgm:prSet presAssocID="{2F1725E0-B78E-4474-93FB-98340B670F0D}" presName="level2hierChild" presStyleCnt="0"/>
      <dgm:spPr/>
    </dgm:pt>
    <dgm:pt modelId="{1FB61B34-35F1-4478-A141-E029DBFCC084}" type="pres">
      <dgm:prSet presAssocID="{4135CF11-05C4-46B8-B62A-5251128CEAD7}" presName="conn2-1" presStyleLbl="parChTrans1D2" presStyleIdx="0" presStyleCnt="5"/>
      <dgm:spPr/>
    </dgm:pt>
    <dgm:pt modelId="{C06D1B5B-BF16-49FE-9FD9-FE576A94F6DD}" type="pres">
      <dgm:prSet presAssocID="{4135CF11-05C4-46B8-B62A-5251128CEAD7}" presName="connTx" presStyleLbl="parChTrans1D2" presStyleIdx="0" presStyleCnt="5"/>
      <dgm:spPr/>
    </dgm:pt>
    <dgm:pt modelId="{07F550AA-F209-4D1C-8A25-590837067042}" type="pres">
      <dgm:prSet presAssocID="{29027FCC-4C27-4233-B570-CEDA13A38423}" presName="root2" presStyleCnt="0"/>
      <dgm:spPr/>
    </dgm:pt>
    <dgm:pt modelId="{044ECC0F-7D41-41DC-81DC-FA1D3AC09903}" type="pres">
      <dgm:prSet presAssocID="{29027FCC-4C27-4233-B570-CEDA13A38423}" presName="LevelTwoTextNode" presStyleLbl="node2" presStyleIdx="0" presStyleCnt="5">
        <dgm:presLayoutVars>
          <dgm:chPref val="3"/>
        </dgm:presLayoutVars>
      </dgm:prSet>
      <dgm:spPr/>
    </dgm:pt>
    <dgm:pt modelId="{4B71F9D3-FF83-4ABE-A324-A4DE729EAC0C}" type="pres">
      <dgm:prSet presAssocID="{29027FCC-4C27-4233-B570-CEDA13A38423}" presName="level3hierChild" presStyleCnt="0"/>
      <dgm:spPr/>
    </dgm:pt>
    <dgm:pt modelId="{0D204C51-FDCE-425D-BCEB-8E4058BD3658}" type="pres">
      <dgm:prSet presAssocID="{F7743BE8-9E6F-4E94-88C2-56418F7E2809}" presName="conn2-1" presStyleLbl="parChTrans1D2" presStyleIdx="1" presStyleCnt="5"/>
      <dgm:spPr/>
    </dgm:pt>
    <dgm:pt modelId="{9E0ED0D3-C81C-4FEA-92A7-A063E4B218AB}" type="pres">
      <dgm:prSet presAssocID="{F7743BE8-9E6F-4E94-88C2-56418F7E2809}" presName="connTx" presStyleLbl="parChTrans1D2" presStyleIdx="1" presStyleCnt="5"/>
      <dgm:spPr/>
    </dgm:pt>
    <dgm:pt modelId="{62D3BBBB-2042-4C3B-81CF-4611C3DE87D1}" type="pres">
      <dgm:prSet presAssocID="{22C5409F-07E0-40C6-A38E-CAAA33E07C50}" presName="root2" presStyleCnt="0"/>
      <dgm:spPr/>
    </dgm:pt>
    <dgm:pt modelId="{63C4EC71-A849-4676-AF06-96306F6CC20C}" type="pres">
      <dgm:prSet presAssocID="{22C5409F-07E0-40C6-A38E-CAAA33E07C50}" presName="LevelTwoTextNode" presStyleLbl="node2" presStyleIdx="1" presStyleCnt="5">
        <dgm:presLayoutVars>
          <dgm:chPref val="3"/>
        </dgm:presLayoutVars>
      </dgm:prSet>
      <dgm:spPr/>
    </dgm:pt>
    <dgm:pt modelId="{1A168107-C341-4B1B-AF9F-D6A396127BC0}" type="pres">
      <dgm:prSet presAssocID="{22C5409F-07E0-40C6-A38E-CAAA33E07C50}" presName="level3hierChild" presStyleCnt="0"/>
      <dgm:spPr/>
    </dgm:pt>
    <dgm:pt modelId="{0A1AFB87-5341-4982-964D-23F18D9132A2}" type="pres">
      <dgm:prSet presAssocID="{2FD7D734-CFFA-4FF7-93BB-981A8EF54642}" presName="conn2-1" presStyleLbl="parChTrans1D2" presStyleIdx="2" presStyleCnt="5"/>
      <dgm:spPr/>
    </dgm:pt>
    <dgm:pt modelId="{E8804939-D467-4F23-9C9E-7C11181E51F6}" type="pres">
      <dgm:prSet presAssocID="{2FD7D734-CFFA-4FF7-93BB-981A8EF54642}" presName="connTx" presStyleLbl="parChTrans1D2" presStyleIdx="2" presStyleCnt="5"/>
      <dgm:spPr/>
    </dgm:pt>
    <dgm:pt modelId="{ED0FEFB7-0FAA-4824-905B-1A3FD22B6477}" type="pres">
      <dgm:prSet presAssocID="{A4B660CD-E8E4-4499-886A-D6E4C29C2D63}" presName="root2" presStyleCnt="0"/>
      <dgm:spPr/>
    </dgm:pt>
    <dgm:pt modelId="{61560B85-D3E2-4256-A06C-D4F839561197}" type="pres">
      <dgm:prSet presAssocID="{A4B660CD-E8E4-4499-886A-D6E4C29C2D63}" presName="LevelTwoTextNode" presStyleLbl="node2" presStyleIdx="2" presStyleCnt="5">
        <dgm:presLayoutVars>
          <dgm:chPref val="3"/>
        </dgm:presLayoutVars>
      </dgm:prSet>
      <dgm:spPr/>
    </dgm:pt>
    <dgm:pt modelId="{E304036F-57CE-4D88-91B6-F1B464BAFEC0}" type="pres">
      <dgm:prSet presAssocID="{A4B660CD-E8E4-4499-886A-D6E4C29C2D63}" presName="level3hierChild" presStyleCnt="0"/>
      <dgm:spPr/>
    </dgm:pt>
    <dgm:pt modelId="{EBFB9157-83B3-4353-A6D7-C2056F09437E}" type="pres">
      <dgm:prSet presAssocID="{98A9A276-EC14-440C-AE23-0EDC9FD323DC}" presName="conn2-1" presStyleLbl="parChTrans1D2" presStyleIdx="3" presStyleCnt="5"/>
      <dgm:spPr/>
    </dgm:pt>
    <dgm:pt modelId="{28D3EC45-C6E0-4976-865D-166BC6370F3B}" type="pres">
      <dgm:prSet presAssocID="{98A9A276-EC14-440C-AE23-0EDC9FD323DC}" presName="connTx" presStyleLbl="parChTrans1D2" presStyleIdx="3" presStyleCnt="5"/>
      <dgm:spPr/>
    </dgm:pt>
    <dgm:pt modelId="{E544CBD2-495F-4437-8956-BCD64F4A7330}" type="pres">
      <dgm:prSet presAssocID="{42F973F4-BDAD-46BE-9A32-90E31F83DAA9}" presName="root2" presStyleCnt="0"/>
      <dgm:spPr/>
    </dgm:pt>
    <dgm:pt modelId="{7162DB5F-1C8B-406B-84DE-A9EF12835A22}" type="pres">
      <dgm:prSet presAssocID="{42F973F4-BDAD-46BE-9A32-90E31F83DAA9}" presName="LevelTwoTextNode" presStyleLbl="node2" presStyleIdx="3" presStyleCnt="5">
        <dgm:presLayoutVars>
          <dgm:chPref val="3"/>
        </dgm:presLayoutVars>
      </dgm:prSet>
      <dgm:spPr/>
    </dgm:pt>
    <dgm:pt modelId="{90A8B4CB-46D6-407D-9CED-A5F1A4F78620}" type="pres">
      <dgm:prSet presAssocID="{42F973F4-BDAD-46BE-9A32-90E31F83DAA9}" presName="level3hierChild" presStyleCnt="0"/>
      <dgm:spPr/>
    </dgm:pt>
    <dgm:pt modelId="{F8A540CA-4EAF-44F7-A738-A9CC3601C00A}" type="pres">
      <dgm:prSet presAssocID="{19A2FC5B-9E94-46C1-86F3-321247FB0CC7}" presName="conn2-1" presStyleLbl="parChTrans1D2" presStyleIdx="4" presStyleCnt="5"/>
      <dgm:spPr/>
    </dgm:pt>
    <dgm:pt modelId="{6788FE88-204C-41DD-BAA4-C9ABEB944CA1}" type="pres">
      <dgm:prSet presAssocID="{19A2FC5B-9E94-46C1-86F3-321247FB0CC7}" presName="connTx" presStyleLbl="parChTrans1D2" presStyleIdx="4" presStyleCnt="5"/>
      <dgm:spPr/>
    </dgm:pt>
    <dgm:pt modelId="{62A2A782-9F7C-4D7E-9CB3-CD0996A87DE1}" type="pres">
      <dgm:prSet presAssocID="{2732D5B4-CB20-49AB-BFF9-D928AD0E751A}" presName="root2" presStyleCnt="0"/>
      <dgm:spPr/>
    </dgm:pt>
    <dgm:pt modelId="{A1E4AA90-3804-4C98-8C12-55AAABE88D73}" type="pres">
      <dgm:prSet presAssocID="{2732D5B4-CB20-49AB-BFF9-D928AD0E751A}" presName="LevelTwoTextNode" presStyleLbl="node2" presStyleIdx="4" presStyleCnt="5">
        <dgm:presLayoutVars>
          <dgm:chPref val="3"/>
        </dgm:presLayoutVars>
      </dgm:prSet>
      <dgm:spPr/>
    </dgm:pt>
    <dgm:pt modelId="{DEB6D0E3-61C3-4594-9F99-E2B91FD4538B}" type="pres">
      <dgm:prSet presAssocID="{2732D5B4-CB20-49AB-BFF9-D928AD0E751A}" presName="level3hierChild" presStyleCnt="0"/>
      <dgm:spPr/>
    </dgm:pt>
  </dgm:ptLst>
  <dgm:cxnLst>
    <dgm:cxn modelId="{917E2A07-76D9-4C5A-A338-300C640CD5B6}" type="presOf" srcId="{2FD7D734-CFFA-4FF7-93BB-981A8EF54642}" destId="{E8804939-D467-4F23-9C9E-7C11181E51F6}" srcOrd="1" destOrd="0" presId="urn:microsoft.com/office/officeart/2008/layout/HorizontalMultiLevelHierarchy"/>
    <dgm:cxn modelId="{A6DF010C-50DD-4ABE-B4AA-B30167228AF0}" srcId="{2F1725E0-B78E-4474-93FB-98340B670F0D}" destId="{29027FCC-4C27-4233-B570-CEDA13A38423}" srcOrd="0" destOrd="0" parTransId="{4135CF11-05C4-46B8-B62A-5251128CEAD7}" sibTransId="{88C90670-B02F-42A6-897A-DBAB12B79CF4}"/>
    <dgm:cxn modelId="{08D2B723-4A17-4747-B075-7DF6119AB2C0}" srcId="{2F1725E0-B78E-4474-93FB-98340B670F0D}" destId="{2732D5B4-CB20-49AB-BFF9-D928AD0E751A}" srcOrd="4" destOrd="0" parTransId="{19A2FC5B-9E94-46C1-86F3-321247FB0CC7}" sibTransId="{D604D25F-DE41-46F3-8563-ECB3BFA72807}"/>
    <dgm:cxn modelId="{137A1B24-C03E-4EA8-B39D-BB01D702AE3A}" type="presOf" srcId="{22C5409F-07E0-40C6-A38E-CAAA33E07C50}" destId="{63C4EC71-A849-4676-AF06-96306F6CC20C}" srcOrd="0" destOrd="0" presId="urn:microsoft.com/office/officeart/2008/layout/HorizontalMultiLevelHierarchy"/>
    <dgm:cxn modelId="{32DE9A37-91D9-4CB1-9EF8-2EBE9C9E2AC0}" type="presOf" srcId="{A4B660CD-E8E4-4499-886A-D6E4C29C2D63}" destId="{61560B85-D3E2-4256-A06C-D4F839561197}" srcOrd="0" destOrd="0" presId="urn:microsoft.com/office/officeart/2008/layout/HorizontalMultiLevelHierarchy"/>
    <dgm:cxn modelId="{55740266-E28F-42FF-BBDA-493AF4A99F29}" type="presOf" srcId="{98A9A276-EC14-440C-AE23-0EDC9FD323DC}" destId="{28D3EC45-C6E0-4976-865D-166BC6370F3B}" srcOrd="1" destOrd="0" presId="urn:microsoft.com/office/officeart/2008/layout/HorizontalMultiLevelHierarchy"/>
    <dgm:cxn modelId="{0674E447-F3BB-44B9-A2F2-97D2BB77CF35}" type="presOf" srcId="{4135CF11-05C4-46B8-B62A-5251128CEAD7}" destId="{C06D1B5B-BF16-49FE-9FD9-FE576A94F6DD}" srcOrd="1" destOrd="0" presId="urn:microsoft.com/office/officeart/2008/layout/HorizontalMultiLevelHierarchy"/>
    <dgm:cxn modelId="{4D5EB069-4522-4441-8D14-545A2BD34A11}" type="presOf" srcId="{175B7F72-47CF-48B6-8BD1-70357FEC4A04}" destId="{0844BAB5-AB7C-4B8C-A146-BDB0667C2C2B}" srcOrd="0" destOrd="0" presId="urn:microsoft.com/office/officeart/2008/layout/HorizontalMultiLevelHierarchy"/>
    <dgm:cxn modelId="{E0B2BC4D-2579-403E-B6E5-2A92D34638E9}" type="presOf" srcId="{2732D5B4-CB20-49AB-BFF9-D928AD0E751A}" destId="{A1E4AA90-3804-4C98-8C12-55AAABE88D73}" srcOrd="0" destOrd="0" presId="urn:microsoft.com/office/officeart/2008/layout/HorizontalMultiLevelHierarchy"/>
    <dgm:cxn modelId="{EA70FA6F-A989-48FA-8EEA-73AB78CCFC1C}" srcId="{175B7F72-47CF-48B6-8BD1-70357FEC4A04}" destId="{2F1725E0-B78E-4474-93FB-98340B670F0D}" srcOrd="0" destOrd="0" parTransId="{7285ACED-B251-4CEC-A6EE-E0614FC57FA7}" sibTransId="{D3B26DCB-C427-4F6A-848F-885CF784AD2E}"/>
    <dgm:cxn modelId="{3E30BB71-D9B7-4935-B9DC-45400EF09B32}" type="presOf" srcId="{4135CF11-05C4-46B8-B62A-5251128CEAD7}" destId="{1FB61B34-35F1-4478-A141-E029DBFCC084}" srcOrd="0" destOrd="0" presId="urn:microsoft.com/office/officeart/2008/layout/HorizontalMultiLevelHierarchy"/>
    <dgm:cxn modelId="{C688E473-8F46-44DE-A28E-5B7BC5676D2F}" type="presOf" srcId="{2FD7D734-CFFA-4FF7-93BB-981A8EF54642}" destId="{0A1AFB87-5341-4982-964D-23F18D9132A2}" srcOrd="0" destOrd="0" presId="urn:microsoft.com/office/officeart/2008/layout/HorizontalMultiLevelHierarchy"/>
    <dgm:cxn modelId="{5BD74D75-6389-4D32-8439-0328BA6B067A}" srcId="{2F1725E0-B78E-4474-93FB-98340B670F0D}" destId="{22C5409F-07E0-40C6-A38E-CAAA33E07C50}" srcOrd="1" destOrd="0" parTransId="{F7743BE8-9E6F-4E94-88C2-56418F7E2809}" sibTransId="{1EFA45EC-A1BF-4700-930B-B8180DDF02E8}"/>
    <dgm:cxn modelId="{C9105884-5F13-42C3-A6F6-6EAAD8813EAD}" type="presOf" srcId="{98A9A276-EC14-440C-AE23-0EDC9FD323DC}" destId="{EBFB9157-83B3-4353-A6D7-C2056F09437E}" srcOrd="0" destOrd="0" presId="urn:microsoft.com/office/officeart/2008/layout/HorizontalMultiLevelHierarchy"/>
    <dgm:cxn modelId="{26396E8F-8C6F-4EF5-BB08-3795654F83F2}" type="presOf" srcId="{2F1725E0-B78E-4474-93FB-98340B670F0D}" destId="{7638D007-9D1D-464A-A765-C4F1C75913D5}" srcOrd="0" destOrd="0" presId="urn:microsoft.com/office/officeart/2008/layout/HorizontalMultiLevelHierarchy"/>
    <dgm:cxn modelId="{4DA43F93-E48D-47A4-8623-58D3AB939E94}" type="presOf" srcId="{29027FCC-4C27-4233-B570-CEDA13A38423}" destId="{044ECC0F-7D41-41DC-81DC-FA1D3AC09903}" srcOrd="0" destOrd="0" presId="urn:microsoft.com/office/officeart/2008/layout/HorizontalMultiLevelHierarchy"/>
    <dgm:cxn modelId="{D1AF2499-D29C-4A7F-B870-392AA18ED825}" type="presOf" srcId="{F7743BE8-9E6F-4E94-88C2-56418F7E2809}" destId="{0D204C51-FDCE-425D-BCEB-8E4058BD3658}" srcOrd="0" destOrd="0" presId="urn:microsoft.com/office/officeart/2008/layout/HorizontalMultiLevelHierarchy"/>
    <dgm:cxn modelId="{619CDFA4-702B-4D11-B4B6-D7F4BFB28BCF}" srcId="{2F1725E0-B78E-4474-93FB-98340B670F0D}" destId="{42F973F4-BDAD-46BE-9A32-90E31F83DAA9}" srcOrd="3" destOrd="0" parTransId="{98A9A276-EC14-440C-AE23-0EDC9FD323DC}" sibTransId="{440A73F5-8A01-465D-844B-59CD5DE4B715}"/>
    <dgm:cxn modelId="{1D3034B7-5F6F-4E34-BE09-1A375607E802}" type="presOf" srcId="{19A2FC5B-9E94-46C1-86F3-321247FB0CC7}" destId="{F8A540CA-4EAF-44F7-A738-A9CC3601C00A}" srcOrd="0" destOrd="0" presId="urn:microsoft.com/office/officeart/2008/layout/HorizontalMultiLevelHierarchy"/>
    <dgm:cxn modelId="{B72DB8C2-87CB-42A3-BDAF-0742071ABEDF}" srcId="{2F1725E0-B78E-4474-93FB-98340B670F0D}" destId="{A4B660CD-E8E4-4499-886A-D6E4C29C2D63}" srcOrd="2" destOrd="0" parTransId="{2FD7D734-CFFA-4FF7-93BB-981A8EF54642}" sibTransId="{3312B02B-3659-4563-BEB2-C6C32BE16062}"/>
    <dgm:cxn modelId="{8465ABCF-08B7-42AF-ABA1-49D23BA4FC55}" type="presOf" srcId="{42F973F4-BDAD-46BE-9A32-90E31F83DAA9}" destId="{7162DB5F-1C8B-406B-84DE-A9EF12835A22}" srcOrd="0" destOrd="0" presId="urn:microsoft.com/office/officeart/2008/layout/HorizontalMultiLevelHierarchy"/>
    <dgm:cxn modelId="{F257DCD9-5184-4A39-B4B4-2A817005B2F4}" type="presOf" srcId="{F7743BE8-9E6F-4E94-88C2-56418F7E2809}" destId="{9E0ED0D3-C81C-4FEA-92A7-A063E4B218AB}" srcOrd="1" destOrd="0" presId="urn:microsoft.com/office/officeart/2008/layout/HorizontalMultiLevelHierarchy"/>
    <dgm:cxn modelId="{A3FF96FF-259E-495C-B79D-3670C2EC19D1}" type="presOf" srcId="{19A2FC5B-9E94-46C1-86F3-321247FB0CC7}" destId="{6788FE88-204C-41DD-BAA4-C9ABEB944CA1}" srcOrd="1" destOrd="0" presId="urn:microsoft.com/office/officeart/2008/layout/HorizontalMultiLevelHierarchy"/>
    <dgm:cxn modelId="{1FA437E3-C0E2-42D0-8AFE-B73C7E2D7523}" type="presParOf" srcId="{0844BAB5-AB7C-4B8C-A146-BDB0667C2C2B}" destId="{29559B41-489C-4160-BF9F-C035EA3A0399}" srcOrd="0" destOrd="0" presId="urn:microsoft.com/office/officeart/2008/layout/HorizontalMultiLevelHierarchy"/>
    <dgm:cxn modelId="{DCD16907-1E2A-442D-8100-EB3A369B0EF3}" type="presParOf" srcId="{29559B41-489C-4160-BF9F-C035EA3A0399}" destId="{7638D007-9D1D-464A-A765-C4F1C75913D5}" srcOrd="0" destOrd="0" presId="urn:microsoft.com/office/officeart/2008/layout/HorizontalMultiLevelHierarchy"/>
    <dgm:cxn modelId="{3F9D6313-79CE-4A0E-BF09-7851C0F4C8D7}" type="presParOf" srcId="{29559B41-489C-4160-BF9F-C035EA3A0399}" destId="{82872A20-85A1-4E3D-B224-F5A1481B1D18}" srcOrd="1" destOrd="0" presId="urn:microsoft.com/office/officeart/2008/layout/HorizontalMultiLevelHierarchy"/>
    <dgm:cxn modelId="{7540F80F-074C-47A3-A4EE-8B5C88E72901}" type="presParOf" srcId="{82872A20-85A1-4E3D-B224-F5A1481B1D18}" destId="{1FB61B34-35F1-4478-A141-E029DBFCC084}" srcOrd="0" destOrd="0" presId="urn:microsoft.com/office/officeart/2008/layout/HorizontalMultiLevelHierarchy"/>
    <dgm:cxn modelId="{C5E7F9D7-2DDC-4B58-8AEA-67EB3DB44399}" type="presParOf" srcId="{1FB61B34-35F1-4478-A141-E029DBFCC084}" destId="{C06D1B5B-BF16-49FE-9FD9-FE576A94F6DD}" srcOrd="0" destOrd="0" presId="urn:microsoft.com/office/officeart/2008/layout/HorizontalMultiLevelHierarchy"/>
    <dgm:cxn modelId="{58F63D5A-9198-4418-88B5-0386FD5E0348}" type="presParOf" srcId="{82872A20-85A1-4E3D-B224-F5A1481B1D18}" destId="{07F550AA-F209-4D1C-8A25-590837067042}" srcOrd="1" destOrd="0" presId="urn:microsoft.com/office/officeart/2008/layout/HorizontalMultiLevelHierarchy"/>
    <dgm:cxn modelId="{4F86E712-5B69-4618-9888-D4964A248A18}" type="presParOf" srcId="{07F550AA-F209-4D1C-8A25-590837067042}" destId="{044ECC0F-7D41-41DC-81DC-FA1D3AC09903}" srcOrd="0" destOrd="0" presId="urn:microsoft.com/office/officeart/2008/layout/HorizontalMultiLevelHierarchy"/>
    <dgm:cxn modelId="{B5D76789-0BFF-4A11-96A3-01DE4CFBA374}" type="presParOf" srcId="{07F550AA-F209-4D1C-8A25-590837067042}" destId="{4B71F9D3-FF83-4ABE-A324-A4DE729EAC0C}" srcOrd="1" destOrd="0" presId="urn:microsoft.com/office/officeart/2008/layout/HorizontalMultiLevelHierarchy"/>
    <dgm:cxn modelId="{662FCE41-1C21-4EEB-8E55-5A414A77FF68}" type="presParOf" srcId="{82872A20-85A1-4E3D-B224-F5A1481B1D18}" destId="{0D204C51-FDCE-425D-BCEB-8E4058BD3658}" srcOrd="2" destOrd="0" presId="urn:microsoft.com/office/officeart/2008/layout/HorizontalMultiLevelHierarchy"/>
    <dgm:cxn modelId="{21B49C28-92C9-4F08-816F-9A7FEE395B32}" type="presParOf" srcId="{0D204C51-FDCE-425D-BCEB-8E4058BD3658}" destId="{9E0ED0D3-C81C-4FEA-92A7-A063E4B218AB}" srcOrd="0" destOrd="0" presId="urn:microsoft.com/office/officeart/2008/layout/HorizontalMultiLevelHierarchy"/>
    <dgm:cxn modelId="{AA2659C2-3729-4A03-AC4A-112CEC55B44D}" type="presParOf" srcId="{82872A20-85A1-4E3D-B224-F5A1481B1D18}" destId="{62D3BBBB-2042-4C3B-81CF-4611C3DE87D1}" srcOrd="3" destOrd="0" presId="urn:microsoft.com/office/officeart/2008/layout/HorizontalMultiLevelHierarchy"/>
    <dgm:cxn modelId="{8C1173A7-2CB9-434B-8FCF-3A1523DCD04A}" type="presParOf" srcId="{62D3BBBB-2042-4C3B-81CF-4611C3DE87D1}" destId="{63C4EC71-A849-4676-AF06-96306F6CC20C}" srcOrd="0" destOrd="0" presId="urn:microsoft.com/office/officeart/2008/layout/HorizontalMultiLevelHierarchy"/>
    <dgm:cxn modelId="{6F51A036-7402-462C-8202-709B241DF738}" type="presParOf" srcId="{62D3BBBB-2042-4C3B-81CF-4611C3DE87D1}" destId="{1A168107-C341-4B1B-AF9F-D6A396127BC0}" srcOrd="1" destOrd="0" presId="urn:microsoft.com/office/officeart/2008/layout/HorizontalMultiLevelHierarchy"/>
    <dgm:cxn modelId="{C824AC88-3BA9-4A88-B106-8AACB5C60AF8}" type="presParOf" srcId="{82872A20-85A1-4E3D-B224-F5A1481B1D18}" destId="{0A1AFB87-5341-4982-964D-23F18D9132A2}" srcOrd="4" destOrd="0" presId="urn:microsoft.com/office/officeart/2008/layout/HorizontalMultiLevelHierarchy"/>
    <dgm:cxn modelId="{53E750F4-5C58-46BB-910C-9ACCF1605B18}" type="presParOf" srcId="{0A1AFB87-5341-4982-964D-23F18D9132A2}" destId="{E8804939-D467-4F23-9C9E-7C11181E51F6}" srcOrd="0" destOrd="0" presId="urn:microsoft.com/office/officeart/2008/layout/HorizontalMultiLevelHierarchy"/>
    <dgm:cxn modelId="{C2D0092F-1C5A-4817-AA13-83D9845C259C}" type="presParOf" srcId="{82872A20-85A1-4E3D-B224-F5A1481B1D18}" destId="{ED0FEFB7-0FAA-4824-905B-1A3FD22B6477}" srcOrd="5" destOrd="0" presId="urn:microsoft.com/office/officeart/2008/layout/HorizontalMultiLevelHierarchy"/>
    <dgm:cxn modelId="{171FFCC6-3751-4C78-AA96-9A1603AC3D46}" type="presParOf" srcId="{ED0FEFB7-0FAA-4824-905B-1A3FD22B6477}" destId="{61560B85-D3E2-4256-A06C-D4F839561197}" srcOrd="0" destOrd="0" presId="urn:microsoft.com/office/officeart/2008/layout/HorizontalMultiLevelHierarchy"/>
    <dgm:cxn modelId="{E3D29059-2935-4F12-97CA-7A486311E881}" type="presParOf" srcId="{ED0FEFB7-0FAA-4824-905B-1A3FD22B6477}" destId="{E304036F-57CE-4D88-91B6-F1B464BAFEC0}" srcOrd="1" destOrd="0" presId="urn:microsoft.com/office/officeart/2008/layout/HorizontalMultiLevelHierarchy"/>
    <dgm:cxn modelId="{28ADE3F5-6CB3-4DE3-91B3-78010836A9BD}" type="presParOf" srcId="{82872A20-85A1-4E3D-B224-F5A1481B1D18}" destId="{EBFB9157-83B3-4353-A6D7-C2056F09437E}" srcOrd="6" destOrd="0" presId="urn:microsoft.com/office/officeart/2008/layout/HorizontalMultiLevelHierarchy"/>
    <dgm:cxn modelId="{41A13BB4-AF42-469B-9744-97E57D57F186}" type="presParOf" srcId="{EBFB9157-83B3-4353-A6D7-C2056F09437E}" destId="{28D3EC45-C6E0-4976-865D-166BC6370F3B}" srcOrd="0" destOrd="0" presId="urn:microsoft.com/office/officeart/2008/layout/HorizontalMultiLevelHierarchy"/>
    <dgm:cxn modelId="{EA837320-A3D4-41CC-8FB1-178DCA04D28D}" type="presParOf" srcId="{82872A20-85A1-4E3D-B224-F5A1481B1D18}" destId="{E544CBD2-495F-4437-8956-BCD64F4A7330}" srcOrd="7" destOrd="0" presId="urn:microsoft.com/office/officeart/2008/layout/HorizontalMultiLevelHierarchy"/>
    <dgm:cxn modelId="{68EA5753-23A6-4B0C-957F-6D897A70CF2E}" type="presParOf" srcId="{E544CBD2-495F-4437-8956-BCD64F4A7330}" destId="{7162DB5F-1C8B-406B-84DE-A9EF12835A22}" srcOrd="0" destOrd="0" presId="urn:microsoft.com/office/officeart/2008/layout/HorizontalMultiLevelHierarchy"/>
    <dgm:cxn modelId="{449020E0-DB72-4051-8A13-78FB19AA8079}" type="presParOf" srcId="{E544CBD2-495F-4437-8956-BCD64F4A7330}" destId="{90A8B4CB-46D6-407D-9CED-A5F1A4F78620}" srcOrd="1" destOrd="0" presId="urn:microsoft.com/office/officeart/2008/layout/HorizontalMultiLevelHierarchy"/>
    <dgm:cxn modelId="{A7E6DA44-4902-40DC-BD90-C35103F36E6B}" type="presParOf" srcId="{82872A20-85A1-4E3D-B224-F5A1481B1D18}" destId="{F8A540CA-4EAF-44F7-A738-A9CC3601C00A}" srcOrd="8" destOrd="0" presId="urn:microsoft.com/office/officeart/2008/layout/HorizontalMultiLevelHierarchy"/>
    <dgm:cxn modelId="{35822608-80C8-4ED2-A7AF-9C23F8E441CB}" type="presParOf" srcId="{F8A540CA-4EAF-44F7-A738-A9CC3601C00A}" destId="{6788FE88-204C-41DD-BAA4-C9ABEB944CA1}" srcOrd="0" destOrd="0" presId="urn:microsoft.com/office/officeart/2008/layout/HorizontalMultiLevelHierarchy"/>
    <dgm:cxn modelId="{0E6E7B17-BB92-451A-BBF0-3C8343FE97FD}" type="presParOf" srcId="{82872A20-85A1-4E3D-B224-F5A1481B1D18}" destId="{62A2A782-9F7C-4D7E-9CB3-CD0996A87DE1}" srcOrd="9" destOrd="0" presId="urn:microsoft.com/office/officeart/2008/layout/HorizontalMultiLevelHierarchy"/>
    <dgm:cxn modelId="{F8435E95-769D-44EC-8DA0-57E2CC8AABFC}" type="presParOf" srcId="{62A2A782-9F7C-4D7E-9CB3-CD0996A87DE1}" destId="{A1E4AA90-3804-4C98-8C12-55AAABE88D73}" srcOrd="0" destOrd="0" presId="urn:microsoft.com/office/officeart/2008/layout/HorizontalMultiLevelHierarchy"/>
    <dgm:cxn modelId="{586D3949-C15C-43D6-AA1D-E0EAC0AC7CA0}" type="presParOf" srcId="{62A2A782-9F7C-4D7E-9CB3-CD0996A87DE1}" destId="{DEB6D0E3-61C3-4594-9F99-E2B91FD4538B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175B7F72-47CF-48B6-8BD1-70357FEC4A04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2F1725E0-B78E-4474-93FB-98340B670F0D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Phase -2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7285ACED-B251-4CEC-A6EE-E0614FC57FA7}" type="parTrans" cxnId="{EA70FA6F-A989-48FA-8EEA-73AB78CCFC1C}">
      <dgm:prSet/>
      <dgm:spPr/>
      <dgm:t>
        <a:bodyPr/>
        <a:lstStyle/>
        <a:p>
          <a:endParaRPr lang="en-IN"/>
        </a:p>
      </dgm:t>
    </dgm:pt>
    <dgm:pt modelId="{D3B26DCB-C427-4F6A-848F-885CF784AD2E}" type="sibTrans" cxnId="{EA70FA6F-A989-48FA-8EEA-73AB78CCFC1C}">
      <dgm:prSet/>
      <dgm:spPr/>
      <dgm:t>
        <a:bodyPr/>
        <a:lstStyle/>
        <a:p>
          <a:endParaRPr lang="en-IN"/>
        </a:p>
      </dgm:t>
    </dgm:pt>
    <dgm:pt modelId="{29027FCC-4C27-4233-B570-CEDA13A38423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Micro-service implementation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4135CF11-05C4-46B8-B62A-5251128CEAD7}" type="parTrans" cxnId="{A6DF010C-50DD-4ABE-B4AA-B30167228AF0}">
      <dgm:prSet/>
      <dgm:spPr/>
      <dgm:t>
        <a:bodyPr/>
        <a:lstStyle/>
        <a:p>
          <a:endParaRPr lang="en-IN"/>
        </a:p>
      </dgm:t>
    </dgm:pt>
    <dgm:pt modelId="{88C90670-B02F-42A6-897A-DBAB12B79CF4}" type="sibTrans" cxnId="{A6DF010C-50DD-4ABE-B4AA-B30167228AF0}">
      <dgm:prSet/>
      <dgm:spPr/>
      <dgm:t>
        <a:bodyPr/>
        <a:lstStyle/>
        <a:p>
          <a:endParaRPr lang="en-IN"/>
        </a:p>
      </dgm:t>
    </dgm:pt>
    <dgm:pt modelId="{22C5409F-07E0-40C6-A38E-CAAA33E07C50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Font-end design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F7743BE8-9E6F-4E94-88C2-56418F7E2809}" type="parTrans" cxnId="{5BD74D75-6389-4D32-8439-0328BA6B067A}">
      <dgm:prSet/>
      <dgm:spPr/>
      <dgm:t>
        <a:bodyPr/>
        <a:lstStyle/>
        <a:p>
          <a:endParaRPr lang="en-IN"/>
        </a:p>
      </dgm:t>
    </dgm:pt>
    <dgm:pt modelId="{1EFA45EC-A1BF-4700-930B-B8180DDF02E8}" type="sibTrans" cxnId="{5BD74D75-6389-4D32-8439-0328BA6B067A}">
      <dgm:prSet/>
      <dgm:spPr/>
      <dgm:t>
        <a:bodyPr/>
        <a:lstStyle/>
        <a:p>
          <a:endParaRPr lang="en-IN"/>
        </a:p>
      </dgm:t>
    </dgm:pt>
    <dgm:pt modelId="{42F973F4-BDAD-46BE-9A32-90E31F83DAA9}">
      <dgm:prSet phldrT="[Text]" custT="1"/>
      <dgm:spPr/>
      <dgm:t>
        <a:bodyPr/>
        <a:lstStyle/>
        <a:p>
          <a:r>
            <a:rPr lang="en-IN" sz="1000" dirty="0">
              <a:latin typeface="Arial" panose="020B0604020202020204" pitchFamily="34" charset="0"/>
              <a:cs typeface="Arial" panose="020B0604020202020204" pitchFamily="34" charset="0"/>
            </a:rPr>
            <a:t>Backend integration with Frontend</a:t>
          </a:r>
        </a:p>
      </dgm:t>
    </dgm:pt>
    <dgm:pt modelId="{98A9A276-EC14-440C-AE23-0EDC9FD323DC}" type="parTrans" cxnId="{619CDFA4-702B-4D11-B4B6-D7F4BFB28BCF}">
      <dgm:prSet/>
      <dgm:spPr/>
      <dgm:t>
        <a:bodyPr/>
        <a:lstStyle/>
        <a:p>
          <a:endParaRPr lang="en-IN"/>
        </a:p>
      </dgm:t>
    </dgm:pt>
    <dgm:pt modelId="{440A73F5-8A01-465D-844B-59CD5DE4B715}" type="sibTrans" cxnId="{619CDFA4-702B-4D11-B4B6-D7F4BFB28BCF}">
      <dgm:prSet/>
      <dgm:spPr/>
      <dgm:t>
        <a:bodyPr/>
        <a:lstStyle/>
        <a:p>
          <a:endParaRPr lang="en-IN"/>
        </a:p>
      </dgm:t>
    </dgm:pt>
    <dgm:pt modelId="{2732D5B4-CB20-49AB-BFF9-D928AD0E751A}">
      <dgm:prSet phldrT="[Text]" custT="1"/>
      <dgm:spPr/>
      <dgm:t>
        <a:bodyPr/>
        <a:lstStyle/>
        <a:p>
          <a:r>
            <a:rPr lang="en-US" sz="1000" dirty="0">
              <a:latin typeface="Arial" panose="020B0604020202020204" pitchFamily="34" charset="0"/>
              <a:cs typeface="Arial" panose="020B0604020202020204" pitchFamily="34" charset="0"/>
            </a:rPr>
            <a:t>Final Review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19A2FC5B-9E94-46C1-86F3-321247FB0CC7}" type="parTrans" cxnId="{08D2B723-4A17-4747-B075-7DF6119AB2C0}">
      <dgm:prSet/>
      <dgm:spPr/>
      <dgm:t>
        <a:bodyPr/>
        <a:lstStyle/>
        <a:p>
          <a:endParaRPr lang="en-IN"/>
        </a:p>
      </dgm:t>
    </dgm:pt>
    <dgm:pt modelId="{D604D25F-DE41-46F3-8563-ECB3BFA72807}" type="sibTrans" cxnId="{08D2B723-4A17-4747-B075-7DF6119AB2C0}">
      <dgm:prSet/>
      <dgm:spPr/>
      <dgm:t>
        <a:bodyPr/>
        <a:lstStyle/>
        <a:p>
          <a:endParaRPr lang="en-IN"/>
        </a:p>
      </dgm:t>
    </dgm:pt>
    <dgm:pt modelId="{35C44531-922B-4DE6-BF02-63EB43E01D3B}">
      <dgm:prSet phldrT="[Text]" custT="1"/>
      <dgm:spPr/>
      <dgm:t>
        <a:bodyPr/>
        <a:lstStyle/>
        <a:p>
          <a:r>
            <a:rPr lang="en-IN" sz="1000" dirty="0">
              <a:latin typeface="Arial" panose="020B0604020202020204" pitchFamily="34" charset="0"/>
              <a:cs typeface="Arial" panose="020B0604020202020204" pitchFamily="34" charset="0"/>
            </a:rPr>
            <a:t>Deployment</a:t>
          </a:r>
        </a:p>
      </dgm:t>
    </dgm:pt>
    <dgm:pt modelId="{3103F5EF-80E7-4250-B4F0-9DD7825C6A7F}" type="parTrans" cxnId="{301C2820-5710-469D-A52D-F65864226366}">
      <dgm:prSet/>
      <dgm:spPr/>
      <dgm:t>
        <a:bodyPr/>
        <a:lstStyle/>
        <a:p>
          <a:endParaRPr lang="en-IN"/>
        </a:p>
      </dgm:t>
    </dgm:pt>
    <dgm:pt modelId="{EA33AF13-C962-4077-8364-F5858C7FDB43}" type="sibTrans" cxnId="{301C2820-5710-469D-A52D-F65864226366}">
      <dgm:prSet/>
      <dgm:spPr/>
      <dgm:t>
        <a:bodyPr/>
        <a:lstStyle/>
        <a:p>
          <a:endParaRPr lang="en-IN"/>
        </a:p>
      </dgm:t>
    </dgm:pt>
    <dgm:pt modelId="{0844BAB5-AB7C-4B8C-A146-BDB0667C2C2B}" type="pres">
      <dgm:prSet presAssocID="{175B7F72-47CF-48B6-8BD1-70357FEC4A04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29559B41-489C-4160-BF9F-C035EA3A0399}" type="pres">
      <dgm:prSet presAssocID="{2F1725E0-B78E-4474-93FB-98340B670F0D}" presName="root1" presStyleCnt="0"/>
      <dgm:spPr/>
    </dgm:pt>
    <dgm:pt modelId="{7638D007-9D1D-464A-A765-C4F1C75913D5}" type="pres">
      <dgm:prSet presAssocID="{2F1725E0-B78E-4474-93FB-98340B670F0D}" presName="LevelOneTextNode" presStyleLbl="node0" presStyleIdx="0" presStyleCnt="1" custScaleY="114143">
        <dgm:presLayoutVars>
          <dgm:chPref val="3"/>
        </dgm:presLayoutVars>
      </dgm:prSet>
      <dgm:spPr/>
    </dgm:pt>
    <dgm:pt modelId="{82872A20-85A1-4E3D-B224-F5A1481B1D18}" type="pres">
      <dgm:prSet presAssocID="{2F1725E0-B78E-4474-93FB-98340B670F0D}" presName="level2hierChild" presStyleCnt="0"/>
      <dgm:spPr/>
    </dgm:pt>
    <dgm:pt modelId="{1FB61B34-35F1-4478-A141-E029DBFCC084}" type="pres">
      <dgm:prSet presAssocID="{4135CF11-05C4-46B8-B62A-5251128CEAD7}" presName="conn2-1" presStyleLbl="parChTrans1D2" presStyleIdx="0" presStyleCnt="5"/>
      <dgm:spPr/>
    </dgm:pt>
    <dgm:pt modelId="{C06D1B5B-BF16-49FE-9FD9-FE576A94F6DD}" type="pres">
      <dgm:prSet presAssocID="{4135CF11-05C4-46B8-B62A-5251128CEAD7}" presName="connTx" presStyleLbl="parChTrans1D2" presStyleIdx="0" presStyleCnt="5"/>
      <dgm:spPr/>
    </dgm:pt>
    <dgm:pt modelId="{07F550AA-F209-4D1C-8A25-590837067042}" type="pres">
      <dgm:prSet presAssocID="{29027FCC-4C27-4233-B570-CEDA13A38423}" presName="root2" presStyleCnt="0"/>
      <dgm:spPr/>
    </dgm:pt>
    <dgm:pt modelId="{044ECC0F-7D41-41DC-81DC-FA1D3AC09903}" type="pres">
      <dgm:prSet presAssocID="{29027FCC-4C27-4233-B570-CEDA13A38423}" presName="LevelTwoTextNode" presStyleLbl="node2" presStyleIdx="0" presStyleCnt="5">
        <dgm:presLayoutVars>
          <dgm:chPref val="3"/>
        </dgm:presLayoutVars>
      </dgm:prSet>
      <dgm:spPr/>
    </dgm:pt>
    <dgm:pt modelId="{4B71F9D3-FF83-4ABE-A324-A4DE729EAC0C}" type="pres">
      <dgm:prSet presAssocID="{29027FCC-4C27-4233-B570-CEDA13A38423}" presName="level3hierChild" presStyleCnt="0"/>
      <dgm:spPr/>
    </dgm:pt>
    <dgm:pt modelId="{0D204C51-FDCE-425D-BCEB-8E4058BD3658}" type="pres">
      <dgm:prSet presAssocID="{F7743BE8-9E6F-4E94-88C2-56418F7E2809}" presName="conn2-1" presStyleLbl="parChTrans1D2" presStyleIdx="1" presStyleCnt="5"/>
      <dgm:spPr/>
    </dgm:pt>
    <dgm:pt modelId="{9E0ED0D3-C81C-4FEA-92A7-A063E4B218AB}" type="pres">
      <dgm:prSet presAssocID="{F7743BE8-9E6F-4E94-88C2-56418F7E2809}" presName="connTx" presStyleLbl="parChTrans1D2" presStyleIdx="1" presStyleCnt="5"/>
      <dgm:spPr/>
    </dgm:pt>
    <dgm:pt modelId="{62D3BBBB-2042-4C3B-81CF-4611C3DE87D1}" type="pres">
      <dgm:prSet presAssocID="{22C5409F-07E0-40C6-A38E-CAAA33E07C50}" presName="root2" presStyleCnt="0"/>
      <dgm:spPr/>
    </dgm:pt>
    <dgm:pt modelId="{63C4EC71-A849-4676-AF06-96306F6CC20C}" type="pres">
      <dgm:prSet presAssocID="{22C5409F-07E0-40C6-A38E-CAAA33E07C50}" presName="LevelTwoTextNode" presStyleLbl="node2" presStyleIdx="1" presStyleCnt="5">
        <dgm:presLayoutVars>
          <dgm:chPref val="3"/>
        </dgm:presLayoutVars>
      </dgm:prSet>
      <dgm:spPr/>
    </dgm:pt>
    <dgm:pt modelId="{1A168107-C341-4B1B-AF9F-D6A396127BC0}" type="pres">
      <dgm:prSet presAssocID="{22C5409F-07E0-40C6-A38E-CAAA33E07C50}" presName="level3hierChild" presStyleCnt="0"/>
      <dgm:spPr/>
    </dgm:pt>
    <dgm:pt modelId="{EBFB9157-83B3-4353-A6D7-C2056F09437E}" type="pres">
      <dgm:prSet presAssocID="{98A9A276-EC14-440C-AE23-0EDC9FD323DC}" presName="conn2-1" presStyleLbl="parChTrans1D2" presStyleIdx="2" presStyleCnt="5"/>
      <dgm:spPr/>
    </dgm:pt>
    <dgm:pt modelId="{28D3EC45-C6E0-4976-865D-166BC6370F3B}" type="pres">
      <dgm:prSet presAssocID="{98A9A276-EC14-440C-AE23-0EDC9FD323DC}" presName="connTx" presStyleLbl="parChTrans1D2" presStyleIdx="2" presStyleCnt="5"/>
      <dgm:spPr/>
    </dgm:pt>
    <dgm:pt modelId="{E544CBD2-495F-4437-8956-BCD64F4A7330}" type="pres">
      <dgm:prSet presAssocID="{42F973F4-BDAD-46BE-9A32-90E31F83DAA9}" presName="root2" presStyleCnt="0"/>
      <dgm:spPr/>
    </dgm:pt>
    <dgm:pt modelId="{7162DB5F-1C8B-406B-84DE-A9EF12835A22}" type="pres">
      <dgm:prSet presAssocID="{42F973F4-BDAD-46BE-9A32-90E31F83DAA9}" presName="LevelTwoTextNode" presStyleLbl="node2" presStyleIdx="2" presStyleCnt="5">
        <dgm:presLayoutVars>
          <dgm:chPref val="3"/>
        </dgm:presLayoutVars>
      </dgm:prSet>
      <dgm:spPr/>
    </dgm:pt>
    <dgm:pt modelId="{90A8B4CB-46D6-407D-9CED-A5F1A4F78620}" type="pres">
      <dgm:prSet presAssocID="{42F973F4-BDAD-46BE-9A32-90E31F83DAA9}" presName="level3hierChild" presStyleCnt="0"/>
      <dgm:spPr/>
    </dgm:pt>
    <dgm:pt modelId="{9E51CC77-3EE2-4A42-B7D7-804094F91399}" type="pres">
      <dgm:prSet presAssocID="{3103F5EF-80E7-4250-B4F0-9DD7825C6A7F}" presName="conn2-1" presStyleLbl="parChTrans1D2" presStyleIdx="3" presStyleCnt="5"/>
      <dgm:spPr/>
    </dgm:pt>
    <dgm:pt modelId="{DEA52A48-D4A2-40AA-A0DC-7B584D00A797}" type="pres">
      <dgm:prSet presAssocID="{3103F5EF-80E7-4250-B4F0-9DD7825C6A7F}" presName="connTx" presStyleLbl="parChTrans1D2" presStyleIdx="3" presStyleCnt="5"/>
      <dgm:spPr/>
    </dgm:pt>
    <dgm:pt modelId="{26F15FC9-5399-46D9-957F-A35228BA32F4}" type="pres">
      <dgm:prSet presAssocID="{35C44531-922B-4DE6-BF02-63EB43E01D3B}" presName="root2" presStyleCnt="0"/>
      <dgm:spPr/>
    </dgm:pt>
    <dgm:pt modelId="{E503CA66-5F1F-44D2-84E3-D69E3762F6F9}" type="pres">
      <dgm:prSet presAssocID="{35C44531-922B-4DE6-BF02-63EB43E01D3B}" presName="LevelTwoTextNode" presStyleLbl="node2" presStyleIdx="3" presStyleCnt="5">
        <dgm:presLayoutVars>
          <dgm:chPref val="3"/>
        </dgm:presLayoutVars>
      </dgm:prSet>
      <dgm:spPr/>
    </dgm:pt>
    <dgm:pt modelId="{55DBA5F4-DC52-4CB1-A253-760EEF633654}" type="pres">
      <dgm:prSet presAssocID="{35C44531-922B-4DE6-BF02-63EB43E01D3B}" presName="level3hierChild" presStyleCnt="0"/>
      <dgm:spPr/>
    </dgm:pt>
    <dgm:pt modelId="{F8A540CA-4EAF-44F7-A738-A9CC3601C00A}" type="pres">
      <dgm:prSet presAssocID="{19A2FC5B-9E94-46C1-86F3-321247FB0CC7}" presName="conn2-1" presStyleLbl="parChTrans1D2" presStyleIdx="4" presStyleCnt="5"/>
      <dgm:spPr/>
    </dgm:pt>
    <dgm:pt modelId="{6788FE88-204C-41DD-BAA4-C9ABEB944CA1}" type="pres">
      <dgm:prSet presAssocID="{19A2FC5B-9E94-46C1-86F3-321247FB0CC7}" presName="connTx" presStyleLbl="parChTrans1D2" presStyleIdx="4" presStyleCnt="5"/>
      <dgm:spPr/>
    </dgm:pt>
    <dgm:pt modelId="{62A2A782-9F7C-4D7E-9CB3-CD0996A87DE1}" type="pres">
      <dgm:prSet presAssocID="{2732D5B4-CB20-49AB-BFF9-D928AD0E751A}" presName="root2" presStyleCnt="0"/>
      <dgm:spPr/>
    </dgm:pt>
    <dgm:pt modelId="{A1E4AA90-3804-4C98-8C12-55AAABE88D73}" type="pres">
      <dgm:prSet presAssocID="{2732D5B4-CB20-49AB-BFF9-D928AD0E751A}" presName="LevelTwoTextNode" presStyleLbl="node2" presStyleIdx="4" presStyleCnt="5">
        <dgm:presLayoutVars>
          <dgm:chPref val="3"/>
        </dgm:presLayoutVars>
      </dgm:prSet>
      <dgm:spPr/>
    </dgm:pt>
    <dgm:pt modelId="{DEB6D0E3-61C3-4594-9F99-E2B91FD4538B}" type="pres">
      <dgm:prSet presAssocID="{2732D5B4-CB20-49AB-BFF9-D928AD0E751A}" presName="level3hierChild" presStyleCnt="0"/>
      <dgm:spPr/>
    </dgm:pt>
  </dgm:ptLst>
  <dgm:cxnLst>
    <dgm:cxn modelId="{D5D3ED0B-658D-40DB-90B7-A4FAAABA454C}" type="presOf" srcId="{35C44531-922B-4DE6-BF02-63EB43E01D3B}" destId="{E503CA66-5F1F-44D2-84E3-D69E3762F6F9}" srcOrd="0" destOrd="0" presId="urn:microsoft.com/office/officeart/2008/layout/HorizontalMultiLevelHierarchy"/>
    <dgm:cxn modelId="{A6DF010C-50DD-4ABE-B4AA-B30167228AF0}" srcId="{2F1725E0-B78E-4474-93FB-98340B670F0D}" destId="{29027FCC-4C27-4233-B570-CEDA13A38423}" srcOrd="0" destOrd="0" parTransId="{4135CF11-05C4-46B8-B62A-5251128CEAD7}" sibTransId="{88C90670-B02F-42A6-897A-DBAB12B79CF4}"/>
    <dgm:cxn modelId="{298BE61C-ECD1-41D2-B621-19FB4B879616}" type="presOf" srcId="{19A2FC5B-9E94-46C1-86F3-321247FB0CC7}" destId="{6788FE88-204C-41DD-BAA4-C9ABEB944CA1}" srcOrd="1" destOrd="0" presId="urn:microsoft.com/office/officeart/2008/layout/HorizontalMultiLevelHierarchy"/>
    <dgm:cxn modelId="{301C2820-5710-469D-A52D-F65864226366}" srcId="{2F1725E0-B78E-4474-93FB-98340B670F0D}" destId="{35C44531-922B-4DE6-BF02-63EB43E01D3B}" srcOrd="3" destOrd="0" parTransId="{3103F5EF-80E7-4250-B4F0-9DD7825C6A7F}" sibTransId="{EA33AF13-C962-4077-8364-F5858C7FDB43}"/>
    <dgm:cxn modelId="{08D2B723-4A17-4747-B075-7DF6119AB2C0}" srcId="{2F1725E0-B78E-4474-93FB-98340B670F0D}" destId="{2732D5B4-CB20-49AB-BFF9-D928AD0E751A}" srcOrd="4" destOrd="0" parTransId="{19A2FC5B-9E94-46C1-86F3-321247FB0CC7}" sibTransId="{D604D25F-DE41-46F3-8563-ECB3BFA72807}"/>
    <dgm:cxn modelId="{34D5AA30-3A02-490A-8760-83F49A0CC807}" type="presOf" srcId="{4135CF11-05C4-46B8-B62A-5251128CEAD7}" destId="{1FB61B34-35F1-4478-A141-E029DBFCC084}" srcOrd="0" destOrd="0" presId="urn:microsoft.com/office/officeart/2008/layout/HorizontalMultiLevelHierarchy"/>
    <dgm:cxn modelId="{A8C6ED31-20E8-4B97-B3C8-0FDEE1BB7DB3}" type="presOf" srcId="{98A9A276-EC14-440C-AE23-0EDC9FD323DC}" destId="{EBFB9157-83B3-4353-A6D7-C2056F09437E}" srcOrd="0" destOrd="0" presId="urn:microsoft.com/office/officeart/2008/layout/HorizontalMultiLevelHierarchy"/>
    <dgm:cxn modelId="{9AD5C569-6970-4A35-9B35-DBD5F1C20399}" type="presOf" srcId="{F7743BE8-9E6F-4E94-88C2-56418F7E2809}" destId="{9E0ED0D3-C81C-4FEA-92A7-A063E4B218AB}" srcOrd="1" destOrd="0" presId="urn:microsoft.com/office/officeart/2008/layout/HorizontalMultiLevelHierarchy"/>
    <dgm:cxn modelId="{4BAC206D-98C7-481A-9017-A4BDF133A5DF}" type="presOf" srcId="{29027FCC-4C27-4233-B570-CEDA13A38423}" destId="{044ECC0F-7D41-41DC-81DC-FA1D3AC09903}" srcOrd="0" destOrd="0" presId="urn:microsoft.com/office/officeart/2008/layout/HorizontalMultiLevelHierarchy"/>
    <dgm:cxn modelId="{96FACC6E-7585-4B12-99A2-C3AC2E975150}" type="presOf" srcId="{4135CF11-05C4-46B8-B62A-5251128CEAD7}" destId="{C06D1B5B-BF16-49FE-9FD9-FE576A94F6DD}" srcOrd="1" destOrd="0" presId="urn:microsoft.com/office/officeart/2008/layout/HorizontalMultiLevelHierarchy"/>
    <dgm:cxn modelId="{DB8EDE6E-C37A-4CF7-A31B-289AED04867E}" type="presOf" srcId="{F7743BE8-9E6F-4E94-88C2-56418F7E2809}" destId="{0D204C51-FDCE-425D-BCEB-8E4058BD3658}" srcOrd="0" destOrd="0" presId="urn:microsoft.com/office/officeart/2008/layout/HorizontalMultiLevelHierarchy"/>
    <dgm:cxn modelId="{E576F16E-D2B4-4973-9C67-104BE4623228}" type="presOf" srcId="{2732D5B4-CB20-49AB-BFF9-D928AD0E751A}" destId="{A1E4AA90-3804-4C98-8C12-55AAABE88D73}" srcOrd="0" destOrd="0" presId="urn:microsoft.com/office/officeart/2008/layout/HorizontalMultiLevelHierarchy"/>
    <dgm:cxn modelId="{EA70FA6F-A989-48FA-8EEA-73AB78CCFC1C}" srcId="{175B7F72-47CF-48B6-8BD1-70357FEC4A04}" destId="{2F1725E0-B78E-4474-93FB-98340B670F0D}" srcOrd="0" destOrd="0" parTransId="{7285ACED-B251-4CEC-A6EE-E0614FC57FA7}" sibTransId="{D3B26DCB-C427-4F6A-848F-885CF784AD2E}"/>
    <dgm:cxn modelId="{5BD74D75-6389-4D32-8439-0328BA6B067A}" srcId="{2F1725E0-B78E-4474-93FB-98340B670F0D}" destId="{22C5409F-07E0-40C6-A38E-CAAA33E07C50}" srcOrd="1" destOrd="0" parTransId="{F7743BE8-9E6F-4E94-88C2-56418F7E2809}" sibTransId="{1EFA45EC-A1BF-4700-930B-B8180DDF02E8}"/>
    <dgm:cxn modelId="{FF70EC79-FA4B-46C5-97E7-8C28B5DFFEA5}" type="presOf" srcId="{2F1725E0-B78E-4474-93FB-98340B670F0D}" destId="{7638D007-9D1D-464A-A765-C4F1C75913D5}" srcOrd="0" destOrd="0" presId="urn:microsoft.com/office/officeart/2008/layout/HorizontalMultiLevelHierarchy"/>
    <dgm:cxn modelId="{3955988F-E723-4389-91A3-183DEC45D77F}" type="presOf" srcId="{19A2FC5B-9E94-46C1-86F3-321247FB0CC7}" destId="{F8A540CA-4EAF-44F7-A738-A9CC3601C00A}" srcOrd="0" destOrd="0" presId="urn:microsoft.com/office/officeart/2008/layout/HorizontalMultiLevelHierarchy"/>
    <dgm:cxn modelId="{F41E1799-F9FE-4D59-96CA-6EE69C2E7479}" type="presOf" srcId="{22C5409F-07E0-40C6-A38E-CAAA33E07C50}" destId="{63C4EC71-A849-4676-AF06-96306F6CC20C}" srcOrd="0" destOrd="0" presId="urn:microsoft.com/office/officeart/2008/layout/HorizontalMultiLevelHierarchy"/>
    <dgm:cxn modelId="{619CDFA4-702B-4D11-B4B6-D7F4BFB28BCF}" srcId="{2F1725E0-B78E-4474-93FB-98340B670F0D}" destId="{42F973F4-BDAD-46BE-9A32-90E31F83DAA9}" srcOrd="2" destOrd="0" parTransId="{98A9A276-EC14-440C-AE23-0EDC9FD323DC}" sibTransId="{440A73F5-8A01-465D-844B-59CD5DE4B715}"/>
    <dgm:cxn modelId="{1ECF21AA-1A1C-448F-9572-A47706403186}" type="presOf" srcId="{3103F5EF-80E7-4250-B4F0-9DD7825C6A7F}" destId="{DEA52A48-D4A2-40AA-A0DC-7B584D00A797}" srcOrd="1" destOrd="0" presId="urn:microsoft.com/office/officeart/2008/layout/HorizontalMultiLevelHierarchy"/>
    <dgm:cxn modelId="{1765B7C7-375F-4FEF-9324-40171F0E3A00}" type="presOf" srcId="{42F973F4-BDAD-46BE-9A32-90E31F83DAA9}" destId="{7162DB5F-1C8B-406B-84DE-A9EF12835A22}" srcOrd="0" destOrd="0" presId="urn:microsoft.com/office/officeart/2008/layout/HorizontalMultiLevelHierarchy"/>
    <dgm:cxn modelId="{946804DB-34AF-47DC-BC02-BF7A7460BA6C}" type="presOf" srcId="{3103F5EF-80E7-4250-B4F0-9DD7825C6A7F}" destId="{9E51CC77-3EE2-4A42-B7D7-804094F91399}" srcOrd="0" destOrd="0" presId="urn:microsoft.com/office/officeart/2008/layout/HorizontalMultiLevelHierarchy"/>
    <dgm:cxn modelId="{76BB80EC-382F-4D78-88A6-5A0FF025E942}" type="presOf" srcId="{98A9A276-EC14-440C-AE23-0EDC9FD323DC}" destId="{28D3EC45-C6E0-4976-865D-166BC6370F3B}" srcOrd="1" destOrd="0" presId="urn:microsoft.com/office/officeart/2008/layout/HorizontalMultiLevelHierarchy"/>
    <dgm:cxn modelId="{71F588FF-8815-45D5-8E6F-12C078BA63BE}" type="presOf" srcId="{175B7F72-47CF-48B6-8BD1-70357FEC4A04}" destId="{0844BAB5-AB7C-4B8C-A146-BDB0667C2C2B}" srcOrd="0" destOrd="0" presId="urn:microsoft.com/office/officeart/2008/layout/HorizontalMultiLevelHierarchy"/>
    <dgm:cxn modelId="{32EBF7D2-1A10-474E-BB22-63498355CB64}" type="presParOf" srcId="{0844BAB5-AB7C-4B8C-A146-BDB0667C2C2B}" destId="{29559B41-489C-4160-BF9F-C035EA3A0399}" srcOrd="0" destOrd="0" presId="urn:microsoft.com/office/officeart/2008/layout/HorizontalMultiLevelHierarchy"/>
    <dgm:cxn modelId="{DEF0B654-519B-4AB1-BDBE-E81A4CF1AEAE}" type="presParOf" srcId="{29559B41-489C-4160-BF9F-C035EA3A0399}" destId="{7638D007-9D1D-464A-A765-C4F1C75913D5}" srcOrd="0" destOrd="0" presId="urn:microsoft.com/office/officeart/2008/layout/HorizontalMultiLevelHierarchy"/>
    <dgm:cxn modelId="{5A366F2A-36D2-4224-A59F-C77691EF4B22}" type="presParOf" srcId="{29559B41-489C-4160-BF9F-C035EA3A0399}" destId="{82872A20-85A1-4E3D-B224-F5A1481B1D18}" srcOrd="1" destOrd="0" presId="urn:microsoft.com/office/officeart/2008/layout/HorizontalMultiLevelHierarchy"/>
    <dgm:cxn modelId="{66C2627B-836F-4A07-B3C2-81D4CF7E9084}" type="presParOf" srcId="{82872A20-85A1-4E3D-B224-F5A1481B1D18}" destId="{1FB61B34-35F1-4478-A141-E029DBFCC084}" srcOrd="0" destOrd="0" presId="urn:microsoft.com/office/officeart/2008/layout/HorizontalMultiLevelHierarchy"/>
    <dgm:cxn modelId="{66F2E369-5BC8-4153-8420-C8B208F3313D}" type="presParOf" srcId="{1FB61B34-35F1-4478-A141-E029DBFCC084}" destId="{C06D1B5B-BF16-49FE-9FD9-FE576A94F6DD}" srcOrd="0" destOrd="0" presId="urn:microsoft.com/office/officeart/2008/layout/HorizontalMultiLevelHierarchy"/>
    <dgm:cxn modelId="{3128A62F-2559-4CA7-BA3A-CDD995F091C6}" type="presParOf" srcId="{82872A20-85A1-4E3D-B224-F5A1481B1D18}" destId="{07F550AA-F209-4D1C-8A25-590837067042}" srcOrd="1" destOrd="0" presId="urn:microsoft.com/office/officeart/2008/layout/HorizontalMultiLevelHierarchy"/>
    <dgm:cxn modelId="{A1024206-36EC-4F74-A68D-9904D710127A}" type="presParOf" srcId="{07F550AA-F209-4D1C-8A25-590837067042}" destId="{044ECC0F-7D41-41DC-81DC-FA1D3AC09903}" srcOrd="0" destOrd="0" presId="urn:microsoft.com/office/officeart/2008/layout/HorizontalMultiLevelHierarchy"/>
    <dgm:cxn modelId="{D8B39CD6-513D-427A-85BF-9E7092749D6A}" type="presParOf" srcId="{07F550AA-F209-4D1C-8A25-590837067042}" destId="{4B71F9D3-FF83-4ABE-A324-A4DE729EAC0C}" srcOrd="1" destOrd="0" presId="urn:microsoft.com/office/officeart/2008/layout/HorizontalMultiLevelHierarchy"/>
    <dgm:cxn modelId="{66910AA4-35D2-4A33-A2F2-5D9F26455126}" type="presParOf" srcId="{82872A20-85A1-4E3D-B224-F5A1481B1D18}" destId="{0D204C51-FDCE-425D-BCEB-8E4058BD3658}" srcOrd="2" destOrd="0" presId="urn:microsoft.com/office/officeart/2008/layout/HorizontalMultiLevelHierarchy"/>
    <dgm:cxn modelId="{139C163B-184A-4E9C-969A-78637AF187DE}" type="presParOf" srcId="{0D204C51-FDCE-425D-BCEB-8E4058BD3658}" destId="{9E0ED0D3-C81C-4FEA-92A7-A063E4B218AB}" srcOrd="0" destOrd="0" presId="urn:microsoft.com/office/officeart/2008/layout/HorizontalMultiLevelHierarchy"/>
    <dgm:cxn modelId="{D8A6FF99-39CA-4BDC-8870-EAB85F13FD3B}" type="presParOf" srcId="{82872A20-85A1-4E3D-B224-F5A1481B1D18}" destId="{62D3BBBB-2042-4C3B-81CF-4611C3DE87D1}" srcOrd="3" destOrd="0" presId="urn:microsoft.com/office/officeart/2008/layout/HorizontalMultiLevelHierarchy"/>
    <dgm:cxn modelId="{34E9277B-D003-409A-9015-BBB10FD7824A}" type="presParOf" srcId="{62D3BBBB-2042-4C3B-81CF-4611C3DE87D1}" destId="{63C4EC71-A849-4676-AF06-96306F6CC20C}" srcOrd="0" destOrd="0" presId="urn:microsoft.com/office/officeart/2008/layout/HorizontalMultiLevelHierarchy"/>
    <dgm:cxn modelId="{04CDC034-1007-4A90-9234-E645FE450E37}" type="presParOf" srcId="{62D3BBBB-2042-4C3B-81CF-4611C3DE87D1}" destId="{1A168107-C341-4B1B-AF9F-D6A396127BC0}" srcOrd="1" destOrd="0" presId="urn:microsoft.com/office/officeart/2008/layout/HorizontalMultiLevelHierarchy"/>
    <dgm:cxn modelId="{FE5AEA68-447E-427F-A022-06B6BB9AEFD7}" type="presParOf" srcId="{82872A20-85A1-4E3D-B224-F5A1481B1D18}" destId="{EBFB9157-83B3-4353-A6D7-C2056F09437E}" srcOrd="4" destOrd="0" presId="urn:microsoft.com/office/officeart/2008/layout/HorizontalMultiLevelHierarchy"/>
    <dgm:cxn modelId="{F4B93787-EFC2-4D55-824D-4E21EFFF549D}" type="presParOf" srcId="{EBFB9157-83B3-4353-A6D7-C2056F09437E}" destId="{28D3EC45-C6E0-4976-865D-166BC6370F3B}" srcOrd="0" destOrd="0" presId="urn:microsoft.com/office/officeart/2008/layout/HorizontalMultiLevelHierarchy"/>
    <dgm:cxn modelId="{B16C950D-2003-45CC-BDBF-70111A182810}" type="presParOf" srcId="{82872A20-85A1-4E3D-B224-F5A1481B1D18}" destId="{E544CBD2-495F-4437-8956-BCD64F4A7330}" srcOrd="5" destOrd="0" presId="urn:microsoft.com/office/officeart/2008/layout/HorizontalMultiLevelHierarchy"/>
    <dgm:cxn modelId="{17F48C79-400A-4C60-ABA2-D4F0355538BD}" type="presParOf" srcId="{E544CBD2-495F-4437-8956-BCD64F4A7330}" destId="{7162DB5F-1C8B-406B-84DE-A9EF12835A22}" srcOrd="0" destOrd="0" presId="urn:microsoft.com/office/officeart/2008/layout/HorizontalMultiLevelHierarchy"/>
    <dgm:cxn modelId="{D18193E2-1B00-47D7-98EF-8510C188EFFE}" type="presParOf" srcId="{E544CBD2-495F-4437-8956-BCD64F4A7330}" destId="{90A8B4CB-46D6-407D-9CED-A5F1A4F78620}" srcOrd="1" destOrd="0" presId="urn:microsoft.com/office/officeart/2008/layout/HorizontalMultiLevelHierarchy"/>
    <dgm:cxn modelId="{158199B6-9820-45A9-94F3-DBCFD6958317}" type="presParOf" srcId="{82872A20-85A1-4E3D-B224-F5A1481B1D18}" destId="{9E51CC77-3EE2-4A42-B7D7-804094F91399}" srcOrd="6" destOrd="0" presId="urn:microsoft.com/office/officeart/2008/layout/HorizontalMultiLevelHierarchy"/>
    <dgm:cxn modelId="{4C8858F0-FEA1-4F8C-B45B-C0C466438ECC}" type="presParOf" srcId="{9E51CC77-3EE2-4A42-B7D7-804094F91399}" destId="{DEA52A48-D4A2-40AA-A0DC-7B584D00A797}" srcOrd="0" destOrd="0" presId="urn:microsoft.com/office/officeart/2008/layout/HorizontalMultiLevelHierarchy"/>
    <dgm:cxn modelId="{7BE8B068-9D37-4008-B353-400E17649FC5}" type="presParOf" srcId="{82872A20-85A1-4E3D-B224-F5A1481B1D18}" destId="{26F15FC9-5399-46D9-957F-A35228BA32F4}" srcOrd="7" destOrd="0" presId="urn:microsoft.com/office/officeart/2008/layout/HorizontalMultiLevelHierarchy"/>
    <dgm:cxn modelId="{58D856E6-B25B-46E3-8BF9-28C8284CDA53}" type="presParOf" srcId="{26F15FC9-5399-46D9-957F-A35228BA32F4}" destId="{E503CA66-5F1F-44D2-84E3-D69E3762F6F9}" srcOrd="0" destOrd="0" presId="urn:microsoft.com/office/officeart/2008/layout/HorizontalMultiLevelHierarchy"/>
    <dgm:cxn modelId="{95230689-4E00-4253-B790-C6E9FB1CDD6A}" type="presParOf" srcId="{26F15FC9-5399-46D9-957F-A35228BA32F4}" destId="{55DBA5F4-DC52-4CB1-A253-760EEF633654}" srcOrd="1" destOrd="0" presId="urn:microsoft.com/office/officeart/2008/layout/HorizontalMultiLevelHierarchy"/>
    <dgm:cxn modelId="{C41E9154-895D-4D30-A505-73FDBD67CFAC}" type="presParOf" srcId="{82872A20-85A1-4E3D-B224-F5A1481B1D18}" destId="{F8A540CA-4EAF-44F7-A738-A9CC3601C00A}" srcOrd="8" destOrd="0" presId="urn:microsoft.com/office/officeart/2008/layout/HorizontalMultiLevelHierarchy"/>
    <dgm:cxn modelId="{B593E54F-C314-46BB-A581-DC6E354581CA}" type="presParOf" srcId="{F8A540CA-4EAF-44F7-A738-A9CC3601C00A}" destId="{6788FE88-204C-41DD-BAA4-C9ABEB944CA1}" srcOrd="0" destOrd="0" presId="urn:microsoft.com/office/officeart/2008/layout/HorizontalMultiLevelHierarchy"/>
    <dgm:cxn modelId="{A894B755-E0F3-478C-A402-7D6949DC4366}" type="presParOf" srcId="{82872A20-85A1-4E3D-B224-F5A1481B1D18}" destId="{62A2A782-9F7C-4D7E-9CB3-CD0996A87DE1}" srcOrd="9" destOrd="0" presId="urn:microsoft.com/office/officeart/2008/layout/HorizontalMultiLevelHierarchy"/>
    <dgm:cxn modelId="{C867D00C-D346-4C63-8746-2D0538E58308}" type="presParOf" srcId="{62A2A782-9F7C-4D7E-9CB3-CD0996A87DE1}" destId="{A1E4AA90-3804-4C98-8C12-55AAABE88D73}" srcOrd="0" destOrd="0" presId="urn:microsoft.com/office/officeart/2008/layout/HorizontalMultiLevelHierarchy"/>
    <dgm:cxn modelId="{042D22D5-51D5-4049-949D-D3FC185F5E4C}" type="presParOf" srcId="{62A2A782-9F7C-4D7E-9CB3-CD0996A87DE1}" destId="{DEB6D0E3-61C3-4594-9F99-E2B91FD4538B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8A540CA-4EAF-44F7-A738-A9CC3601C00A}">
      <dsp:nvSpPr>
        <dsp:cNvPr id="0" name=""/>
        <dsp:cNvSpPr/>
      </dsp:nvSpPr>
      <dsp:spPr>
        <a:xfrm>
          <a:off x="491176" y="1155699"/>
          <a:ext cx="252362" cy="9617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6181" y="0"/>
              </a:lnTo>
              <a:lnTo>
                <a:pt x="126181" y="961747"/>
              </a:lnTo>
              <a:lnTo>
                <a:pt x="252362" y="96174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592499" y="1611716"/>
        <a:ext cx="49715" cy="49715"/>
      </dsp:txXfrm>
    </dsp:sp>
    <dsp:sp modelId="{EBFB9157-83B3-4353-A6D7-C2056F09437E}">
      <dsp:nvSpPr>
        <dsp:cNvPr id="0" name=""/>
        <dsp:cNvSpPr/>
      </dsp:nvSpPr>
      <dsp:spPr>
        <a:xfrm>
          <a:off x="491176" y="1155699"/>
          <a:ext cx="252362" cy="4808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6181" y="0"/>
              </a:lnTo>
              <a:lnTo>
                <a:pt x="126181" y="480873"/>
              </a:lnTo>
              <a:lnTo>
                <a:pt x="252362" y="4808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603780" y="1382560"/>
        <a:ext cx="27153" cy="27153"/>
      </dsp:txXfrm>
    </dsp:sp>
    <dsp:sp modelId="{0A1AFB87-5341-4982-964D-23F18D9132A2}">
      <dsp:nvSpPr>
        <dsp:cNvPr id="0" name=""/>
        <dsp:cNvSpPr/>
      </dsp:nvSpPr>
      <dsp:spPr>
        <a:xfrm>
          <a:off x="491176" y="1109979"/>
          <a:ext cx="25236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52362" y="4572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611048" y="1149390"/>
        <a:ext cx="12618" cy="12618"/>
      </dsp:txXfrm>
    </dsp:sp>
    <dsp:sp modelId="{0D204C51-FDCE-425D-BCEB-8E4058BD3658}">
      <dsp:nvSpPr>
        <dsp:cNvPr id="0" name=""/>
        <dsp:cNvSpPr/>
      </dsp:nvSpPr>
      <dsp:spPr>
        <a:xfrm>
          <a:off x="491176" y="674826"/>
          <a:ext cx="252362" cy="480873"/>
        </a:xfrm>
        <a:custGeom>
          <a:avLst/>
          <a:gdLst/>
          <a:ahLst/>
          <a:cxnLst/>
          <a:rect l="0" t="0" r="0" b="0"/>
          <a:pathLst>
            <a:path>
              <a:moveTo>
                <a:pt x="0" y="480873"/>
              </a:moveTo>
              <a:lnTo>
                <a:pt x="126181" y="480873"/>
              </a:lnTo>
              <a:lnTo>
                <a:pt x="126181" y="0"/>
              </a:lnTo>
              <a:lnTo>
                <a:pt x="252362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603780" y="901686"/>
        <a:ext cx="27153" cy="27153"/>
      </dsp:txXfrm>
    </dsp:sp>
    <dsp:sp modelId="{1FB61B34-35F1-4478-A141-E029DBFCC084}">
      <dsp:nvSpPr>
        <dsp:cNvPr id="0" name=""/>
        <dsp:cNvSpPr/>
      </dsp:nvSpPr>
      <dsp:spPr>
        <a:xfrm>
          <a:off x="491176" y="193952"/>
          <a:ext cx="252362" cy="961747"/>
        </a:xfrm>
        <a:custGeom>
          <a:avLst/>
          <a:gdLst/>
          <a:ahLst/>
          <a:cxnLst/>
          <a:rect l="0" t="0" r="0" b="0"/>
          <a:pathLst>
            <a:path>
              <a:moveTo>
                <a:pt x="0" y="961747"/>
              </a:moveTo>
              <a:lnTo>
                <a:pt x="126181" y="961747"/>
              </a:lnTo>
              <a:lnTo>
                <a:pt x="126181" y="0"/>
              </a:lnTo>
              <a:lnTo>
                <a:pt x="252362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592499" y="649968"/>
        <a:ext cx="49715" cy="49715"/>
      </dsp:txXfrm>
    </dsp:sp>
    <dsp:sp modelId="{7638D007-9D1D-464A-A765-C4F1C75913D5}">
      <dsp:nvSpPr>
        <dsp:cNvPr id="0" name=""/>
        <dsp:cNvSpPr/>
      </dsp:nvSpPr>
      <dsp:spPr>
        <a:xfrm rot="16200000">
          <a:off x="-856718" y="963350"/>
          <a:ext cx="2311090" cy="384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Phase -1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-856718" y="963350"/>
        <a:ext cx="2311090" cy="384699"/>
      </dsp:txXfrm>
    </dsp:sp>
    <dsp:sp modelId="{044ECC0F-7D41-41DC-81DC-FA1D3AC09903}">
      <dsp:nvSpPr>
        <dsp:cNvPr id="0" name=""/>
        <dsp:cNvSpPr/>
      </dsp:nvSpPr>
      <dsp:spPr>
        <a:xfrm>
          <a:off x="743538" y="1602"/>
          <a:ext cx="1261813" cy="384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Database Implementation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743538" y="1602"/>
        <a:ext cx="1261813" cy="384699"/>
      </dsp:txXfrm>
    </dsp:sp>
    <dsp:sp modelId="{63C4EC71-A849-4676-AF06-96306F6CC20C}">
      <dsp:nvSpPr>
        <dsp:cNvPr id="0" name=""/>
        <dsp:cNvSpPr/>
      </dsp:nvSpPr>
      <dsp:spPr>
        <a:xfrm>
          <a:off x="743538" y="482476"/>
          <a:ext cx="1261813" cy="384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Data Access Layer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743538" y="482476"/>
        <a:ext cx="1261813" cy="384699"/>
      </dsp:txXfrm>
    </dsp:sp>
    <dsp:sp modelId="{61560B85-D3E2-4256-A06C-D4F839561197}">
      <dsp:nvSpPr>
        <dsp:cNvPr id="0" name=""/>
        <dsp:cNvSpPr/>
      </dsp:nvSpPr>
      <dsp:spPr>
        <a:xfrm>
          <a:off x="743538" y="963350"/>
          <a:ext cx="1261813" cy="384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Business Logic Layer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743538" y="963350"/>
        <a:ext cx="1261813" cy="384699"/>
      </dsp:txXfrm>
    </dsp:sp>
    <dsp:sp modelId="{7162DB5F-1C8B-406B-84DE-A9EF12835A22}">
      <dsp:nvSpPr>
        <dsp:cNvPr id="0" name=""/>
        <dsp:cNvSpPr/>
      </dsp:nvSpPr>
      <dsp:spPr>
        <a:xfrm>
          <a:off x="743538" y="1444224"/>
          <a:ext cx="1261813" cy="384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Unit testing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743538" y="1444224"/>
        <a:ext cx="1261813" cy="384699"/>
      </dsp:txXfrm>
    </dsp:sp>
    <dsp:sp modelId="{A1E4AA90-3804-4C98-8C12-55AAABE88D73}">
      <dsp:nvSpPr>
        <dsp:cNvPr id="0" name=""/>
        <dsp:cNvSpPr/>
      </dsp:nvSpPr>
      <dsp:spPr>
        <a:xfrm>
          <a:off x="743538" y="1925098"/>
          <a:ext cx="1261813" cy="384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Review/Retrospect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743538" y="1925098"/>
        <a:ext cx="1261813" cy="38469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8A540CA-4EAF-44F7-A738-A9CC3601C00A}">
      <dsp:nvSpPr>
        <dsp:cNvPr id="0" name=""/>
        <dsp:cNvSpPr/>
      </dsp:nvSpPr>
      <dsp:spPr>
        <a:xfrm>
          <a:off x="786385" y="1165116"/>
          <a:ext cx="254418" cy="9695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7209" y="0"/>
              </a:lnTo>
              <a:lnTo>
                <a:pt x="127209" y="969584"/>
              </a:lnTo>
              <a:lnTo>
                <a:pt x="254418" y="96958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888534" y="1624848"/>
        <a:ext cx="50120" cy="50120"/>
      </dsp:txXfrm>
    </dsp:sp>
    <dsp:sp modelId="{9E51CC77-3EE2-4A42-B7D7-804094F91399}">
      <dsp:nvSpPr>
        <dsp:cNvPr id="0" name=""/>
        <dsp:cNvSpPr/>
      </dsp:nvSpPr>
      <dsp:spPr>
        <a:xfrm>
          <a:off x="786385" y="1165116"/>
          <a:ext cx="254418" cy="48479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7209" y="0"/>
              </a:lnTo>
              <a:lnTo>
                <a:pt x="127209" y="484792"/>
              </a:lnTo>
              <a:lnTo>
                <a:pt x="254418" y="48479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899907" y="1393825"/>
        <a:ext cx="27374" cy="27374"/>
      </dsp:txXfrm>
    </dsp:sp>
    <dsp:sp modelId="{EBFB9157-83B3-4353-A6D7-C2056F09437E}">
      <dsp:nvSpPr>
        <dsp:cNvPr id="0" name=""/>
        <dsp:cNvSpPr/>
      </dsp:nvSpPr>
      <dsp:spPr>
        <a:xfrm>
          <a:off x="786385" y="1119397"/>
          <a:ext cx="25441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54418" y="4572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907234" y="1158756"/>
        <a:ext cx="12720" cy="12720"/>
      </dsp:txXfrm>
    </dsp:sp>
    <dsp:sp modelId="{0D204C51-FDCE-425D-BCEB-8E4058BD3658}">
      <dsp:nvSpPr>
        <dsp:cNvPr id="0" name=""/>
        <dsp:cNvSpPr/>
      </dsp:nvSpPr>
      <dsp:spPr>
        <a:xfrm>
          <a:off x="786385" y="680324"/>
          <a:ext cx="254418" cy="484792"/>
        </a:xfrm>
        <a:custGeom>
          <a:avLst/>
          <a:gdLst/>
          <a:ahLst/>
          <a:cxnLst/>
          <a:rect l="0" t="0" r="0" b="0"/>
          <a:pathLst>
            <a:path>
              <a:moveTo>
                <a:pt x="0" y="484792"/>
              </a:moveTo>
              <a:lnTo>
                <a:pt x="127209" y="484792"/>
              </a:lnTo>
              <a:lnTo>
                <a:pt x="127209" y="0"/>
              </a:lnTo>
              <a:lnTo>
                <a:pt x="254418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899907" y="909033"/>
        <a:ext cx="27374" cy="27374"/>
      </dsp:txXfrm>
    </dsp:sp>
    <dsp:sp modelId="{1FB61B34-35F1-4478-A141-E029DBFCC084}">
      <dsp:nvSpPr>
        <dsp:cNvPr id="0" name=""/>
        <dsp:cNvSpPr/>
      </dsp:nvSpPr>
      <dsp:spPr>
        <a:xfrm>
          <a:off x="786385" y="195532"/>
          <a:ext cx="254418" cy="969584"/>
        </a:xfrm>
        <a:custGeom>
          <a:avLst/>
          <a:gdLst/>
          <a:ahLst/>
          <a:cxnLst/>
          <a:rect l="0" t="0" r="0" b="0"/>
          <a:pathLst>
            <a:path>
              <a:moveTo>
                <a:pt x="0" y="969584"/>
              </a:moveTo>
              <a:lnTo>
                <a:pt x="127209" y="969584"/>
              </a:lnTo>
              <a:lnTo>
                <a:pt x="127209" y="0"/>
              </a:lnTo>
              <a:lnTo>
                <a:pt x="254418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888534" y="655264"/>
        <a:ext cx="50120" cy="50120"/>
      </dsp:txXfrm>
    </dsp:sp>
    <dsp:sp modelId="{7638D007-9D1D-464A-A765-C4F1C75913D5}">
      <dsp:nvSpPr>
        <dsp:cNvPr id="0" name=""/>
        <dsp:cNvSpPr/>
      </dsp:nvSpPr>
      <dsp:spPr>
        <a:xfrm rot="16200000">
          <a:off x="-572492" y="971200"/>
          <a:ext cx="2329921" cy="3878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Phase -2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-572492" y="971200"/>
        <a:ext cx="2329921" cy="387833"/>
      </dsp:txXfrm>
    </dsp:sp>
    <dsp:sp modelId="{044ECC0F-7D41-41DC-81DC-FA1D3AC09903}">
      <dsp:nvSpPr>
        <dsp:cNvPr id="0" name=""/>
        <dsp:cNvSpPr/>
      </dsp:nvSpPr>
      <dsp:spPr>
        <a:xfrm>
          <a:off x="1040803" y="1615"/>
          <a:ext cx="1272094" cy="3878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Micro-service implementation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040803" y="1615"/>
        <a:ext cx="1272094" cy="387833"/>
      </dsp:txXfrm>
    </dsp:sp>
    <dsp:sp modelId="{63C4EC71-A849-4676-AF06-96306F6CC20C}">
      <dsp:nvSpPr>
        <dsp:cNvPr id="0" name=""/>
        <dsp:cNvSpPr/>
      </dsp:nvSpPr>
      <dsp:spPr>
        <a:xfrm>
          <a:off x="1040803" y="486407"/>
          <a:ext cx="1272094" cy="3878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Font-end design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040803" y="486407"/>
        <a:ext cx="1272094" cy="387833"/>
      </dsp:txXfrm>
    </dsp:sp>
    <dsp:sp modelId="{7162DB5F-1C8B-406B-84DE-A9EF12835A22}">
      <dsp:nvSpPr>
        <dsp:cNvPr id="0" name=""/>
        <dsp:cNvSpPr/>
      </dsp:nvSpPr>
      <dsp:spPr>
        <a:xfrm>
          <a:off x="1040803" y="971200"/>
          <a:ext cx="1272094" cy="3878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000" kern="1200" dirty="0">
              <a:latin typeface="Arial" panose="020B0604020202020204" pitchFamily="34" charset="0"/>
              <a:cs typeface="Arial" panose="020B0604020202020204" pitchFamily="34" charset="0"/>
            </a:rPr>
            <a:t>Backend integration with Frontend</a:t>
          </a:r>
        </a:p>
      </dsp:txBody>
      <dsp:txXfrm>
        <a:off x="1040803" y="971200"/>
        <a:ext cx="1272094" cy="387833"/>
      </dsp:txXfrm>
    </dsp:sp>
    <dsp:sp modelId="{E503CA66-5F1F-44D2-84E3-D69E3762F6F9}">
      <dsp:nvSpPr>
        <dsp:cNvPr id="0" name=""/>
        <dsp:cNvSpPr/>
      </dsp:nvSpPr>
      <dsp:spPr>
        <a:xfrm>
          <a:off x="1040803" y="1455992"/>
          <a:ext cx="1272094" cy="3878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000" kern="1200" dirty="0">
              <a:latin typeface="Arial" panose="020B0604020202020204" pitchFamily="34" charset="0"/>
              <a:cs typeface="Arial" panose="020B0604020202020204" pitchFamily="34" charset="0"/>
            </a:rPr>
            <a:t>Deployment</a:t>
          </a:r>
        </a:p>
      </dsp:txBody>
      <dsp:txXfrm>
        <a:off x="1040803" y="1455992"/>
        <a:ext cx="1272094" cy="387833"/>
      </dsp:txXfrm>
    </dsp:sp>
    <dsp:sp modelId="{A1E4AA90-3804-4C98-8C12-55AAABE88D73}">
      <dsp:nvSpPr>
        <dsp:cNvPr id="0" name=""/>
        <dsp:cNvSpPr/>
      </dsp:nvSpPr>
      <dsp:spPr>
        <a:xfrm>
          <a:off x="1040803" y="1940784"/>
          <a:ext cx="1272094" cy="3878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dirty="0">
              <a:latin typeface="Arial" panose="020B0604020202020204" pitchFamily="34" charset="0"/>
              <a:cs typeface="Arial" panose="020B0604020202020204" pitchFamily="34" charset="0"/>
            </a:rPr>
            <a:t>Final Review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040803" y="1940784"/>
        <a:ext cx="1272094" cy="38783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951c5514-b77c-4532-82d5-a05f2f7d58e2">
      <UserInfo>
        <DisplayName/>
        <AccountId xsi:nil="true"/>
        <AccountType/>
      </UserInfo>
    </SharedWithUsers>
    <lcf76f155ced4ddcb4097134ff3c332f xmlns="eac52b12-2228-488c-9d59-8a93d308b64e">
      <Terms xmlns="http://schemas.microsoft.com/office/infopath/2007/PartnerControls"/>
    </lcf76f155ced4ddcb4097134ff3c332f>
    <TaxCatchAll xmlns="3c35e321-f73a-4dae-ae38-a0459de2473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7" ma:contentTypeDescription="Create a new document." ma:contentTypeScope="" ma:versionID="a287071a914c8dfa1fa07a447be5a887">
  <xsd:schema xmlns:xsd="http://www.w3.org/2001/XMLSchema" xmlns:xs="http://www.w3.org/2001/XMLSchema" xmlns:p="http://schemas.microsoft.com/office/2006/metadata/properties" xmlns:ns2="eac52b12-2228-488c-9d59-8a93d308b64e" xmlns:ns3="951c5514-b77c-4532-82d5-a05f2f7d58e2" xmlns:ns4="3c35e321-f73a-4dae-ae38-a0459de24735" targetNamespace="http://schemas.microsoft.com/office/2006/metadata/properties" ma:root="true" ma:fieldsID="69234b6f95e0ca58d395855aea58ed62" ns2:_="" ns3:_="" ns4:_="">
    <xsd:import namespace="eac52b12-2228-488c-9d59-8a93d308b64e"/>
    <xsd:import namespace="951c5514-b77c-4532-82d5-a05f2f7d58e2"/>
    <xsd:import namespace="3c35e321-f73a-4dae-ae38-a0459de2473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LengthInSeconds" minOccurs="0"/>
                <xsd:element ref="ns2:lcf76f155ced4ddcb4097134ff3c332f" minOccurs="0"/>
                <xsd:element ref="ns4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63b7d1d5-7262-4eb7-85df-493a730aa64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35e321-f73a-4dae-ae38-a0459de24735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a620ee8e-e5e2-473d-8815-818b1b7b3e36}" ma:internalName="TaxCatchAll" ma:showField="CatchAllData" ma:web="951c5514-b77c-4532-82d5-a05f2f7d58e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4446FDF-53E0-4C80-A44F-546FC995AE3B}">
  <ds:schemaRefs>
    <ds:schemaRef ds:uri="http://schemas.microsoft.com/office/2006/metadata/properties"/>
    <ds:schemaRef ds:uri="http://schemas.microsoft.com/office/infopath/2007/PartnerControls"/>
    <ds:schemaRef ds:uri="951c5514-b77c-4532-82d5-a05f2f7d58e2"/>
    <ds:schemaRef ds:uri="eac52b12-2228-488c-9d59-8a93d308b64e"/>
    <ds:schemaRef ds:uri="3c35e321-f73a-4dae-ae38-a0459de24735"/>
  </ds:schemaRefs>
</ds:datastoreItem>
</file>

<file path=customXml/itemProps2.xml><?xml version="1.0" encoding="utf-8"?>
<ds:datastoreItem xmlns:ds="http://schemas.openxmlformats.org/officeDocument/2006/customXml" ds:itemID="{A1269625-FBCD-4E03-BA67-9EEDF8D535F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707F63F-1417-4C3D-82DD-9B93E33846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c52b12-2228-488c-9d59-8a93d308b64e"/>
    <ds:schemaRef ds:uri="951c5514-b77c-4532-82d5-a05f2f7d58e2"/>
    <ds:schemaRef ds:uri="3c35e321-f73a-4dae-ae38-a0459de2473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ABDD2DA-9DEC-416B-8BB9-9D57F081365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QTQP-TEMPW.dot</Template>
  <TotalTime>8496</TotalTime>
  <Pages>25</Pages>
  <Words>5287</Words>
  <Characters>30139</Characters>
  <Application>Microsoft Office Word</Application>
  <DocSecurity>0</DocSecurity>
  <Lines>251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Business Requirements Document</vt:lpstr>
    </vt:vector>
  </TitlesOfParts>
  <Manager>PMT Head</Manager>
  <Company>Cognizant Technology Solutions India Pvt. Ltd.</Company>
  <LinksUpToDate>false</LinksUpToDate>
  <CharactersWithSpaces>35356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Business Requirements Document</dc:title>
  <dc:subject>Business Requirements Document</dc:subject>
  <dc:creator>Cognizant Technology Solutions India Pvt. Ltd.</dc:creator>
  <cp:keywords>Business Requirements Document,Template</cp:keywords>
  <dc:description>Business Requirements Document</dc:description>
  <cp:lastModifiedBy>Kumar, Rishikesh (Contractor)</cp:lastModifiedBy>
  <cp:revision>124</cp:revision>
  <cp:lastPrinted>2015-06-18T10:03:00Z</cp:lastPrinted>
  <dcterms:created xsi:type="dcterms:W3CDTF">2022-11-03T08:08:00Z</dcterms:created>
  <dcterms:modified xsi:type="dcterms:W3CDTF">2024-04-17T03:58:00Z</dcterms:modified>
  <cp:category>AD-OOAD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aster Release Id: ">
    <vt:lpwstr>QTQP-TEMPW / 2.2.0 / 11-Aug-2015</vt:lpwstr>
  </property>
  <property fmtid="{D5CDD505-2E9C-101B-9397-08002B2CF9AE}" pid="3" name="Master Release Id:">
    <vt:lpwstr>QTQP-TEMPW / 2.2.0 / 11-Aug-2015</vt:lpwstr>
  </property>
  <property fmtid="{D5CDD505-2E9C-101B-9397-08002B2CF9AE}" pid="4" name="Order">
    <vt:r8>2344400</vt:r8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ContentTypeId">
    <vt:lpwstr>0x0101007A9C735C9F3CD54A948D0AD38DF112BF</vt:lpwstr>
  </property>
  <property fmtid="{D5CDD505-2E9C-101B-9397-08002B2CF9AE}" pid="8" name="ComplianceAssetId">
    <vt:lpwstr/>
  </property>
  <property fmtid="{D5CDD505-2E9C-101B-9397-08002B2CF9AE}" pid="9" name="TemplateUrl">
    <vt:lpwstr/>
  </property>
</Properties>
</file>