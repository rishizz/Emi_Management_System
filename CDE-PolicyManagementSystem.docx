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8096"/>
      </w:tblGrid>
      <w:tr w:rsidR="002A47BB" w:rsidRPr="00D33F4C" w14:paraId="53FEA55D" w14:textId="77777777" w:rsidTr="72935B94">
        <w:tc>
          <w:tcPr>
            <w:tcW w:w="714" w:type="pct"/>
            <w:vMerge w:val="restart"/>
            <w:shd w:val="clear" w:color="auto" w:fill="auto"/>
          </w:tcPr>
          <w:p w14:paraId="672A6659" w14:textId="77777777" w:rsidR="002A47BB" w:rsidRPr="00D33F4C" w:rsidRDefault="001B4558" w:rsidP="00DF4E80">
            <w:pPr>
              <w:spacing w:before="0" w:after="0" w:line="240" w:lineRule="auto"/>
            </w:pPr>
            <w:bookmarkStart w:id="0" w:name="_Toc524172415"/>
            <w:bookmarkStart w:id="1" w:name="_Toc524172378"/>
            <w:bookmarkStart w:id="2" w:name="_Toc524180333"/>
            <w:r>
              <w:rPr>
                <w:noProof/>
                <w:lang w:val="en-IN" w:eastAsia="en-IN"/>
              </w:rPr>
              <w:drawing>
                <wp:inline distT="0" distB="0" distL="0" distR="0" wp14:anchorId="76F4D076" wp14:editId="59978B4F">
                  <wp:extent cx="752475" cy="4733926"/>
                  <wp:effectExtent l="0" t="0" r="0" b="0"/>
                  <wp:docPr id="1443744242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47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</w:tcPr>
          <w:p w14:paraId="0A37501D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5DAB6C7B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02EB378F" w14:textId="77777777" w:rsidR="002A47BB" w:rsidRDefault="002A47BB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3972FB96" w14:textId="77777777" w:rsidR="00E0550A" w:rsidRDefault="00C01D89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Cognizant Academy</w:t>
            </w:r>
          </w:p>
          <w:p w14:paraId="6A05A809" w14:textId="4F1BFA8B" w:rsidR="00E0550A" w:rsidRPr="00E0550A" w:rsidRDefault="005C3F21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Policy</w:t>
            </w:r>
            <w:r w:rsidR="00E63922">
              <w:rPr>
                <w:rFonts w:cs="Arial"/>
                <w:b/>
                <w:color w:val="EFA800"/>
                <w:sz w:val="44"/>
                <w:szCs w:val="48"/>
              </w:rPr>
              <w:t xml:space="preserve"> Management System</w:t>
            </w:r>
          </w:p>
          <w:p w14:paraId="2C802515" w14:textId="77777777" w:rsidR="0015168D" w:rsidRDefault="0015168D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</w:p>
          <w:p w14:paraId="41148B4B" w14:textId="29689746" w:rsidR="009F238B" w:rsidRDefault="2F9456F4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2F9456F4">
              <w:rPr>
                <w:rFonts w:cs="Arial"/>
                <w:b/>
                <w:bCs/>
                <w:color w:val="EFA800"/>
                <w:sz w:val="44"/>
                <w:szCs w:val="44"/>
              </w:rPr>
              <w:t>FSE</w:t>
            </w:r>
            <w:r w:rsidR="0087110F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– </w:t>
            </w:r>
            <w:r w:rsidR="009F238B">
              <w:rPr>
                <w:rFonts w:cs="Arial"/>
                <w:b/>
                <w:bCs/>
                <w:color w:val="EFA800"/>
                <w:sz w:val="44"/>
                <w:szCs w:val="44"/>
              </w:rPr>
              <w:t>Business Aligned Project</w:t>
            </w:r>
          </w:p>
          <w:p w14:paraId="36A9791D" w14:textId="7C35CB5D" w:rsidR="00E0550A" w:rsidRDefault="00550D8E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Case Study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>Specification</w:t>
            </w:r>
          </w:p>
          <w:p w14:paraId="41C8F396" w14:textId="77777777" w:rsidR="00E0550A" w:rsidRPr="00E0550A" w:rsidRDefault="00E0550A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7D791613" w14:textId="77777777" w:rsidR="002A47BB" w:rsidRDefault="00C01D89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 xml:space="preserve">Version </w:t>
            </w:r>
            <w:r w:rsidR="00E75B9E">
              <w:rPr>
                <w:rFonts w:cs="Arial"/>
                <w:b/>
                <w:color w:val="EFA800"/>
                <w:sz w:val="44"/>
                <w:szCs w:val="48"/>
              </w:rPr>
              <w:t>1.0</w:t>
            </w:r>
          </w:p>
          <w:p w14:paraId="72A3D3EC" w14:textId="77777777" w:rsidR="002A47BB" w:rsidRPr="00D33F4C" w:rsidRDefault="002A47BB" w:rsidP="00DF4E80">
            <w:pPr>
              <w:spacing w:before="0" w:after="0" w:line="240" w:lineRule="auto"/>
              <w:rPr>
                <w:rFonts w:cs="Arial"/>
                <w:color w:val="EFA800"/>
                <w:sz w:val="44"/>
                <w:szCs w:val="48"/>
              </w:rPr>
            </w:pPr>
          </w:p>
        </w:tc>
      </w:tr>
      <w:tr w:rsidR="002A47BB" w:rsidRPr="00D33F4C" w14:paraId="6BF98A78" w14:textId="77777777" w:rsidTr="72935B94">
        <w:tc>
          <w:tcPr>
            <w:tcW w:w="714" w:type="pct"/>
            <w:vMerge/>
          </w:tcPr>
          <w:p w14:paraId="0D0B940D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333"/>
              <w:gridCol w:w="2182"/>
              <w:gridCol w:w="2163"/>
              <w:gridCol w:w="2192"/>
            </w:tblGrid>
            <w:tr w:rsidR="002A47BB" w14:paraId="2E5CD136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tcBorders>
                    <w:bottom w:val="single" w:sz="4" w:space="0" w:color="auto"/>
                  </w:tcBorders>
                  <w:shd w:val="clear" w:color="auto" w:fill="E6E6E6"/>
                  <w:vAlign w:val="center"/>
                </w:tcPr>
                <w:p w14:paraId="0E27B00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397" w:type="dxa"/>
                  <w:shd w:val="clear" w:color="auto" w:fill="E6E6E6"/>
                  <w:vAlign w:val="center"/>
                </w:tcPr>
                <w:p w14:paraId="7A502BA9" w14:textId="77777777" w:rsidR="002A47BB" w:rsidRPr="00A548A7" w:rsidRDefault="002A47BB" w:rsidP="00DF4E80">
                  <w:pPr>
                    <w:spacing w:before="0" w:after="0" w:line="240" w:lineRule="auto"/>
                    <w:ind w:left="115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Prepared By / Last Updated By</w:t>
                  </w:r>
                </w:p>
              </w:tc>
              <w:tc>
                <w:tcPr>
                  <w:tcW w:w="2420" w:type="dxa"/>
                  <w:shd w:val="clear" w:color="auto" w:fill="E6E6E6"/>
                  <w:vAlign w:val="center"/>
                </w:tcPr>
                <w:p w14:paraId="3C5909D9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Reviewed By</w:t>
                  </w:r>
                </w:p>
              </w:tc>
              <w:tc>
                <w:tcPr>
                  <w:tcW w:w="2454" w:type="dxa"/>
                  <w:shd w:val="clear" w:color="auto" w:fill="E6E6E6"/>
                  <w:vAlign w:val="center"/>
                </w:tcPr>
                <w:p w14:paraId="702BC7DD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Approved By</w:t>
                  </w:r>
                </w:p>
              </w:tc>
            </w:tr>
            <w:tr w:rsidR="004805EF" w14:paraId="12633D2C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0D909AED" w14:textId="77777777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Name</w:t>
                  </w:r>
                </w:p>
              </w:tc>
              <w:tc>
                <w:tcPr>
                  <w:tcW w:w="2397" w:type="dxa"/>
                  <w:vAlign w:val="center"/>
                </w:tcPr>
                <w:p w14:paraId="2D3317C9" w14:textId="6D3DBD11" w:rsidR="004805EF" w:rsidRPr="00A548A7" w:rsidRDefault="00834E34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Khaleelullah Hussaini Syed</w:t>
                  </w:r>
                </w:p>
              </w:tc>
              <w:tc>
                <w:tcPr>
                  <w:tcW w:w="2420" w:type="dxa"/>
                  <w:vAlign w:val="center"/>
                </w:tcPr>
                <w:p w14:paraId="52A2EDAB" w14:textId="118DD57D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58A47E84" w14:textId="0865D655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4805EF" w14:paraId="7A8D2934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7810568A" w14:textId="77777777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Role</w:t>
                  </w:r>
                </w:p>
              </w:tc>
              <w:tc>
                <w:tcPr>
                  <w:tcW w:w="2397" w:type="dxa"/>
                  <w:vAlign w:val="center"/>
                </w:tcPr>
                <w:p w14:paraId="7553FF01" w14:textId="1A7A8833" w:rsidR="004805EF" w:rsidRPr="00A548A7" w:rsidRDefault="00834E34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Trainer</w:t>
                  </w:r>
                </w:p>
              </w:tc>
              <w:tc>
                <w:tcPr>
                  <w:tcW w:w="2420" w:type="dxa"/>
                  <w:vAlign w:val="center"/>
                </w:tcPr>
                <w:p w14:paraId="19F45CF6" w14:textId="0943C83F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38E2714B" w14:textId="45DC2C42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4CCB031D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6B9C2904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Signature</w:t>
                  </w:r>
                </w:p>
              </w:tc>
              <w:tc>
                <w:tcPr>
                  <w:tcW w:w="2397" w:type="dxa"/>
                  <w:vAlign w:val="center"/>
                </w:tcPr>
                <w:p w14:paraId="60061E4C" w14:textId="19F81054" w:rsidR="002A47BB" w:rsidRPr="00A548A7" w:rsidRDefault="00AA0108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t-syed8</w:t>
                  </w:r>
                </w:p>
              </w:tc>
              <w:tc>
                <w:tcPr>
                  <w:tcW w:w="2420" w:type="dxa"/>
                  <w:vAlign w:val="center"/>
                </w:tcPr>
                <w:p w14:paraId="44EAFD9C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4B94D5A5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14AFA65C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491072F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Date</w:t>
                  </w:r>
                </w:p>
              </w:tc>
              <w:tc>
                <w:tcPr>
                  <w:tcW w:w="2397" w:type="dxa"/>
                  <w:vAlign w:val="center"/>
                </w:tcPr>
                <w:p w14:paraId="24F46A45" w14:textId="79444AA9" w:rsidR="002A47BB" w:rsidRPr="00A548A7" w:rsidRDefault="00CC0D67" w:rsidP="00CC0D6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26</w:t>
                  </w:r>
                  <w:r w:rsidR="00AA0108">
                    <w:rPr>
                      <w:rFonts w:cs="Arial"/>
                    </w:rPr>
                    <w:t xml:space="preserve"> </w:t>
                  </w:r>
                  <w:r>
                    <w:rPr>
                      <w:rFonts w:cs="Arial"/>
                    </w:rPr>
                    <w:t>October</w:t>
                  </w:r>
                  <w:r w:rsidR="00AA0108">
                    <w:rPr>
                      <w:rFonts w:cs="Arial"/>
                    </w:rPr>
                    <w:t xml:space="preserve"> 2022</w:t>
                  </w:r>
                </w:p>
              </w:tc>
              <w:tc>
                <w:tcPr>
                  <w:tcW w:w="2420" w:type="dxa"/>
                  <w:vAlign w:val="center"/>
                </w:tcPr>
                <w:p w14:paraId="1F992EB0" w14:textId="12CF76C8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3A1ACC02" w14:textId="6B7F6EED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</w:tbl>
          <w:p w14:paraId="3DEEC669" w14:textId="77777777" w:rsidR="002A47BB" w:rsidRPr="00D33F4C" w:rsidRDefault="002A47BB" w:rsidP="00DF4E80">
            <w:pPr>
              <w:spacing w:before="0" w:after="0" w:line="240" w:lineRule="auto"/>
            </w:pPr>
          </w:p>
        </w:tc>
      </w:tr>
      <w:tr w:rsidR="002A47BB" w:rsidRPr="00D33F4C" w14:paraId="3656B9AB" w14:textId="77777777" w:rsidTr="72935B94">
        <w:tc>
          <w:tcPr>
            <w:tcW w:w="714" w:type="pct"/>
            <w:vMerge/>
          </w:tcPr>
          <w:p w14:paraId="45FB0818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p w14:paraId="049F31CB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53128261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62486C05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4101652C" w14:textId="77777777" w:rsidR="002A47BB" w:rsidRPr="00D33F4C" w:rsidRDefault="002A47BB" w:rsidP="00DF4E80">
            <w:pPr>
              <w:spacing w:before="0" w:after="0" w:line="240" w:lineRule="auto"/>
              <w:jc w:val="both"/>
            </w:pPr>
          </w:p>
        </w:tc>
      </w:tr>
    </w:tbl>
    <w:p w14:paraId="7326AEE6" w14:textId="65A8663F" w:rsidR="23C2143A" w:rsidRDefault="23C2143A"/>
    <w:p w14:paraId="4B99056E" w14:textId="77777777" w:rsidR="00B651E4" w:rsidRDefault="00B651E4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1299C43A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4DDBEF00" w14:textId="77777777" w:rsidR="00C25BC6" w:rsidRDefault="00C25BC6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3461D779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22E0FC93" w14:textId="77777777" w:rsidR="00AD0A76" w:rsidRDefault="00F25276" w:rsidP="00DF4E80">
      <w:pPr>
        <w:pStyle w:val="TOChead"/>
        <w:spacing w:line="240" w:lineRule="auto"/>
      </w:pPr>
      <w:bookmarkStart w:id="3" w:name="_Toc524180334"/>
      <w:bookmarkEnd w:id="0"/>
      <w:r>
        <w:br w:type="page"/>
      </w:r>
      <w:r w:rsidR="00AD0A76" w:rsidRPr="00EB7DCB">
        <w:lastRenderedPageBreak/>
        <w:t>Table of Contents</w:t>
      </w:r>
    </w:p>
    <w:p w14:paraId="3CF2D8B6" w14:textId="77777777" w:rsidR="001F3992" w:rsidRDefault="001F3992" w:rsidP="00DF4E80">
      <w:pPr>
        <w:pStyle w:val="TOChead"/>
        <w:spacing w:line="240" w:lineRule="auto"/>
      </w:pPr>
    </w:p>
    <w:p w14:paraId="2B9993AA" w14:textId="77777777" w:rsidR="002D46DC" w:rsidRDefault="001F3992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19075129" w:history="1">
        <w:r w:rsidR="002D46DC" w:rsidRPr="001D69BD">
          <w:rPr>
            <w:rStyle w:val="Hyperlink"/>
            <w:rFonts w:ascii="Calibri" w:hAnsi="Calibri" w:cs="Calibri"/>
            <w:noProof/>
          </w:rPr>
          <w:t>1.0</w:t>
        </w:r>
        <w:r w:rsidR="002D46DC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2D46DC" w:rsidRPr="001D69BD">
          <w:rPr>
            <w:rStyle w:val="Hyperlink"/>
            <w:rFonts w:ascii="Calibri" w:hAnsi="Calibri" w:cs="Calibri"/>
            <w:noProof/>
          </w:rPr>
          <w:t>Important Instructions</w:t>
        </w:r>
        <w:r w:rsidR="002D46DC">
          <w:rPr>
            <w:noProof/>
            <w:webHidden/>
          </w:rPr>
          <w:tab/>
        </w:r>
        <w:r w:rsidR="002D46DC">
          <w:rPr>
            <w:noProof/>
            <w:webHidden/>
          </w:rPr>
          <w:fldChar w:fldCharType="begin"/>
        </w:r>
        <w:r w:rsidR="002D46DC">
          <w:rPr>
            <w:noProof/>
            <w:webHidden/>
          </w:rPr>
          <w:instrText xml:space="preserve"> PAGEREF _Toc119075129 \h </w:instrText>
        </w:r>
        <w:r w:rsidR="002D46DC">
          <w:rPr>
            <w:noProof/>
            <w:webHidden/>
          </w:rPr>
        </w:r>
        <w:r w:rsidR="002D46DC">
          <w:rPr>
            <w:noProof/>
            <w:webHidden/>
          </w:rPr>
          <w:fldChar w:fldCharType="separate"/>
        </w:r>
        <w:r w:rsidR="002D46DC">
          <w:rPr>
            <w:noProof/>
            <w:webHidden/>
          </w:rPr>
          <w:t>3</w:t>
        </w:r>
        <w:r w:rsidR="002D46DC">
          <w:rPr>
            <w:noProof/>
            <w:webHidden/>
          </w:rPr>
          <w:fldChar w:fldCharType="end"/>
        </w:r>
      </w:hyperlink>
    </w:p>
    <w:p w14:paraId="3DC2AE75" w14:textId="77777777" w:rsidR="002D46DC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9075130" w:history="1">
        <w:r w:rsidR="002D46DC" w:rsidRPr="001D69BD">
          <w:rPr>
            <w:rStyle w:val="Hyperlink"/>
            <w:noProof/>
          </w:rPr>
          <w:t>2.0</w:t>
        </w:r>
        <w:r w:rsidR="002D46DC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2D46DC" w:rsidRPr="001D69BD">
          <w:rPr>
            <w:rStyle w:val="Hyperlink"/>
            <w:noProof/>
          </w:rPr>
          <w:t>Introduction</w:t>
        </w:r>
        <w:r w:rsidR="002D46DC">
          <w:rPr>
            <w:noProof/>
            <w:webHidden/>
          </w:rPr>
          <w:tab/>
        </w:r>
        <w:r w:rsidR="002D46DC">
          <w:rPr>
            <w:noProof/>
            <w:webHidden/>
          </w:rPr>
          <w:fldChar w:fldCharType="begin"/>
        </w:r>
        <w:r w:rsidR="002D46DC">
          <w:rPr>
            <w:noProof/>
            <w:webHidden/>
          </w:rPr>
          <w:instrText xml:space="preserve"> PAGEREF _Toc119075130 \h </w:instrText>
        </w:r>
        <w:r w:rsidR="002D46DC">
          <w:rPr>
            <w:noProof/>
            <w:webHidden/>
          </w:rPr>
        </w:r>
        <w:r w:rsidR="002D46DC">
          <w:rPr>
            <w:noProof/>
            <w:webHidden/>
          </w:rPr>
          <w:fldChar w:fldCharType="separate"/>
        </w:r>
        <w:r w:rsidR="002D46DC">
          <w:rPr>
            <w:noProof/>
            <w:webHidden/>
          </w:rPr>
          <w:t>4</w:t>
        </w:r>
        <w:r w:rsidR="002D46DC">
          <w:rPr>
            <w:noProof/>
            <w:webHidden/>
          </w:rPr>
          <w:fldChar w:fldCharType="end"/>
        </w:r>
      </w:hyperlink>
    </w:p>
    <w:p w14:paraId="70ABA634" w14:textId="77777777" w:rsidR="002D46DC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9075131" w:history="1">
        <w:r w:rsidR="002D46DC" w:rsidRPr="001D69BD">
          <w:rPr>
            <w:rStyle w:val="Hyperlink"/>
          </w:rPr>
          <w:t>2.1</w:t>
        </w:r>
        <w:r w:rsidR="002D46DC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2D46DC" w:rsidRPr="001D69BD">
          <w:rPr>
            <w:rStyle w:val="Hyperlink"/>
          </w:rPr>
          <w:t>Purpose of this document</w:t>
        </w:r>
        <w:r w:rsidR="002D46DC">
          <w:rPr>
            <w:webHidden/>
          </w:rPr>
          <w:tab/>
        </w:r>
        <w:r w:rsidR="002D46DC">
          <w:rPr>
            <w:webHidden/>
          </w:rPr>
          <w:fldChar w:fldCharType="begin"/>
        </w:r>
        <w:r w:rsidR="002D46DC">
          <w:rPr>
            <w:webHidden/>
          </w:rPr>
          <w:instrText xml:space="preserve"> PAGEREF _Toc119075131 \h </w:instrText>
        </w:r>
        <w:r w:rsidR="002D46DC">
          <w:rPr>
            <w:webHidden/>
          </w:rPr>
        </w:r>
        <w:r w:rsidR="002D46DC">
          <w:rPr>
            <w:webHidden/>
          </w:rPr>
          <w:fldChar w:fldCharType="separate"/>
        </w:r>
        <w:r w:rsidR="002D46DC">
          <w:rPr>
            <w:webHidden/>
          </w:rPr>
          <w:t>4</w:t>
        </w:r>
        <w:r w:rsidR="002D46DC">
          <w:rPr>
            <w:webHidden/>
          </w:rPr>
          <w:fldChar w:fldCharType="end"/>
        </w:r>
      </w:hyperlink>
    </w:p>
    <w:p w14:paraId="041401B8" w14:textId="77777777" w:rsidR="002D46DC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9075132" w:history="1">
        <w:r w:rsidR="002D46DC" w:rsidRPr="001D69BD">
          <w:rPr>
            <w:rStyle w:val="Hyperlink"/>
          </w:rPr>
          <w:t>2.2</w:t>
        </w:r>
        <w:r w:rsidR="002D46DC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2D46DC" w:rsidRPr="001D69BD">
          <w:rPr>
            <w:rStyle w:val="Hyperlink"/>
          </w:rPr>
          <w:t>Project Overview</w:t>
        </w:r>
        <w:r w:rsidR="002D46DC">
          <w:rPr>
            <w:webHidden/>
          </w:rPr>
          <w:tab/>
        </w:r>
        <w:r w:rsidR="002D46DC">
          <w:rPr>
            <w:webHidden/>
          </w:rPr>
          <w:fldChar w:fldCharType="begin"/>
        </w:r>
        <w:r w:rsidR="002D46DC">
          <w:rPr>
            <w:webHidden/>
          </w:rPr>
          <w:instrText xml:space="preserve"> PAGEREF _Toc119075132 \h </w:instrText>
        </w:r>
        <w:r w:rsidR="002D46DC">
          <w:rPr>
            <w:webHidden/>
          </w:rPr>
        </w:r>
        <w:r w:rsidR="002D46DC">
          <w:rPr>
            <w:webHidden/>
          </w:rPr>
          <w:fldChar w:fldCharType="separate"/>
        </w:r>
        <w:r w:rsidR="002D46DC">
          <w:rPr>
            <w:webHidden/>
          </w:rPr>
          <w:t>4</w:t>
        </w:r>
        <w:r w:rsidR="002D46DC">
          <w:rPr>
            <w:webHidden/>
          </w:rPr>
          <w:fldChar w:fldCharType="end"/>
        </w:r>
      </w:hyperlink>
    </w:p>
    <w:p w14:paraId="0E92A7D2" w14:textId="77777777" w:rsidR="002D46DC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9075133" w:history="1">
        <w:r w:rsidR="002D46DC" w:rsidRPr="001D69BD">
          <w:rPr>
            <w:rStyle w:val="Hyperlink"/>
          </w:rPr>
          <w:t>2.3</w:t>
        </w:r>
        <w:r w:rsidR="002D46DC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2D46DC" w:rsidRPr="001D69BD">
          <w:rPr>
            <w:rStyle w:val="Hyperlink"/>
          </w:rPr>
          <w:t>Scope</w:t>
        </w:r>
        <w:r w:rsidR="002D46DC">
          <w:rPr>
            <w:webHidden/>
          </w:rPr>
          <w:tab/>
        </w:r>
        <w:r w:rsidR="002D46DC">
          <w:rPr>
            <w:webHidden/>
          </w:rPr>
          <w:fldChar w:fldCharType="begin"/>
        </w:r>
        <w:r w:rsidR="002D46DC">
          <w:rPr>
            <w:webHidden/>
          </w:rPr>
          <w:instrText xml:space="preserve"> PAGEREF _Toc119075133 \h </w:instrText>
        </w:r>
        <w:r w:rsidR="002D46DC">
          <w:rPr>
            <w:webHidden/>
          </w:rPr>
        </w:r>
        <w:r w:rsidR="002D46DC">
          <w:rPr>
            <w:webHidden/>
          </w:rPr>
          <w:fldChar w:fldCharType="separate"/>
        </w:r>
        <w:r w:rsidR="002D46DC">
          <w:rPr>
            <w:webHidden/>
          </w:rPr>
          <w:t>4</w:t>
        </w:r>
        <w:r w:rsidR="002D46DC">
          <w:rPr>
            <w:webHidden/>
          </w:rPr>
          <w:fldChar w:fldCharType="end"/>
        </w:r>
      </w:hyperlink>
    </w:p>
    <w:p w14:paraId="2B3CCAB4" w14:textId="77777777" w:rsidR="002D46DC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9075134" w:history="1">
        <w:r w:rsidR="002D46DC" w:rsidRPr="001D69BD">
          <w:rPr>
            <w:rStyle w:val="Hyperlink"/>
            <w:noProof/>
          </w:rPr>
          <w:t>3.0</w:t>
        </w:r>
        <w:r w:rsidR="002D46DC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2D46DC" w:rsidRPr="001D69BD">
          <w:rPr>
            <w:rStyle w:val="Hyperlink"/>
            <w:noProof/>
          </w:rPr>
          <w:t>Use Case Diagram</w:t>
        </w:r>
        <w:r w:rsidR="002D46DC">
          <w:rPr>
            <w:noProof/>
            <w:webHidden/>
          </w:rPr>
          <w:tab/>
        </w:r>
        <w:r w:rsidR="002D46DC">
          <w:rPr>
            <w:noProof/>
            <w:webHidden/>
          </w:rPr>
          <w:fldChar w:fldCharType="begin"/>
        </w:r>
        <w:r w:rsidR="002D46DC">
          <w:rPr>
            <w:noProof/>
            <w:webHidden/>
          </w:rPr>
          <w:instrText xml:space="preserve"> PAGEREF _Toc119075134 \h </w:instrText>
        </w:r>
        <w:r w:rsidR="002D46DC">
          <w:rPr>
            <w:noProof/>
            <w:webHidden/>
          </w:rPr>
        </w:r>
        <w:r w:rsidR="002D46DC">
          <w:rPr>
            <w:noProof/>
            <w:webHidden/>
          </w:rPr>
          <w:fldChar w:fldCharType="separate"/>
        </w:r>
        <w:r w:rsidR="002D46DC">
          <w:rPr>
            <w:noProof/>
            <w:webHidden/>
          </w:rPr>
          <w:t>6</w:t>
        </w:r>
        <w:r w:rsidR="002D46DC">
          <w:rPr>
            <w:noProof/>
            <w:webHidden/>
          </w:rPr>
          <w:fldChar w:fldCharType="end"/>
        </w:r>
      </w:hyperlink>
    </w:p>
    <w:p w14:paraId="563923B2" w14:textId="77777777" w:rsidR="002D46DC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9075135" w:history="1">
        <w:r w:rsidR="002D46DC" w:rsidRPr="001D69BD">
          <w:rPr>
            <w:rStyle w:val="Hyperlink"/>
            <w:noProof/>
          </w:rPr>
          <w:t>4.0</w:t>
        </w:r>
        <w:r w:rsidR="002D46DC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2D46DC" w:rsidRPr="001D69BD">
          <w:rPr>
            <w:rStyle w:val="Hyperlink"/>
            <w:noProof/>
          </w:rPr>
          <w:t>System Architecture Diagram</w:t>
        </w:r>
        <w:r w:rsidR="002D46DC">
          <w:rPr>
            <w:noProof/>
            <w:webHidden/>
          </w:rPr>
          <w:tab/>
        </w:r>
        <w:r w:rsidR="002D46DC">
          <w:rPr>
            <w:noProof/>
            <w:webHidden/>
          </w:rPr>
          <w:fldChar w:fldCharType="begin"/>
        </w:r>
        <w:r w:rsidR="002D46DC">
          <w:rPr>
            <w:noProof/>
            <w:webHidden/>
          </w:rPr>
          <w:instrText xml:space="preserve"> PAGEREF _Toc119075135 \h </w:instrText>
        </w:r>
        <w:r w:rsidR="002D46DC">
          <w:rPr>
            <w:noProof/>
            <w:webHidden/>
          </w:rPr>
        </w:r>
        <w:r w:rsidR="002D46DC">
          <w:rPr>
            <w:noProof/>
            <w:webHidden/>
          </w:rPr>
          <w:fldChar w:fldCharType="separate"/>
        </w:r>
        <w:r w:rsidR="002D46DC">
          <w:rPr>
            <w:noProof/>
            <w:webHidden/>
          </w:rPr>
          <w:t>7</w:t>
        </w:r>
        <w:r w:rsidR="002D46DC">
          <w:rPr>
            <w:noProof/>
            <w:webHidden/>
          </w:rPr>
          <w:fldChar w:fldCharType="end"/>
        </w:r>
      </w:hyperlink>
    </w:p>
    <w:p w14:paraId="691B485E" w14:textId="77777777" w:rsidR="002D46DC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9075136" w:history="1">
        <w:r w:rsidR="002D46DC" w:rsidRPr="001D69BD">
          <w:rPr>
            <w:rStyle w:val="Hyperlink"/>
            <w:noProof/>
          </w:rPr>
          <w:t>5.0</w:t>
        </w:r>
        <w:r w:rsidR="002D46DC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2D46DC" w:rsidRPr="001D69BD">
          <w:rPr>
            <w:rStyle w:val="Hyperlink"/>
            <w:noProof/>
          </w:rPr>
          <w:t>Development Phases</w:t>
        </w:r>
        <w:r w:rsidR="002D46DC">
          <w:rPr>
            <w:noProof/>
            <w:webHidden/>
          </w:rPr>
          <w:tab/>
        </w:r>
        <w:r w:rsidR="002D46DC">
          <w:rPr>
            <w:noProof/>
            <w:webHidden/>
          </w:rPr>
          <w:fldChar w:fldCharType="begin"/>
        </w:r>
        <w:r w:rsidR="002D46DC">
          <w:rPr>
            <w:noProof/>
            <w:webHidden/>
          </w:rPr>
          <w:instrText xml:space="preserve"> PAGEREF _Toc119075136 \h </w:instrText>
        </w:r>
        <w:r w:rsidR="002D46DC">
          <w:rPr>
            <w:noProof/>
            <w:webHidden/>
          </w:rPr>
        </w:r>
        <w:r w:rsidR="002D46DC">
          <w:rPr>
            <w:noProof/>
            <w:webHidden/>
          </w:rPr>
          <w:fldChar w:fldCharType="separate"/>
        </w:r>
        <w:r w:rsidR="002D46DC">
          <w:rPr>
            <w:noProof/>
            <w:webHidden/>
          </w:rPr>
          <w:t>7</w:t>
        </w:r>
        <w:r w:rsidR="002D46DC">
          <w:rPr>
            <w:noProof/>
            <w:webHidden/>
          </w:rPr>
          <w:fldChar w:fldCharType="end"/>
        </w:r>
      </w:hyperlink>
    </w:p>
    <w:p w14:paraId="56B41CC8" w14:textId="77777777" w:rsidR="002D46DC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9075137" w:history="1">
        <w:r w:rsidR="002D46DC" w:rsidRPr="001D69BD">
          <w:rPr>
            <w:rStyle w:val="Hyperlink"/>
            <w:noProof/>
          </w:rPr>
          <w:t>6.0</w:t>
        </w:r>
        <w:r w:rsidR="002D46DC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2D46DC" w:rsidRPr="001D69BD">
          <w:rPr>
            <w:rStyle w:val="Hyperlink"/>
            <w:noProof/>
          </w:rPr>
          <w:t>System Requirements</w:t>
        </w:r>
        <w:r w:rsidR="002D46DC">
          <w:rPr>
            <w:noProof/>
            <w:webHidden/>
          </w:rPr>
          <w:tab/>
        </w:r>
        <w:r w:rsidR="002D46DC">
          <w:rPr>
            <w:noProof/>
            <w:webHidden/>
          </w:rPr>
          <w:fldChar w:fldCharType="begin"/>
        </w:r>
        <w:r w:rsidR="002D46DC">
          <w:rPr>
            <w:noProof/>
            <w:webHidden/>
          </w:rPr>
          <w:instrText xml:space="preserve"> PAGEREF _Toc119075137 \h </w:instrText>
        </w:r>
        <w:r w:rsidR="002D46DC">
          <w:rPr>
            <w:noProof/>
            <w:webHidden/>
          </w:rPr>
        </w:r>
        <w:r w:rsidR="002D46DC">
          <w:rPr>
            <w:noProof/>
            <w:webHidden/>
          </w:rPr>
          <w:fldChar w:fldCharType="separate"/>
        </w:r>
        <w:r w:rsidR="002D46DC">
          <w:rPr>
            <w:noProof/>
            <w:webHidden/>
          </w:rPr>
          <w:t>8</w:t>
        </w:r>
        <w:r w:rsidR="002D46DC">
          <w:rPr>
            <w:noProof/>
            <w:webHidden/>
          </w:rPr>
          <w:fldChar w:fldCharType="end"/>
        </w:r>
      </w:hyperlink>
    </w:p>
    <w:p w14:paraId="56C10E4E" w14:textId="77777777" w:rsidR="002D46DC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9075138" w:history="1">
        <w:r w:rsidR="002D46DC" w:rsidRPr="001D69BD">
          <w:rPr>
            <w:rStyle w:val="Hyperlink"/>
            <w:rFonts w:ascii="Calibri" w:hAnsi="Calibri"/>
            <w:b/>
            <w:noProof/>
          </w:rPr>
          <w:t>6.1.1</w:t>
        </w:r>
        <w:r w:rsidR="002D46DC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2D46DC" w:rsidRPr="001D69BD">
          <w:rPr>
            <w:rStyle w:val="Hyperlink"/>
            <w:rFonts w:ascii="Calibri" w:hAnsi="Calibri"/>
            <w:b/>
            <w:noProof/>
          </w:rPr>
          <w:t>Module – Profile Management</w:t>
        </w:r>
        <w:r w:rsidR="002D46DC">
          <w:rPr>
            <w:noProof/>
            <w:webHidden/>
          </w:rPr>
          <w:tab/>
        </w:r>
        <w:r w:rsidR="002D46DC">
          <w:rPr>
            <w:noProof/>
            <w:webHidden/>
          </w:rPr>
          <w:fldChar w:fldCharType="begin"/>
        </w:r>
        <w:r w:rsidR="002D46DC">
          <w:rPr>
            <w:noProof/>
            <w:webHidden/>
          </w:rPr>
          <w:instrText xml:space="preserve"> PAGEREF _Toc119075138 \h </w:instrText>
        </w:r>
        <w:r w:rsidR="002D46DC">
          <w:rPr>
            <w:noProof/>
            <w:webHidden/>
          </w:rPr>
        </w:r>
        <w:r w:rsidR="002D46DC">
          <w:rPr>
            <w:noProof/>
            <w:webHidden/>
          </w:rPr>
          <w:fldChar w:fldCharType="separate"/>
        </w:r>
        <w:r w:rsidR="002D46DC">
          <w:rPr>
            <w:noProof/>
            <w:webHidden/>
          </w:rPr>
          <w:t>8</w:t>
        </w:r>
        <w:r w:rsidR="002D46DC">
          <w:rPr>
            <w:noProof/>
            <w:webHidden/>
          </w:rPr>
          <w:fldChar w:fldCharType="end"/>
        </w:r>
      </w:hyperlink>
    </w:p>
    <w:p w14:paraId="474EA485" w14:textId="77777777" w:rsidR="002D46DC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9075139" w:history="1">
        <w:r w:rsidR="002D46DC" w:rsidRPr="001D69BD">
          <w:rPr>
            <w:rStyle w:val="Hyperlink"/>
            <w:rFonts w:ascii="Calibri" w:hAnsi="Calibri"/>
            <w:b/>
            <w:noProof/>
          </w:rPr>
          <w:t>6.1.2</w:t>
        </w:r>
        <w:r w:rsidR="002D46DC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2D46DC" w:rsidRPr="001D69BD">
          <w:rPr>
            <w:rStyle w:val="Hyperlink"/>
            <w:rFonts w:ascii="Calibri" w:hAnsi="Calibri"/>
            <w:b/>
            <w:noProof/>
          </w:rPr>
          <w:t>Module – Policy Plans</w:t>
        </w:r>
        <w:r w:rsidR="002D46DC">
          <w:rPr>
            <w:noProof/>
            <w:webHidden/>
          </w:rPr>
          <w:tab/>
        </w:r>
        <w:r w:rsidR="002D46DC">
          <w:rPr>
            <w:noProof/>
            <w:webHidden/>
          </w:rPr>
          <w:fldChar w:fldCharType="begin"/>
        </w:r>
        <w:r w:rsidR="002D46DC">
          <w:rPr>
            <w:noProof/>
            <w:webHidden/>
          </w:rPr>
          <w:instrText xml:space="preserve"> PAGEREF _Toc119075139 \h </w:instrText>
        </w:r>
        <w:r w:rsidR="002D46DC">
          <w:rPr>
            <w:noProof/>
            <w:webHidden/>
          </w:rPr>
        </w:r>
        <w:r w:rsidR="002D46DC">
          <w:rPr>
            <w:noProof/>
            <w:webHidden/>
          </w:rPr>
          <w:fldChar w:fldCharType="separate"/>
        </w:r>
        <w:r w:rsidR="002D46DC">
          <w:rPr>
            <w:noProof/>
            <w:webHidden/>
          </w:rPr>
          <w:t>11</w:t>
        </w:r>
        <w:r w:rsidR="002D46DC">
          <w:rPr>
            <w:noProof/>
            <w:webHidden/>
          </w:rPr>
          <w:fldChar w:fldCharType="end"/>
        </w:r>
      </w:hyperlink>
    </w:p>
    <w:p w14:paraId="2F0A6885" w14:textId="77777777" w:rsidR="002D46DC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9075140" w:history="1">
        <w:r w:rsidR="002D46DC" w:rsidRPr="001D69BD">
          <w:rPr>
            <w:rStyle w:val="Hyperlink"/>
            <w:rFonts w:ascii="Calibri" w:hAnsi="Calibri"/>
            <w:b/>
            <w:noProof/>
          </w:rPr>
          <w:t>6.1.3</w:t>
        </w:r>
        <w:r w:rsidR="002D46DC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2D46DC" w:rsidRPr="001D69BD">
          <w:rPr>
            <w:rStyle w:val="Hyperlink"/>
            <w:rFonts w:ascii="Calibri" w:hAnsi="Calibri"/>
            <w:b/>
            <w:noProof/>
          </w:rPr>
          <w:t>Module – Premium Management</w:t>
        </w:r>
        <w:r w:rsidR="002D46DC">
          <w:rPr>
            <w:noProof/>
            <w:webHidden/>
          </w:rPr>
          <w:tab/>
        </w:r>
        <w:r w:rsidR="002D46DC">
          <w:rPr>
            <w:noProof/>
            <w:webHidden/>
          </w:rPr>
          <w:fldChar w:fldCharType="begin"/>
        </w:r>
        <w:r w:rsidR="002D46DC">
          <w:rPr>
            <w:noProof/>
            <w:webHidden/>
          </w:rPr>
          <w:instrText xml:space="preserve"> PAGEREF _Toc119075140 \h </w:instrText>
        </w:r>
        <w:r w:rsidR="002D46DC">
          <w:rPr>
            <w:noProof/>
            <w:webHidden/>
          </w:rPr>
        </w:r>
        <w:r w:rsidR="002D46DC">
          <w:rPr>
            <w:noProof/>
            <w:webHidden/>
          </w:rPr>
          <w:fldChar w:fldCharType="separate"/>
        </w:r>
        <w:r w:rsidR="002D46DC">
          <w:rPr>
            <w:noProof/>
            <w:webHidden/>
          </w:rPr>
          <w:t>15</w:t>
        </w:r>
        <w:r w:rsidR="002D46DC">
          <w:rPr>
            <w:noProof/>
            <w:webHidden/>
          </w:rPr>
          <w:fldChar w:fldCharType="end"/>
        </w:r>
      </w:hyperlink>
    </w:p>
    <w:p w14:paraId="3D5886DD" w14:textId="77777777" w:rsidR="002D46DC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9075141" w:history="1">
        <w:r w:rsidR="002D46DC" w:rsidRPr="001D69BD">
          <w:rPr>
            <w:rStyle w:val="Hyperlink"/>
            <w:rFonts w:ascii="Calibri" w:hAnsi="Calibri"/>
            <w:b/>
            <w:noProof/>
          </w:rPr>
          <w:t>6.1.4</w:t>
        </w:r>
        <w:r w:rsidR="002D46DC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2D46DC" w:rsidRPr="001D69BD">
          <w:rPr>
            <w:rStyle w:val="Hyperlink"/>
            <w:rFonts w:ascii="Calibri" w:hAnsi="Calibri"/>
            <w:b/>
            <w:noProof/>
          </w:rPr>
          <w:t>Module – Claims Management</w:t>
        </w:r>
        <w:r w:rsidR="002D46DC">
          <w:rPr>
            <w:noProof/>
            <w:webHidden/>
          </w:rPr>
          <w:tab/>
        </w:r>
        <w:r w:rsidR="002D46DC">
          <w:rPr>
            <w:noProof/>
            <w:webHidden/>
          </w:rPr>
          <w:fldChar w:fldCharType="begin"/>
        </w:r>
        <w:r w:rsidR="002D46DC">
          <w:rPr>
            <w:noProof/>
            <w:webHidden/>
          </w:rPr>
          <w:instrText xml:space="preserve"> PAGEREF _Toc119075141 \h </w:instrText>
        </w:r>
        <w:r w:rsidR="002D46DC">
          <w:rPr>
            <w:noProof/>
            <w:webHidden/>
          </w:rPr>
        </w:r>
        <w:r w:rsidR="002D46DC">
          <w:rPr>
            <w:noProof/>
            <w:webHidden/>
          </w:rPr>
          <w:fldChar w:fldCharType="separate"/>
        </w:r>
        <w:r w:rsidR="002D46DC">
          <w:rPr>
            <w:noProof/>
            <w:webHidden/>
          </w:rPr>
          <w:t>18</w:t>
        </w:r>
        <w:r w:rsidR="002D46DC">
          <w:rPr>
            <w:noProof/>
            <w:webHidden/>
          </w:rPr>
          <w:fldChar w:fldCharType="end"/>
        </w:r>
      </w:hyperlink>
    </w:p>
    <w:p w14:paraId="083AB03E" w14:textId="77777777" w:rsidR="002D46DC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9075142" w:history="1">
        <w:r w:rsidR="002D46DC" w:rsidRPr="001D69BD">
          <w:rPr>
            <w:rStyle w:val="Hyperlink"/>
            <w:noProof/>
          </w:rPr>
          <w:t>7.0</w:t>
        </w:r>
        <w:r w:rsidR="002D46DC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2D46DC" w:rsidRPr="001D69BD">
          <w:rPr>
            <w:rStyle w:val="Hyperlink"/>
            <w:noProof/>
          </w:rPr>
          <w:t>Deployment requirements</w:t>
        </w:r>
        <w:r w:rsidR="002D46DC">
          <w:rPr>
            <w:noProof/>
            <w:webHidden/>
          </w:rPr>
          <w:tab/>
        </w:r>
        <w:r w:rsidR="002D46DC">
          <w:rPr>
            <w:noProof/>
            <w:webHidden/>
          </w:rPr>
          <w:fldChar w:fldCharType="begin"/>
        </w:r>
        <w:r w:rsidR="002D46DC">
          <w:rPr>
            <w:noProof/>
            <w:webHidden/>
          </w:rPr>
          <w:instrText xml:space="preserve"> PAGEREF _Toc119075142 \h </w:instrText>
        </w:r>
        <w:r w:rsidR="002D46DC">
          <w:rPr>
            <w:noProof/>
            <w:webHidden/>
          </w:rPr>
        </w:r>
        <w:r w:rsidR="002D46DC">
          <w:rPr>
            <w:noProof/>
            <w:webHidden/>
          </w:rPr>
          <w:fldChar w:fldCharType="separate"/>
        </w:r>
        <w:r w:rsidR="002D46DC">
          <w:rPr>
            <w:noProof/>
            <w:webHidden/>
          </w:rPr>
          <w:t>22</w:t>
        </w:r>
        <w:r w:rsidR="002D46DC">
          <w:rPr>
            <w:noProof/>
            <w:webHidden/>
          </w:rPr>
          <w:fldChar w:fldCharType="end"/>
        </w:r>
      </w:hyperlink>
    </w:p>
    <w:p w14:paraId="4E87F9D6" w14:textId="77777777" w:rsidR="002D46DC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9075143" w:history="1">
        <w:r w:rsidR="002D46DC" w:rsidRPr="001D69BD">
          <w:rPr>
            <w:rStyle w:val="Hyperlink"/>
            <w:noProof/>
          </w:rPr>
          <w:t>8.0</w:t>
        </w:r>
        <w:r w:rsidR="002D46DC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2D46DC" w:rsidRPr="001D69BD">
          <w:rPr>
            <w:rStyle w:val="Hyperlink"/>
            <w:noProof/>
          </w:rPr>
          <w:t>Design Considerations</w:t>
        </w:r>
        <w:r w:rsidR="002D46DC">
          <w:rPr>
            <w:noProof/>
            <w:webHidden/>
          </w:rPr>
          <w:tab/>
        </w:r>
        <w:r w:rsidR="002D46DC">
          <w:rPr>
            <w:noProof/>
            <w:webHidden/>
          </w:rPr>
          <w:fldChar w:fldCharType="begin"/>
        </w:r>
        <w:r w:rsidR="002D46DC">
          <w:rPr>
            <w:noProof/>
            <w:webHidden/>
          </w:rPr>
          <w:instrText xml:space="preserve"> PAGEREF _Toc119075143 \h </w:instrText>
        </w:r>
        <w:r w:rsidR="002D46DC">
          <w:rPr>
            <w:noProof/>
            <w:webHidden/>
          </w:rPr>
        </w:r>
        <w:r w:rsidR="002D46DC">
          <w:rPr>
            <w:noProof/>
            <w:webHidden/>
          </w:rPr>
          <w:fldChar w:fldCharType="separate"/>
        </w:r>
        <w:r w:rsidR="002D46DC">
          <w:rPr>
            <w:noProof/>
            <w:webHidden/>
          </w:rPr>
          <w:t>22</w:t>
        </w:r>
        <w:r w:rsidR="002D46DC">
          <w:rPr>
            <w:noProof/>
            <w:webHidden/>
          </w:rPr>
          <w:fldChar w:fldCharType="end"/>
        </w:r>
      </w:hyperlink>
    </w:p>
    <w:p w14:paraId="5188733D" w14:textId="77777777" w:rsidR="002D46DC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9075144" w:history="1">
        <w:r w:rsidR="002D46DC" w:rsidRPr="001D69BD">
          <w:rPr>
            <w:rStyle w:val="Hyperlink"/>
            <w:noProof/>
          </w:rPr>
          <w:t>9.0</w:t>
        </w:r>
        <w:r w:rsidR="002D46DC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2D46DC" w:rsidRPr="001D69BD">
          <w:rPr>
            <w:rStyle w:val="Hyperlink"/>
            <w:noProof/>
          </w:rPr>
          <w:t>Reference learning</w:t>
        </w:r>
        <w:r w:rsidR="002D46DC">
          <w:rPr>
            <w:noProof/>
            <w:webHidden/>
          </w:rPr>
          <w:tab/>
        </w:r>
        <w:r w:rsidR="002D46DC">
          <w:rPr>
            <w:noProof/>
            <w:webHidden/>
          </w:rPr>
          <w:fldChar w:fldCharType="begin"/>
        </w:r>
        <w:r w:rsidR="002D46DC">
          <w:rPr>
            <w:noProof/>
            <w:webHidden/>
          </w:rPr>
          <w:instrText xml:space="preserve"> PAGEREF _Toc119075144 \h </w:instrText>
        </w:r>
        <w:r w:rsidR="002D46DC">
          <w:rPr>
            <w:noProof/>
            <w:webHidden/>
          </w:rPr>
        </w:r>
        <w:r w:rsidR="002D46DC">
          <w:rPr>
            <w:noProof/>
            <w:webHidden/>
          </w:rPr>
          <w:fldChar w:fldCharType="separate"/>
        </w:r>
        <w:r w:rsidR="002D46DC">
          <w:rPr>
            <w:noProof/>
            <w:webHidden/>
          </w:rPr>
          <w:t>23</w:t>
        </w:r>
        <w:r w:rsidR="002D46DC">
          <w:rPr>
            <w:noProof/>
            <w:webHidden/>
          </w:rPr>
          <w:fldChar w:fldCharType="end"/>
        </w:r>
      </w:hyperlink>
    </w:p>
    <w:p w14:paraId="7AB9C598" w14:textId="77777777" w:rsidR="002D46DC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9075145" w:history="1">
        <w:r w:rsidR="002D46DC" w:rsidRPr="001D69BD">
          <w:rPr>
            <w:rStyle w:val="Hyperlink"/>
            <w:noProof/>
          </w:rPr>
          <w:t>10.0</w:t>
        </w:r>
        <w:r w:rsidR="002D46DC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2D46DC" w:rsidRPr="001D69BD">
          <w:rPr>
            <w:rStyle w:val="Hyperlink"/>
            <w:noProof/>
          </w:rPr>
          <w:t>Project Templates</w:t>
        </w:r>
        <w:r w:rsidR="002D46DC">
          <w:rPr>
            <w:noProof/>
            <w:webHidden/>
          </w:rPr>
          <w:tab/>
        </w:r>
        <w:r w:rsidR="002D46DC">
          <w:rPr>
            <w:noProof/>
            <w:webHidden/>
          </w:rPr>
          <w:fldChar w:fldCharType="begin"/>
        </w:r>
        <w:r w:rsidR="002D46DC">
          <w:rPr>
            <w:noProof/>
            <w:webHidden/>
          </w:rPr>
          <w:instrText xml:space="preserve"> PAGEREF _Toc119075145 \h </w:instrText>
        </w:r>
        <w:r w:rsidR="002D46DC">
          <w:rPr>
            <w:noProof/>
            <w:webHidden/>
          </w:rPr>
        </w:r>
        <w:r w:rsidR="002D46DC">
          <w:rPr>
            <w:noProof/>
            <w:webHidden/>
          </w:rPr>
          <w:fldChar w:fldCharType="separate"/>
        </w:r>
        <w:r w:rsidR="002D46DC">
          <w:rPr>
            <w:noProof/>
            <w:webHidden/>
          </w:rPr>
          <w:t>25</w:t>
        </w:r>
        <w:r w:rsidR="002D46DC">
          <w:rPr>
            <w:noProof/>
            <w:webHidden/>
          </w:rPr>
          <w:fldChar w:fldCharType="end"/>
        </w:r>
      </w:hyperlink>
    </w:p>
    <w:p w14:paraId="43DE61A3" w14:textId="77777777" w:rsidR="002D46DC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9075146" w:history="1">
        <w:r w:rsidR="002D46DC" w:rsidRPr="001D69BD">
          <w:rPr>
            <w:rStyle w:val="Hyperlink"/>
            <w:noProof/>
          </w:rPr>
          <w:t>11.0</w:t>
        </w:r>
        <w:r w:rsidR="002D46DC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2D46DC" w:rsidRPr="001D69BD">
          <w:rPr>
            <w:rStyle w:val="Hyperlink"/>
            <w:noProof/>
          </w:rPr>
          <w:t>Change Log</w:t>
        </w:r>
        <w:r w:rsidR="002D46DC">
          <w:rPr>
            <w:noProof/>
            <w:webHidden/>
          </w:rPr>
          <w:tab/>
        </w:r>
        <w:r w:rsidR="002D46DC">
          <w:rPr>
            <w:noProof/>
            <w:webHidden/>
          </w:rPr>
          <w:fldChar w:fldCharType="begin"/>
        </w:r>
        <w:r w:rsidR="002D46DC">
          <w:rPr>
            <w:noProof/>
            <w:webHidden/>
          </w:rPr>
          <w:instrText xml:space="preserve"> PAGEREF _Toc119075146 \h </w:instrText>
        </w:r>
        <w:r w:rsidR="002D46DC">
          <w:rPr>
            <w:noProof/>
            <w:webHidden/>
          </w:rPr>
        </w:r>
        <w:r w:rsidR="002D46DC">
          <w:rPr>
            <w:noProof/>
            <w:webHidden/>
          </w:rPr>
          <w:fldChar w:fldCharType="separate"/>
        </w:r>
        <w:r w:rsidR="002D46DC">
          <w:rPr>
            <w:noProof/>
            <w:webHidden/>
          </w:rPr>
          <w:t>25</w:t>
        </w:r>
        <w:r w:rsidR="002D46DC">
          <w:rPr>
            <w:noProof/>
            <w:webHidden/>
          </w:rPr>
          <w:fldChar w:fldCharType="end"/>
        </w:r>
      </w:hyperlink>
    </w:p>
    <w:p w14:paraId="0FB78278" w14:textId="3762A6BF" w:rsidR="001F3992" w:rsidRDefault="001F3992" w:rsidP="009F238B">
      <w:r>
        <w:fldChar w:fldCharType="end"/>
      </w:r>
    </w:p>
    <w:p w14:paraId="2AA3538C" w14:textId="30C9031F" w:rsidR="009F238B" w:rsidRDefault="009F238B" w:rsidP="009F238B"/>
    <w:p w14:paraId="2A899281" w14:textId="7AC63B52" w:rsidR="009F238B" w:rsidRDefault="009F238B" w:rsidP="009F238B"/>
    <w:p w14:paraId="21DEBE8A" w14:textId="79407072" w:rsidR="009F238B" w:rsidRDefault="009F238B" w:rsidP="009F238B"/>
    <w:p w14:paraId="3826CE16" w14:textId="43BCE175" w:rsidR="009F238B" w:rsidRDefault="009F238B" w:rsidP="009F238B"/>
    <w:p w14:paraId="40221993" w14:textId="773BEE98" w:rsidR="009F238B" w:rsidRDefault="009F238B" w:rsidP="009F238B"/>
    <w:p w14:paraId="513D4763" w14:textId="36E878B5" w:rsidR="009F238B" w:rsidRDefault="009F238B" w:rsidP="009F238B"/>
    <w:p w14:paraId="0F6B8622" w14:textId="2B0579AE" w:rsidR="009F238B" w:rsidRDefault="009F238B" w:rsidP="009F238B"/>
    <w:p w14:paraId="0C19CBF3" w14:textId="54B1E48B" w:rsidR="009F238B" w:rsidRDefault="009F238B" w:rsidP="009F238B"/>
    <w:p w14:paraId="47999C56" w14:textId="6B0F6209" w:rsidR="009F238B" w:rsidRDefault="009F238B" w:rsidP="009F238B"/>
    <w:p w14:paraId="4830E875" w14:textId="1752ADA5" w:rsidR="009F238B" w:rsidRDefault="009F238B" w:rsidP="009F238B"/>
    <w:p w14:paraId="59DC3DF3" w14:textId="71417727" w:rsidR="009F238B" w:rsidRDefault="009F238B" w:rsidP="009F238B"/>
    <w:p w14:paraId="7785183D" w14:textId="47FFCCC7" w:rsidR="009F238B" w:rsidRDefault="009F238B" w:rsidP="009F238B"/>
    <w:p w14:paraId="3B5FC86F" w14:textId="64991181" w:rsidR="009F238B" w:rsidRDefault="009F238B" w:rsidP="009F238B"/>
    <w:p w14:paraId="32941108" w14:textId="77777777" w:rsidR="009F238B" w:rsidRDefault="009F238B" w:rsidP="009F238B">
      <w:pPr>
        <w:pStyle w:val="Heading1"/>
        <w:tabs>
          <w:tab w:val="clear" w:pos="3330"/>
          <w:tab w:val="num" w:pos="720"/>
        </w:tabs>
        <w:ind w:left="360"/>
        <w:jc w:val="left"/>
        <w:rPr>
          <w:rFonts w:ascii="Calibri" w:hAnsi="Calibri" w:cs="Calibri"/>
        </w:rPr>
      </w:pPr>
      <w:bookmarkStart w:id="4" w:name="_Toc506295497"/>
      <w:bookmarkStart w:id="5" w:name="_Toc119075129"/>
      <w:r>
        <w:rPr>
          <w:rFonts w:ascii="Calibri" w:hAnsi="Calibri" w:cs="Calibri"/>
        </w:rPr>
        <w:t>Important Instructions</w:t>
      </w:r>
      <w:bookmarkEnd w:id="4"/>
      <w:bookmarkEnd w:id="5"/>
    </w:p>
    <w:p w14:paraId="16A88D0A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Associate must </w:t>
      </w:r>
      <w:r>
        <w:rPr>
          <w:rFonts w:ascii="Calibri" w:hAnsi="Calibri" w:cs="Calibri"/>
          <w:sz w:val="22"/>
          <w:szCs w:val="24"/>
        </w:rPr>
        <w:t xml:space="preserve">adhere to the Design Considerations specific to each </w:t>
      </w:r>
      <w:proofErr w:type="spellStart"/>
      <w:r>
        <w:rPr>
          <w:rFonts w:ascii="Calibri" w:hAnsi="Calibri" w:cs="Calibri"/>
          <w:sz w:val="22"/>
          <w:szCs w:val="24"/>
        </w:rPr>
        <w:t>Technolgy</w:t>
      </w:r>
      <w:proofErr w:type="spellEnd"/>
      <w:r>
        <w:rPr>
          <w:rFonts w:ascii="Calibri" w:hAnsi="Calibri" w:cs="Calibri"/>
          <w:sz w:val="22"/>
          <w:szCs w:val="24"/>
        </w:rPr>
        <w:t xml:space="preserve"> Track.</w:t>
      </w:r>
    </w:p>
    <w:p w14:paraId="5B377673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Associate must not submit project with compile-time or build-time errors</w:t>
      </w:r>
      <w:r>
        <w:rPr>
          <w:rFonts w:ascii="Calibri" w:hAnsi="Calibri" w:cs="Calibri"/>
          <w:sz w:val="22"/>
          <w:szCs w:val="24"/>
        </w:rPr>
        <w:t>.</w:t>
      </w:r>
    </w:p>
    <w:p w14:paraId="79C7EDFE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Being a Full-Stack Developer </w:t>
      </w:r>
      <w:r>
        <w:rPr>
          <w:rFonts w:ascii="Calibri" w:hAnsi="Calibri" w:cs="Calibri"/>
          <w:sz w:val="22"/>
          <w:szCs w:val="24"/>
        </w:rPr>
        <w:t>Project</w:t>
      </w:r>
      <w:r w:rsidRPr="00AD0D66">
        <w:rPr>
          <w:rFonts w:ascii="Calibri" w:hAnsi="Calibri" w:cs="Calibri"/>
          <w:sz w:val="22"/>
          <w:szCs w:val="24"/>
        </w:rPr>
        <w:t>, you must focus on ALL layers of the application development</w:t>
      </w:r>
      <w:r>
        <w:rPr>
          <w:rFonts w:ascii="Calibri" w:hAnsi="Calibri" w:cs="Calibri"/>
          <w:sz w:val="22"/>
          <w:szCs w:val="24"/>
        </w:rPr>
        <w:t>.</w:t>
      </w:r>
    </w:p>
    <w:p w14:paraId="06022FC6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Unit Testing is Mandatory, and we expect a code coverage of 100%</w:t>
      </w:r>
      <w:r>
        <w:rPr>
          <w:rFonts w:ascii="Calibri" w:hAnsi="Calibri" w:cs="Calibri"/>
          <w:sz w:val="22"/>
          <w:szCs w:val="24"/>
        </w:rPr>
        <w:t>. Use Unit testing and Mocking Frameworks wherever applicable.</w:t>
      </w:r>
    </w:p>
    <w:p w14:paraId="1CEF7435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All the Microservices, Client Application, DB Scripts, have to be packaged together in a single ZIP file. </w:t>
      </w:r>
      <w:r w:rsidRPr="00AD0D66">
        <w:rPr>
          <w:rFonts w:ascii="Calibri" w:hAnsi="Calibri" w:cs="Calibri"/>
          <w:sz w:val="22"/>
          <w:szCs w:val="24"/>
        </w:rPr>
        <w:t>Associate must submit the solution file in ZIP format only</w:t>
      </w:r>
      <w:r>
        <w:rPr>
          <w:rFonts w:ascii="Calibri" w:hAnsi="Calibri" w:cs="Calibri"/>
          <w:sz w:val="22"/>
          <w:szCs w:val="24"/>
        </w:rPr>
        <w:t>.</w:t>
      </w:r>
    </w:p>
    <w:p w14:paraId="2949CE5A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If backend has to be set up manually, appropriate DB scripts have to be provided along with the solution ZIP file</w:t>
      </w:r>
      <w:r>
        <w:rPr>
          <w:rFonts w:ascii="Calibri" w:hAnsi="Calibri" w:cs="Calibri"/>
          <w:sz w:val="22"/>
          <w:szCs w:val="24"/>
        </w:rPr>
        <w:t>.</w:t>
      </w:r>
    </w:p>
    <w:p w14:paraId="0F7E15E9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 READ ME has to be provided with steps to </w:t>
      </w:r>
      <w:r>
        <w:rPr>
          <w:rFonts w:ascii="Calibri" w:hAnsi="Calibri" w:cs="Calibri"/>
          <w:sz w:val="22"/>
          <w:szCs w:val="24"/>
        </w:rPr>
        <w:t>execute the submitted solution, the Launch URLs of the Microservices in cloud must be specified.</w:t>
      </w:r>
    </w:p>
    <w:p w14:paraId="731B3C7F" w14:textId="77777777" w:rsidR="00912B59" w:rsidRPr="00AD0D66" w:rsidRDefault="00912B59" w:rsidP="00912B59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(Importantly, the READ ME should contain the steps to execute DB scripts, the LAUNCH URL of the application)</w:t>
      </w:r>
    </w:p>
    <w:p w14:paraId="76ECBE75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Follow coding best practices while implementing the solution. Use appropriate desi</w:t>
      </w:r>
      <w:r>
        <w:rPr>
          <w:rFonts w:ascii="Calibri" w:hAnsi="Calibri" w:cs="Calibri"/>
          <w:sz w:val="22"/>
          <w:szCs w:val="24"/>
        </w:rPr>
        <w:t>gn patterns wherever applicable.</w:t>
      </w:r>
    </w:p>
    <w:p w14:paraId="1B6345D7" w14:textId="7353851D" w:rsidR="005B222C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>You are supposed to use an In-memory database or code level data as specified, for the Microservices that should be deployed in cloud. No Physical database is suggested for Microservice.</w:t>
      </w:r>
    </w:p>
    <w:p w14:paraId="6FBDC4BA" w14:textId="77777777" w:rsidR="008618AF" w:rsidRDefault="008618AF" w:rsidP="008618AF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</w:p>
    <w:p w14:paraId="302B915F" w14:textId="1274ACE0" w:rsidR="009F238B" w:rsidRDefault="009F238B" w:rsidP="009F238B"/>
    <w:p w14:paraId="2118CC2B" w14:textId="4F5D4957" w:rsidR="009F238B" w:rsidRDefault="009F238B" w:rsidP="009F238B"/>
    <w:p w14:paraId="48D35F87" w14:textId="70049E79" w:rsidR="009F238B" w:rsidRDefault="009F238B" w:rsidP="009F238B"/>
    <w:p w14:paraId="7C407F64" w14:textId="51640DD9" w:rsidR="009F238B" w:rsidRDefault="009F238B" w:rsidP="009F238B"/>
    <w:p w14:paraId="067414AE" w14:textId="2E49F855" w:rsidR="009F238B" w:rsidRDefault="009F238B" w:rsidP="009F238B"/>
    <w:p w14:paraId="66C8934B" w14:textId="37C789DA" w:rsidR="009F238B" w:rsidRDefault="009F238B" w:rsidP="009F238B"/>
    <w:p w14:paraId="7D002F5B" w14:textId="0B25BAFC" w:rsidR="009F238B" w:rsidRDefault="009F238B" w:rsidP="009F238B"/>
    <w:p w14:paraId="41831204" w14:textId="5C56ED55" w:rsidR="009F238B" w:rsidRDefault="009F238B" w:rsidP="009F238B"/>
    <w:p w14:paraId="0DDBB378" w14:textId="4080B10D" w:rsidR="009F238B" w:rsidRDefault="009F238B" w:rsidP="009F238B"/>
    <w:p w14:paraId="24150AE1" w14:textId="564F1455" w:rsidR="009F238B" w:rsidRDefault="009F238B" w:rsidP="009F238B"/>
    <w:p w14:paraId="32CBDC5E" w14:textId="51D1D3AB" w:rsidR="009F238B" w:rsidRDefault="009F238B" w:rsidP="009F238B"/>
    <w:p w14:paraId="3E7A9F1C" w14:textId="77777777" w:rsidR="005670B6" w:rsidRDefault="00D427FE" w:rsidP="00A35C07">
      <w:pPr>
        <w:pStyle w:val="Heading1"/>
        <w:tabs>
          <w:tab w:val="left" w:pos="1080"/>
        </w:tabs>
        <w:ind w:left="360"/>
      </w:pPr>
      <w:bookmarkStart w:id="6" w:name="_Toc246846469"/>
      <w:r>
        <w:br w:type="page"/>
      </w:r>
      <w:bookmarkStart w:id="7" w:name="_Toc119075130"/>
      <w:r w:rsidR="2F9456F4">
        <w:lastRenderedPageBreak/>
        <w:t>Introduction</w:t>
      </w:r>
      <w:bookmarkEnd w:id="6"/>
      <w:bookmarkEnd w:id="7"/>
    </w:p>
    <w:p w14:paraId="5CFD1200" w14:textId="77777777" w:rsidR="005670B6" w:rsidRDefault="2F9456F4" w:rsidP="00BB13F8">
      <w:pPr>
        <w:pStyle w:val="Heading2"/>
      </w:pPr>
      <w:bookmarkStart w:id="8" w:name="_Toc246846470"/>
      <w:bookmarkStart w:id="9" w:name="_Toc119075131"/>
      <w:r>
        <w:t>Purpose of this document</w:t>
      </w:r>
      <w:bookmarkEnd w:id="8"/>
      <w:bookmarkEnd w:id="9"/>
    </w:p>
    <w:p w14:paraId="68D60F6C" w14:textId="4E6E4F0B" w:rsidR="00D978BA" w:rsidRPr="00D978BA" w:rsidRDefault="00D978BA" w:rsidP="00D978BA">
      <w:pPr>
        <w:pStyle w:val="Bodytext"/>
        <w:spacing w:line="240" w:lineRule="auto"/>
        <w:jc w:val="left"/>
      </w:pPr>
      <w:bookmarkStart w:id="10" w:name="_Toc246846471"/>
      <w:bookmarkStart w:id="11" w:name="_Toc527193509"/>
      <w:r w:rsidRPr="00D978BA">
        <w:t>The purpose of the software requirement document is to systematically capture requirements for the project and the system “</w:t>
      </w:r>
      <w:r w:rsidR="00D34701">
        <w:t>Loan Management System</w:t>
      </w:r>
      <w:r w:rsidR="00BB7418">
        <w:t>” that has</w:t>
      </w:r>
      <w:r w:rsidRPr="00D978BA">
        <w:t xml:space="preserve"> to be developed. Both functional and non-functional requirements are captured in this document. It also serves as the input for the project scoping. </w:t>
      </w:r>
    </w:p>
    <w:p w14:paraId="31747990" w14:textId="77777777" w:rsidR="00977403" w:rsidRDefault="00D978BA" w:rsidP="00977403">
      <w:pPr>
        <w:pStyle w:val="Bodytext"/>
        <w:spacing w:line="240" w:lineRule="auto"/>
        <w:jc w:val="left"/>
      </w:pPr>
      <w:r w:rsidRPr="00D978BA">
        <w:t>The scope of this document is limited to addressing the requirements from a user, quality, and non-functional perspective.</w:t>
      </w:r>
      <w:r w:rsidR="005B0EBA">
        <w:t xml:space="preserve"> </w:t>
      </w:r>
    </w:p>
    <w:p w14:paraId="771A9998" w14:textId="45463538" w:rsidR="00D978BA" w:rsidRPr="00D978BA" w:rsidRDefault="005B0EBA" w:rsidP="00977403">
      <w:pPr>
        <w:pStyle w:val="Bodytext"/>
        <w:spacing w:line="240" w:lineRule="auto"/>
        <w:jc w:val="left"/>
      </w:pPr>
      <w:r>
        <w:t xml:space="preserve">High Level Design considerations are also </w:t>
      </w:r>
      <w:proofErr w:type="spellStart"/>
      <w:r>
        <w:t>specificed</w:t>
      </w:r>
      <w:proofErr w:type="spellEnd"/>
      <w:r>
        <w:t xml:space="preserve"> wherever applicable, however the detailed design considerations have to be strictly adhered to during implementation.</w:t>
      </w:r>
    </w:p>
    <w:p w14:paraId="0BC9FAE4" w14:textId="77777777" w:rsidR="005670B6" w:rsidRDefault="2F9456F4" w:rsidP="00BB13F8">
      <w:pPr>
        <w:pStyle w:val="Heading2"/>
      </w:pPr>
      <w:bookmarkStart w:id="12" w:name="_Toc119075132"/>
      <w:r>
        <w:t>Project Overview</w:t>
      </w:r>
      <w:bookmarkEnd w:id="10"/>
      <w:bookmarkEnd w:id="12"/>
    </w:p>
    <w:p w14:paraId="020A48B8" w14:textId="31ADF0E3" w:rsidR="00BB7418" w:rsidRDefault="002735CC" w:rsidP="00304D07">
      <w:pPr>
        <w:widowControl/>
        <w:shd w:val="clear" w:color="auto" w:fill="FFFFFF"/>
        <w:spacing w:before="0" w:after="0" w:line="240" w:lineRule="auto"/>
        <w:ind w:left="1080" w:right="0"/>
      </w:pPr>
      <w:r>
        <w:rPr>
          <w:rFonts w:ascii="Segoe UI" w:hAnsi="Segoe UI" w:cs="Segoe UI"/>
          <w:color w:val="000000"/>
        </w:rPr>
        <w:t>Policy Market</w:t>
      </w:r>
      <w:r w:rsidR="00336612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is a new startup in the business of various kinds of policies like life insurance, health insurance, etc</w:t>
      </w:r>
      <w:r w:rsidR="00F60F93">
        <w:rPr>
          <w:rFonts w:ascii="Segoe UI" w:hAnsi="Segoe UI" w:cs="Segoe UI"/>
          <w:color w:val="000000"/>
        </w:rPr>
        <w:t>.</w:t>
      </w:r>
      <w:r>
        <w:rPr>
          <w:rFonts w:ascii="Segoe UI" w:hAnsi="Segoe UI" w:cs="Segoe UI"/>
          <w:color w:val="000000"/>
        </w:rPr>
        <w:t xml:space="preserve">, Your team has been assigned the account of policy market to develop their application. The application should have a responsive web based interface to perform various </w:t>
      </w:r>
      <w:proofErr w:type="spellStart"/>
      <w:r>
        <w:rPr>
          <w:rFonts w:ascii="Segoe UI" w:hAnsi="Segoe UI" w:cs="Segoe UI"/>
          <w:color w:val="000000"/>
        </w:rPr>
        <w:t>activies</w:t>
      </w:r>
      <w:proofErr w:type="spellEnd"/>
      <w:r>
        <w:rPr>
          <w:rFonts w:ascii="Segoe UI" w:hAnsi="Segoe UI" w:cs="Segoe UI"/>
          <w:color w:val="000000"/>
        </w:rPr>
        <w:t xml:space="preserve"> like – managing customer profiles, working with policies and subscription, tracking and paying the policy premiums and managing the claims associated with the policies.</w:t>
      </w:r>
    </w:p>
    <w:p w14:paraId="56DABE0D" w14:textId="77777777" w:rsidR="005670B6" w:rsidRDefault="2F9456F4" w:rsidP="00BB13F8">
      <w:pPr>
        <w:pStyle w:val="Heading2"/>
      </w:pPr>
      <w:bookmarkStart w:id="13" w:name="_Toc246846472"/>
      <w:bookmarkStart w:id="14" w:name="_Toc119075133"/>
      <w:r>
        <w:t>Scope</w:t>
      </w:r>
      <w:bookmarkEnd w:id="13"/>
      <w:bookmarkEnd w:id="14"/>
    </w:p>
    <w:p w14:paraId="4C81CAB6" w14:textId="32D0D467" w:rsidR="00C01D89" w:rsidRDefault="009C5359" w:rsidP="008D5A9E">
      <w:pPr>
        <w:pStyle w:val="Bodytext"/>
      </w:pPr>
      <w:r>
        <w:t>Below are the modules that needs to be developed part of the Project:</w:t>
      </w:r>
    </w:p>
    <w:tbl>
      <w:tblPr>
        <w:tblStyle w:val="TableGrid"/>
        <w:tblW w:w="8365" w:type="dxa"/>
        <w:tblInd w:w="1080" w:type="dxa"/>
        <w:tblLook w:val="04A0" w:firstRow="1" w:lastRow="0" w:firstColumn="1" w:lastColumn="0" w:noHBand="0" w:noVBand="1"/>
      </w:tblPr>
      <w:tblGrid>
        <w:gridCol w:w="1242"/>
        <w:gridCol w:w="1744"/>
        <w:gridCol w:w="5379"/>
      </w:tblGrid>
      <w:tr w:rsidR="009C5359" w14:paraId="6988C887" w14:textId="77777777" w:rsidTr="002944A1">
        <w:tc>
          <w:tcPr>
            <w:tcW w:w="1242" w:type="dxa"/>
            <w:shd w:val="clear" w:color="auto" w:fill="2F5496" w:themeFill="accent5" w:themeFillShade="BF"/>
          </w:tcPr>
          <w:p w14:paraId="033E0347" w14:textId="57BA0A5E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No.</w:t>
            </w:r>
          </w:p>
        </w:tc>
        <w:tc>
          <w:tcPr>
            <w:tcW w:w="1744" w:type="dxa"/>
            <w:shd w:val="clear" w:color="auto" w:fill="2F5496" w:themeFill="accent5" w:themeFillShade="BF"/>
          </w:tcPr>
          <w:p w14:paraId="7D105CCF" w14:textId="24F20DD3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Name</w:t>
            </w:r>
          </w:p>
        </w:tc>
        <w:tc>
          <w:tcPr>
            <w:tcW w:w="5379" w:type="dxa"/>
            <w:shd w:val="clear" w:color="auto" w:fill="2F5496" w:themeFill="accent5" w:themeFillShade="BF"/>
          </w:tcPr>
          <w:p w14:paraId="77C55CDF" w14:textId="33669A6F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Description</w:t>
            </w:r>
          </w:p>
        </w:tc>
      </w:tr>
      <w:tr w:rsidR="009C5359" w14:paraId="722A8F8D" w14:textId="77777777" w:rsidTr="002944A1">
        <w:tc>
          <w:tcPr>
            <w:tcW w:w="1242" w:type="dxa"/>
          </w:tcPr>
          <w:p w14:paraId="3F81C413" w14:textId="0A66A961" w:rsidR="009C5359" w:rsidRDefault="009C5359" w:rsidP="008D5A9E">
            <w:pPr>
              <w:pStyle w:val="Bodytext"/>
              <w:ind w:left="0"/>
            </w:pPr>
            <w:r>
              <w:t>REQ_01</w:t>
            </w:r>
          </w:p>
        </w:tc>
        <w:tc>
          <w:tcPr>
            <w:tcW w:w="1744" w:type="dxa"/>
          </w:tcPr>
          <w:p w14:paraId="704BEF5B" w14:textId="4EE38B3B" w:rsidR="009C5359" w:rsidRDefault="00AA64C0" w:rsidP="00AA64C0">
            <w:pPr>
              <w:pStyle w:val="Bodytext"/>
              <w:ind w:left="0"/>
              <w:jc w:val="left"/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Profile</w:t>
            </w:r>
            <w:r w:rsidR="00834E34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Management</w:t>
            </w:r>
            <w:r w:rsidR="001C7A52">
              <w:t xml:space="preserve"> module</w:t>
            </w:r>
          </w:p>
        </w:tc>
        <w:tc>
          <w:tcPr>
            <w:tcW w:w="5379" w:type="dxa"/>
          </w:tcPr>
          <w:p w14:paraId="21773375" w14:textId="5BA428F4" w:rsidR="004F3CD1" w:rsidRPr="004F3CD1" w:rsidRDefault="00585513" w:rsidP="00395FDC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Customers will be able to create a new profile for themselves</w:t>
            </w:r>
          </w:p>
          <w:p w14:paraId="4B440E45" w14:textId="6FCC0AA0" w:rsidR="004F3CD1" w:rsidRPr="004F3CD1" w:rsidRDefault="00585513" w:rsidP="00395FDC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Customers can register their nominees into the system</w:t>
            </w:r>
          </w:p>
          <w:p w14:paraId="2C2A69D3" w14:textId="782CAC4C" w:rsidR="007F5D16" w:rsidRDefault="00585513" w:rsidP="004F3CD1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Customers can also remove a particular nominee added earlier</w:t>
            </w:r>
          </w:p>
        </w:tc>
      </w:tr>
      <w:tr w:rsidR="009C5359" w14:paraId="686019EE" w14:textId="77777777" w:rsidTr="002944A1">
        <w:tc>
          <w:tcPr>
            <w:tcW w:w="1242" w:type="dxa"/>
          </w:tcPr>
          <w:p w14:paraId="65D2147F" w14:textId="69548032" w:rsidR="009C5359" w:rsidRDefault="009C5359" w:rsidP="008D5A9E">
            <w:pPr>
              <w:pStyle w:val="Bodytext"/>
              <w:ind w:left="0"/>
            </w:pPr>
            <w:r>
              <w:t>REQ_02</w:t>
            </w:r>
          </w:p>
        </w:tc>
        <w:tc>
          <w:tcPr>
            <w:tcW w:w="1744" w:type="dxa"/>
          </w:tcPr>
          <w:p w14:paraId="47694B24" w14:textId="2DFF1C85" w:rsidR="009C5359" w:rsidRPr="00304D07" w:rsidRDefault="00AA64C0" w:rsidP="00AA64C0">
            <w:pPr>
              <w:pStyle w:val="Bodytext"/>
              <w:ind w:left="0"/>
              <w:jc w:val="left"/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Policy Plans </w:t>
            </w:r>
            <w:r w:rsidR="005C1BF6">
              <w:t>module</w:t>
            </w:r>
          </w:p>
        </w:tc>
        <w:tc>
          <w:tcPr>
            <w:tcW w:w="5379" w:type="dxa"/>
          </w:tcPr>
          <w:p w14:paraId="6DAA1BB0" w14:textId="0DA2D7A1" w:rsidR="004F3CD1" w:rsidRDefault="00A05C7A" w:rsidP="007F5D16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>Policy managers can create new policy plans in the system</w:t>
            </w:r>
          </w:p>
          <w:p w14:paraId="25B10EBE" w14:textId="23DE3FD3" w:rsidR="004F3CD1" w:rsidRDefault="00A05C7A" w:rsidP="007F5D16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 xml:space="preserve">Customers and policy managers can </w:t>
            </w:r>
            <w:r w:rsidR="00657E74">
              <w:rPr>
                <w:rFonts w:cs="Arial"/>
              </w:rPr>
              <w:t>search</w:t>
            </w:r>
            <w:r>
              <w:rPr>
                <w:rFonts w:cs="Arial"/>
              </w:rPr>
              <w:t xml:space="preserve"> the existing policies available</w:t>
            </w:r>
          </w:p>
          <w:p w14:paraId="2D747959" w14:textId="6DF8ADC5" w:rsidR="007F5D16" w:rsidRPr="00453E75" w:rsidRDefault="00A05C7A" w:rsidP="004F3CD1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>A customer will be able to subscribe to a policy of their choosing</w:t>
            </w:r>
          </w:p>
        </w:tc>
      </w:tr>
      <w:tr w:rsidR="009C5359" w14:paraId="7F092A44" w14:textId="77777777" w:rsidTr="002944A1">
        <w:tc>
          <w:tcPr>
            <w:tcW w:w="1242" w:type="dxa"/>
          </w:tcPr>
          <w:p w14:paraId="49CFAE0E" w14:textId="495D1C4E" w:rsidR="009C5359" w:rsidRDefault="009C5359" w:rsidP="008D5A9E">
            <w:pPr>
              <w:pStyle w:val="Bodytext"/>
              <w:ind w:left="0"/>
            </w:pPr>
            <w:r>
              <w:t>REQ_03</w:t>
            </w:r>
          </w:p>
        </w:tc>
        <w:tc>
          <w:tcPr>
            <w:tcW w:w="1744" w:type="dxa"/>
          </w:tcPr>
          <w:p w14:paraId="3F552CD2" w14:textId="6A186EC7" w:rsidR="009C5359" w:rsidRDefault="00AA64C0" w:rsidP="00D30FEE">
            <w:pPr>
              <w:pStyle w:val="Bodytext"/>
              <w:ind w:left="0"/>
              <w:jc w:val="left"/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Premium</w:t>
            </w:r>
            <w:r w:rsidR="000B1ADE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="00DF770A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Management</w:t>
            </w:r>
            <w:r w:rsidR="00102F54" w:rsidRPr="00102F54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="005C1BF6">
              <w:lastRenderedPageBreak/>
              <w:t>module</w:t>
            </w:r>
          </w:p>
        </w:tc>
        <w:tc>
          <w:tcPr>
            <w:tcW w:w="5379" w:type="dxa"/>
          </w:tcPr>
          <w:p w14:paraId="2C0D7327" w14:textId="415F8472" w:rsidR="004F3CD1" w:rsidRPr="004F3CD1" w:rsidRDefault="00591911" w:rsidP="00395FDC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lastRenderedPageBreak/>
              <w:t xml:space="preserve">The customers can pay the </w:t>
            </w:r>
            <w:proofErr w:type="spellStart"/>
            <w:r>
              <w:rPr>
                <w:rFonts w:cs="Arial"/>
                <w:color w:val="000000"/>
                <w:shd w:val="clear" w:color="auto" w:fill="FFFFFF"/>
              </w:rPr>
              <w:t>montly</w:t>
            </w:r>
            <w:proofErr w:type="spellEnd"/>
            <w:r>
              <w:rPr>
                <w:rFonts w:cs="Arial"/>
                <w:color w:val="000000"/>
                <w:shd w:val="clear" w:color="auto" w:fill="FFFFFF"/>
              </w:rPr>
              <w:t xml:space="preserve"> premium for their </w:t>
            </w:r>
            <w:r>
              <w:rPr>
                <w:rFonts w:cs="Arial"/>
                <w:color w:val="000000"/>
                <w:shd w:val="clear" w:color="auto" w:fill="FFFFFF"/>
              </w:rPr>
              <w:lastRenderedPageBreak/>
              <w:t>policies</w:t>
            </w:r>
          </w:p>
          <w:p w14:paraId="09B4E44F" w14:textId="6CA7497B" w:rsidR="004F3CD1" w:rsidRPr="004F3CD1" w:rsidRDefault="00C9576A" w:rsidP="00395FDC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>Customers can also view the history of their premium payments</w:t>
            </w:r>
          </w:p>
          <w:p w14:paraId="41A5570B" w14:textId="3B354C2E" w:rsidR="00D30FEE" w:rsidRPr="004F3CD1" w:rsidRDefault="00C9576A" w:rsidP="004F3CD1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>Policy managers can view the due premium for the current month</w:t>
            </w:r>
          </w:p>
        </w:tc>
      </w:tr>
      <w:tr w:rsidR="009C5359" w14:paraId="1F53BCB2" w14:textId="77777777" w:rsidTr="002944A1">
        <w:tc>
          <w:tcPr>
            <w:tcW w:w="1242" w:type="dxa"/>
          </w:tcPr>
          <w:p w14:paraId="43551B01" w14:textId="44EA009B" w:rsidR="009C5359" w:rsidRDefault="00A44F69" w:rsidP="008D5A9E">
            <w:pPr>
              <w:pStyle w:val="Bodytext"/>
              <w:ind w:left="0"/>
            </w:pPr>
            <w:r>
              <w:lastRenderedPageBreak/>
              <w:t>REQ_0</w:t>
            </w:r>
            <w:r w:rsidR="00D33978">
              <w:t>4</w:t>
            </w:r>
          </w:p>
        </w:tc>
        <w:tc>
          <w:tcPr>
            <w:tcW w:w="1744" w:type="dxa"/>
          </w:tcPr>
          <w:p w14:paraId="32F9BC06" w14:textId="2302E14A" w:rsidR="009C5359" w:rsidRPr="007356DD" w:rsidRDefault="00AA64C0" w:rsidP="00AA64C0">
            <w:pPr>
              <w:pStyle w:val="Bodytext"/>
              <w:ind w:left="0"/>
              <w:jc w:val="left"/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Claims</w:t>
            </w:r>
            <w:r w:rsidR="00C11619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="000B1ADE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management</w:t>
            </w:r>
            <w:r w:rsidR="007356DD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="00102F54">
              <w:t>module</w:t>
            </w:r>
          </w:p>
        </w:tc>
        <w:tc>
          <w:tcPr>
            <w:tcW w:w="5379" w:type="dxa"/>
          </w:tcPr>
          <w:p w14:paraId="37E20A81" w14:textId="170157ED" w:rsidR="00205DAF" w:rsidRDefault="00AD29EC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The customers can raise a new claim request</w:t>
            </w:r>
          </w:p>
          <w:p w14:paraId="57E1E083" w14:textId="0DED81AA" w:rsidR="004F3CD1" w:rsidRDefault="00AD29EC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Policy managers will be able to view all the new claim requests</w:t>
            </w:r>
          </w:p>
          <w:p w14:paraId="31AEF0AC" w14:textId="1C013234" w:rsidR="00205DAF" w:rsidRPr="004F3CD1" w:rsidRDefault="00AD29EC" w:rsidP="004F3CD1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The policy managers will be able to process a claim request</w:t>
            </w:r>
          </w:p>
        </w:tc>
      </w:tr>
    </w:tbl>
    <w:p w14:paraId="65A4490E" w14:textId="0ABD1F84" w:rsidR="005C76D0" w:rsidRPr="00877400" w:rsidRDefault="00877400" w:rsidP="00877400">
      <w:pPr>
        <w:pStyle w:val="Caption"/>
        <w:jc w:val="center"/>
        <w:rPr>
          <w:sz w:val="16"/>
        </w:rPr>
      </w:pPr>
      <w:r w:rsidRPr="00877400">
        <w:rPr>
          <w:sz w:val="16"/>
        </w:rPr>
        <w:t xml:space="preserve">Table </w:t>
      </w:r>
      <w:r>
        <w:rPr>
          <w:sz w:val="16"/>
        </w:rPr>
        <w:fldChar w:fldCharType="begin"/>
      </w:r>
      <w:r>
        <w:rPr>
          <w:sz w:val="16"/>
        </w:rPr>
        <w:instrText xml:space="preserve"> SEQ Table \* ARABIC </w:instrText>
      </w:r>
      <w:r>
        <w:rPr>
          <w:sz w:val="16"/>
        </w:rPr>
        <w:fldChar w:fldCharType="separate"/>
      </w:r>
      <w:r w:rsidR="00714E59">
        <w:rPr>
          <w:noProof/>
          <w:sz w:val="16"/>
        </w:rPr>
        <w:t>1</w:t>
      </w:r>
      <w:r>
        <w:rPr>
          <w:sz w:val="16"/>
        </w:rPr>
        <w:fldChar w:fldCharType="end"/>
      </w:r>
      <w:r w:rsidRPr="00877400">
        <w:rPr>
          <w:sz w:val="16"/>
        </w:rPr>
        <w:t xml:space="preserve"> : Application Modules</w:t>
      </w:r>
    </w:p>
    <w:p w14:paraId="06F57F81" w14:textId="77777777" w:rsidR="005C76D0" w:rsidRDefault="005C76D0">
      <w:pPr>
        <w:widowControl/>
        <w:spacing w:before="0" w:after="0" w:line="240" w:lineRule="auto"/>
        <w:ind w:right="0"/>
        <w:rPr>
          <w:color w:val="479DB3"/>
          <w:sz w:val="32"/>
          <w:szCs w:val="44"/>
        </w:rPr>
      </w:pPr>
      <w:r>
        <w:br w:type="page"/>
      </w:r>
    </w:p>
    <w:p w14:paraId="7ECD763C" w14:textId="472080D7" w:rsidR="00EE4D2B" w:rsidRPr="00EE4D2B" w:rsidRDefault="00EE4D2B" w:rsidP="00EE4D2B">
      <w:pPr>
        <w:pStyle w:val="Heading1"/>
        <w:tabs>
          <w:tab w:val="clear" w:pos="3330"/>
        </w:tabs>
        <w:ind w:left="360"/>
      </w:pPr>
      <w:bookmarkStart w:id="15" w:name="_Toc119075134"/>
      <w:bookmarkEnd w:id="11"/>
      <w:r>
        <w:lastRenderedPageBreak/>
        <w:t>Use Case Diagram</w:t>
      </w:r>
      <w:bookmarkEnd w:id="15"/>
    </w:p>
    <w:p w14:paraId="17565269" w14:textId="763E9864" w:rsidR="002944A1" w:rsidRDefault="005C76D0" w:rsidP="00AD3D78">
      <w:pPr>
        <w:pStyle w:val="Bodytext"/>
        <w:ind w:left="720"/>
      </w:pPr>
      <w:r w:rsidRPr="005C76D0">
        <w:t>The following use case diagram shows various users of the system and their responsibilities</w:t>
      </w:r>
      <w:r>
        <w:t>.</w:t>
      </w:r>
    </w:p>
    <w:p w14:paraId="5E8BF57E" w14:textId="26C8EC5A" w:rsidR="00DD1F25" w:rsidRDefault="00E95541" w:rsidP="00BB4F5D">
      <w:pPr>
        <w:pStyle w:val="Bodytext"/>
        <w:keepNext/>
        <w:ind w:left="720"/>
      </w:pPr>
      <w:r>
        <w:rPr>
          <w:noProof/>
          <w:lang w:val="en-IN" w:eastAsia="en-IN"/>
        </w:rPr>
        <w:drawing>
          <wp:inline distT="0" distB="0" distL="0" distR="0" wp14:anchorId="05200367" wp14:editId="69AE9F02">
            <wp:extent cx="5314950" cy="5236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901E" w14:textId="0440209F" w:rsidR="00747257" w:rsidRPr="002D5F62" w:rsidRDefault="00DD1F25" w:rsidP="00DD1F25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1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Use case diagram</w:t>
      </w:r>
    </w:p>
    <w:p w14:paraId="4FFDCADA" w14:textId="565BF412" w:rsidR="00747257" w:rsidRDefault="00747257" w:rsidP="00747257">
      <w:pPr>
        <w:pStyle w:val="Bodytext"/>
      </w:pPr>
    </w:p>
    <w:p w14:paraId="6DB6DFC8" w14:textId="77777777" w:rsidR="005C76D0" w:rsidRDefault="005C76D0">
      <w:pPr>
        <w:widowControl/>
        <w:spacing w:before="0" w:after="0" w:line="240" w:lineRule="auto"/>
        <w:ind w:right="0"/>
        <w:rPr>
          <w:color w:val="479DB3"/>
          <w:sz w:val="32"/>
          <w:szCs w:val="44"/>
        </w:rPr>
      </w:pPr>
      <w:r>
        <w:br w:type="page"/>
      </w:r>
    </w:p>
    <w:p w14:paraId="4ACBD6A7" w14:textId="707E9D1F" w:rsidR="00966571" w:rsidRDefault="00966571" w:rsidP="00966571">
      <w:pPr>
        <w:pStyle w:val="Heading1"/>
        <w:tabs>
          <w:tab w:val="clear" w:pos="3330"/>
        </w:tabs>
        <w:ind w:left="360"/>
      </w:pPr>
      <w:bookmarkStart w:id="16" w:name="_Toc119075135"/>
      <w:r>
        <w:lastRenderedPageBreak/>
        <w:t xml:space="preserve">System </w:t>
      </w:r>
      <w:r w:rsidR="000D5E29">
        <w:t>Architecture</w:t>
      </w:r>
      <w:r>
        <w:t xml:space="preserve"> Diagram</w:t>
      </w:r>
      <w:bookmarkEnd w:id="16"/>
    </w:p>
    <w:p w14:paraId="151AE019" w14:textId="608A59BB" w:rsidR="00DD1F25" w:rsidRDefault="00CC513D" w:rsidP="00480F04">
      <w:pPr>
        <w:pStyle w:val="Bodytext"/>
        <w:keepNext/>
        <w:ind w:left="720" w:right="1109"/>
      </w:pPr>
      <w:r>
        <w:rPr>
          <w:noProof/>
          <w:lang w:val="en-IN" w:eastAsia="en-IN"/>
        </w:rPr>
        <w:drawing>
          <wp:inline distT="0" distB="0" distL="0" distR="0" wp14:anchorId="36A154D8" wp14:editId="2027142B">
            <wp:extent cx="3902529" cy="267162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8445" cy="270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715D" w14:textId="09E7B7C0" w:rsidR="00777070" w:rsidRPr="002D5F62" w:rsidRDefault="00DD1F25" w:rsidP="00A13C45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2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Application Architecture Diagram</w:t>
      </w:r>
    </w:p>
    <w:p w14:paraId="1980FDF8" w14:textId="049BD5EF" w:rsidR="00A13C45" w:rsidRDefault="00A13C45" w:rsidP="006474DF">
      <w:pPr>
        <w:pStyle w:val="Heading1"/>
        <w:tabs>
          <w:tab w:val="clear" w:pos="3330"/>
        </w:tabs>
        <w:ind w:left="360"/>
      </w:pPr>
      <w:bookmarkStart w:id="17" w:name="_Toc119075136"/>
      <w:bookmarkStart w:id="18" w:name="_Toc506295514"/>
      <w:r>
        <w:t>Development Phases</w:t>
      </w:r>
      <w:bookmarkEnd w:id="17"/>
    </w:p>
    <w:p w14:paraId="256D8F65" w14:textId="77777777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The application will be developed in 2 phase. </w:t>
      </w:r>
    </w:p>
    <w:p w14:paraId="0E4F93FE" w14:textId="70DB663C" w:rsidR="00A13C45" w:rsidRDefault="00A9681E" w:rsidP="00395FDC">
      <w:pPr>
        <w:pStyle w:val="ListParagraph"/>
        <w:numPr>
          <w:ilvl w:val="0"/>
          <w:numId w:val="19"/>
        </w:numPr>
      </w:pPr>
      <w:r>
        <w:t xml:space="preserve">Each phase will have </w:t>
      </w:r>
      <w:r w:rsidR="00907B9A">
        <w:t>4</w:t>
      </w:r>
      <w:r w:rsidR="00A13C45" w:rsidRPr="00A13C45">
        <w:t xml:space="preserve"> stages followed by a review at the end. </w:t>
      </w:r>
    </w:p>
    <w:p w14:paraId="2F45D125" w14:textId="77777777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The phase-1 output will be unit tested core business logic of the application. </w:t>
      </w:r>
    </w:p>
    <w:p w14:paraId="2A72A08A" w14:textId="3066E97C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In phase-2 the output will be a functional application with micro-service and the </w:t>
      </w:r>
      <w:r w:rsidR="0060629F">
        <w:t>Front end</w:t>
      </w:r>
      <w:r w:rsidRPr="00A13C45">
        <w:t>.</w:t>
      </w:r>
    </w:p>
    <w:p w14:paraId="44891E54" w14:textId="066785F9" w:rsidR="00A13C45" w:rsidRDefault="00A13C45" w:rsidP="00395FDC">
      <w:pPr>
        <w:pStyle w:val="ListParagraph"/>
        <w:numPr>
          <w:ilvl w:val="0"/>
          <w:numId w:val="19"/>
        </w:numPr>
      </w:pPr>
      <w:r>
        <w:t xml:space="preserve">Each stage of the development phase must be completed </w:t>
      </w:r>
      <w:r w:rsidR="000D5E29">
        <w:t>alongside</w:t>
      </w:r>
      <w:r w:rsidR="0009735E">
        <w:t xml:space="preserve"> the learning milestone</w:t>
      </w:r>
    </w:p>
    <w:p w14:paraId="112EF8CC" w14:textId="77777777" w:rsidR="0009735E" w:rsidRDefault="0009735E" w:rsidP="0009735E">
      <w:pPr>
        <w:pStyle w:val="ListParagraph"/>
      </w:pPr>
    </w:p>
    <w:p w14:paraId="520B5D6F" w14:textId="25C8B360" w:rsidR="0009735E" w:rsidRPr="00A13C45" w:rsidRDefault="0009735E" w:rsidP="0009735E">
      <w:pPr>
        <w:pStyle w:val="ListParagraph"/>
      </w:pPr>
      <w:r w:rsidRPr="00CC6C8A">
        <w:rPr>
          <w:noProof/>
          <w:lang w:val="en-IN" w:eastAsia="en-IN"/>
        </w:rPr>
        <w:drawing>
          <wp:inline distT="0" distB="0" distL="0" distR="0" wp14:anchorId="101416C6" wp14:editId="2BD5A32E">
            <wp:extent cx="2111829" cy="2311400"/>
            <wp:effectExtent l="0" t="0" r="0" b="1270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  <w:r w:rsidRPr="00CC6C8A">
        <w:rPr>
          <w:noProof/>
          <w:lang w:val="en-IN" w:eastAsia="en-IN"/>
        </w:rPr>
        <w:drawing>
          <wp:inline distT="0" distB="0" distL="0" distR="0" wp14:anchorId="1F962DFD" wp14:editId="64357F2D">
            <wp:extent cx="2711450" cy="2330234"/>
            <wp:effectExtent l="0" t="0" r="0" b="13335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78623E41" w14:textId="77777777" w:rsidR="006474DF" w:rsidRPr="006474DF" w:rsidRDefault="006474DF" w:rsidP="006474DF">
      <w:pPr>
        <w:pStyle w:val="Heading1"/>
        <w:tabs>
          <w:tab w:val="clear" w:pos="3330"/>
        </w:tabs>
        <w:ind w:left="360"/>
      </w:pPr>
      <w:bookmarkStart w:id="19" w:name="_Toc119075137"/>
      <w:r w:rsidRPr="006474DF">
        <w:lastRenderedPageBreak/>
        <w:t>System Requirements</w:t>
      </w:r>
      <w:bookmarkEnd w:id="18"/>
      <w:bookmarkEnd w:id="19"/>
    </w:p>
    <w:p w14:paraId="6BFB2937" w14:textId="26BE0CF5" w:rsidR="006474DF" w:rsidRPr="006474DF" w:rsidRDefault="00DF3DF2" w:rsidP="006474DF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0" w:name="_Toc119075138"/>
      <w:r>
        <w:rPr>
          <w:rFonts w:ascii="Calibri" w:hAnsi="Calibri"/>
          <w:b/>
        </w:rPr>
        <w:t xml:space="preserve">Module – </w:t>
      </w:r>
      <w:r w:rsidR="00A1255F">
        <w:rPr>
          <w:rFonts w:ascii="Calibri" w:hAnsi="Calibri"/>
          <w:b/>
        </w:rPr>
        <w:t>Profile</w:t>
      </w:r>
      <w:r w:rsidR="00933BBF">
        <w:rPr>
          <w:rFonts w:ascii="Calibri" w:hAnsi="Calibri"/>
          <w:b/>
        </w:rPr>
        <w:t xml:space="preserve"> </w:t>
      </w:r>
      <w:r w:rsidR="00A1255F">
        <w:rPr>
          <w:rFonts w:ascii="Calibri" w:hAnsi="Calibri"/>
          <w:b/>
        </w:rPr>
        <w:t>Management</w:t>
      </w:r>
      <w:bookmarkEnd w:id="20"/>
    </w:p>
    <w:p w14:paraId="703E55D8" w14:textId="5EEF35E4" w:rsidR="007C07A9" w:rsidRDefault="00AD29EC" w:rsidP="000C7FB6">
      <w:r>
        <w:t>This module is primarily used by the customers of the portal to manage their profiles. It allows the following operations</w:t>
      </w:r>
      <w:r w:rsidR="007C07A9">
        <w:t>.</w:t>
      </w:r>
    </w:p>
    <w:p w14:paraId="665D09A9" w14:textId="63AA5473" w:rsidR="005630DE" w:rsidRDefault="005630DE" w:rsidP="005630DE">
      <w:pPr>
        <w:pStyle w:val="ListParagraph"/>
        <w:numPr>
          <w:ilvl w:val="0"/>
          <w:numId w:val="68"/>
        </w:numPr>
      </w:pPr>
      <w:r>
        <w:t>Customers will be able to create a new profile for themselves</w:t>
      </w:r>
    </w:p>
    <w:p w14:paraId="1A487349" w14:textId="1876B99D" w:rsidR="005630DE" w:rsidRDefault="005630DE" w:rsidP="005630DE">
      <w:pPr>
        <w:pStyle w:val="ListParagraph"/>
        <w:numPr>
          <w:ilvl w:val="0"/>
          <w:numId w:val="68"/>
        </w:numPr>
      </w:pPr>
      <w:r>
        <w:t>Customers can register their nominees into the system</w:t>
      </w:r>
    </w:p>
    <w:p w14:paraId="5E923224" w14:textId="1DBB7CDA" w:rsidR="005630DE" w:rsidRDefault="005630DE" w:rsidP="005630DE">
      <w:pPr>
        <w:pStyle w:val="ListParagraph"/>
        <w:numPr>
          <w:ilvl w:val="0"/>
          <w:numId w:val="68"/>
        </w:numPr>
      </w:pPr>
      <w:r>
        <w:t>Customers can also remove a particular nominee added earlier</w:t>
      </w:r>
    </w:p>
    <w:p w14:paraId="70586AFF" w14:textId="1F4CA98E" w:rsidR="002D5F62" w:rsidRPr="00AA21A9" w:rsidRDefault="002D5F62" w:rsidP="00200638">
      <w:pPr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5B117617" w14:textId="67DFC8B7" w:rsidR="002D5F62" w:rsidRDefault="002D5F62" w:rsidP="00395FDC">
      <w:pPr>
        <w:pStyle w:val="ListParagraph"/>
        <w:numPr>
          <w:ilvl w:val="0"/>
          <w:numId w:val="20"/>
        </w:numPr>
      </w:pPr>
      <w:r w:rsidRPr="002D5F62">
        <w:t>Design a data base as per the following ER diagram provided.</w:t>
      </w:r>
    </w:p>
    <w:p w14:paraId="51887A6F" w14:textId="4262C56C" w:rsidR="002D5F62" w:rsidRDefault="002C4FAB" w:rsidP="00877400">
      <w:pPr>
        <w:keepNext/>
        <w:spacing w:after="0"/>
        <w:ind w:left="720"/>
      </w:pPr>
      <w:r>
        <w:rPr>
          <w:noProof/>
          <w:lang w:val="en-IN" w:eastAsia="en-IN"/>
        </w:rPr>
        <w:drawing>
          <wp:inline distT="0" distB="0" distL="0" distR="0" wp14:anchorId="623C9341" wp14:editId="3176366A">
            <wp:extent cx="4588329" cy="2711883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7415" cy="272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752E" w14:textId="174684F8" w:rsidR="002D5F62" w:rsidRPr="002D5F62" w:rsidRDefault="002D5F62" w:rsidP="002D5F62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3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ER Diagram </w:t>
      </w:r>
      <w:r w:rsidR="00CE07C5">
        <w:rPr>
          <w:sz w:val="16"/>
        </w:rPr>
        <w:t>–</w:t>
      </w:r>
      <w:r w:rsidRPr="002D5F62">
        <w:rPr>
          <w:sz w:val="16"/>
        </w:rPr>
        <w:t xml:space="preserve"> </w:t>
      </w:r>
      <w:r w:rsidR="00821632">
        <w:rPr>
          <w:sz w:val="16"/>
        </w:rPr>
        <w:t>Profile Management</w:t>
      </w:r>
    </w:p>
    <w:p w14:paraId="6942F1B5" w14:textId="40B895B3" w:rsidR="008B3CFA" w:rsidRDefault="0038093F" w:rsidP="00395FDC">
      <w:pPr>
        <w:pStyle w:val="ListParagraph"/>
        <w:numPr>
          <w:ilvl w:val="0"/>
          <w:numId w:val="20"/>
        </w:numPr>
      </w:pPr>
      <w:r>
        <w:t>Enforce the following constraints on the database apart from primary key, foreign key and unique keys</w:t>
      </w:r>
    </w:p>
    <w:p w14:paraId="5BBDBE04" w14:textId="6F112456" w:rsidR="00FB2570" w:rsidRDefault="00B04D7E" w:rsidP="00375B9C">
      <w:pPr>
        <w:pStyle w:val="ListParagraph"/>
        <w:numPr>
          <w:ilvl w:val="1"/>
          <w:numId w:val="20"/>
        </w:numPr>
      </w:pPr>
      <w:r>
        <w:t>Gender should accept either M/F/O as the value</w:t>
      </w:r>
    </w:p>
    <w:p w14:paraId="58E1681F" w14:textId="7ABE989A" w:rsidR="009022B6" w:rsidRDefault="00B04D7E" w:rsidP="00395FDC">
      <w:pPr>
        <w:pStyle w:val="ListParagraph"/>
        <w:numPr>
          <w:ilvl w:val="1"/>
          <w:numId w:val="20"/>
        </w:numPr>
      </w:pPr>
      <w:r>
        <w:t xml:space="preserve">Allowed values on </w:t>
      </w:r>
      <w:proofErr w:type="spellStart"/>
      <w:r>
        <w:t>IDProofType</w:t>
      </w:r>
      <w:proofErr w:type="spellEnd"/>
      <w:r>
        <w:t xml:space="preserve"> are – Passport/Aadhar/PAN/</w:t>
      </w:r>
      <w:proofErr w:type="spellStart"/>
      <w:r>
        <w:t>DrivingLicence</w:t>
      </w:r>
      <w:proofErr w:type="spellEnd"/>
    </w:p>
    <w:p w14:paraId="7FED891E" w14:textId="55C6CB99" w:rsidR="009022B6" w:rsidRDefault="00B04D7E" w:rsidP="00395FDC">
      <w:pPr>
        <w:pStyle w:val="ListParagraph"/>
        <w:numPr>
          <w:ilvl w:val="1"/>
          <w:numId w:val="20"/>
        </w:numPr>
      </w:pPr>
      <w:r>
        <w:t>Ensure that as per the date of birth user is 18 years old</w:t>
      </w:r>
    </w:p>
    <w:p w14:paraId="340C0C3E" w14:textId="3A438997" w:rsidR="009022B6" w:rsidRDefault="00B04D7E" w:rsidP="00395FDC">
      <w:pPr>
        <w:pStyle w:val="ListParagraph"/>
        <w:numPr>
          <w:ilvl w:val="1"/>
          <w:numId w:val="20"/>
        </w:numPr>
      </w:pPr>
      <w:r>
        <w:t>Username should always be 10 characters long</w:t>
      </w:r>
    </w:p>
    <w:p w14:paraId="5615018A" w14:textId="061E218C" w:rsidR="0000613E" w:rsidRPr="0038093F" w:rsidRDefault="0000613E" w:rsidP="0000613E">
      <w:r w:rsidRPr="0000613E">
        <w:rPr>
          <w:b/>
          <w:u w:val="single"/>
        </w:rPr>
        <w:t>Note</w:t>
      </w:r>
      <w:r>
        <w:t xml:space="preserve">: </w:t>
      </w:r>
      <w:r w:rsidR="005B5A54">
        <w:t xml:space="preserve">Seed the data into the </w:t>
      </w:r>
      <w:proofErr w:type="spellStart"/>
      <w:r w:rsidR="00F623E0">
        <w:t>NomineeRelations</w:t>
      </w:r>
      <w:proofErr w:type="spellEnd"/>
      <w:r w:rsidR="005B5A54">
        <w:t xml:space="preserve"> table with </w:t>
      </w:r>
      <w:r w:rsidR="00F623E0">
        <w:t>values as – Parent, Child, Sibling, Spouse, Cousin, etc.,</w:t>
      </w:r>
    </w:p>
    <w:p w14:paraId="297246F9" w14:textId="56CCA211" w:rsidR="002D5F62" w:rsidRPr="00AA21A9" w:rsidRDefault="00DE5685" w:rsidP="00DE5685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452D6AB2" w14:textId="77777777" w:rsidR="00DE5685" w:rsidRDefault="00DE5685" w:rsidP="00395FDC">
      <w:pPr>
        <w:pStyle w:val="ListParagraph"/>
        <w:numPr>
          <w:ilvl w:val="0"/>
          <w:numId w:val="21"/>
        </w:numPr>
      </w:pPr>
      <w:r>
        <w:t xml:space="preserve">Create a library project and add ORM support into it. </w:t>
      </w:r>
    </w:p>
    <w:p w14:paraId="7A6311CA" w14:textId="6BEA4631" w:rsidR="00DE5685" w:rsidRDefault="00DE5685" w:rsidP="00395FDC">
      <w:pPr>
        <w:pStyle w:val="ListParagraph"/>
        <w:numPr>
          <w:ilvl w:val="0"/>
          <w:numId w:val="21"/>
        </w:numPr>
      </w:pPr>
      <w:r>
        <w:t xml:space="preserve">Use the </w:t>
      </w:r>
      <w:r w:rsidR="00CB57A2">
        <w:t>ORM to map the entities to database as per the ER diagram provided.</w:t>
      </w:r>
      <w:r>
        <w:t xml:space="preserve"> </w:t>
      </w:r>
    </w:p>
    <w:p w14:paraId="45AE7E80" w14:textId="22068C23" w:rsidR="00DE5685" w:rsidRDefault="00DE5685" w:rsidP="00395FDC">
      <w:pPr>
        <w:pStyle w:val="ListParagraph"/>
        <w:numPr>
          <w:ilvl w:val="0"/>
          <w:numId w:val="21"/>
        </w:numPr>
      </w:pPr>
      <w:r>
        <w:t>Use repository per entity pattern and generate the repositories to perform the following operations</w:t>
      </w:r>
      <w:r w:rsidR="006778EE">
        <w:tab/>
      </w:r>
    </w:p>
    <w:p w14:paraId="1979B93A" w14:textId="429562F5" w:rsidR="00986316" w:rsidRDefault="00C40A73" w:rsidP="00573EE1">
      <w:pPr>
        <w:pStyle w:val="ListParagraph"/>
        <w:numPr>
          <w:ilvl w:val="1"/>
          <w:numId w:val="21"/>
        </w:numPr>
      </w:pPr>
      <w:r>
        <w:t xml:space="preserve">Return list of </w:t>
      </w:r>
      <w:r w:rsidR="000A1A5E">
        <w:t>nominee types</w:t>
      </w:r>
    </w:p>
    <w:p w14:paraId="6DC3B245" w14:textId="4AAAC051" w:rsidR="00986316" w:rsidRDefault="00C40A73" w:rsidP="00573EE1">
      <w:pPr>
        <w:pStyle w:val="ListParagraph"/>
        <w:numPr>
          <w:ilvl w:val="1"/>
          <w:numId w:val="21"/>
        </w:numPr>
      </w:pPr>
      <w:r>
        <w:t xml:space="preserve">Insert a new </w:t>
      </w:r>
      <w:r w:rsidR="000A1A5E">
        <w:t>profile</w:t>
      </w:r>
    </w:p>
    <w:p w14:paraId="5EFCF7B7" w14:textId="134064E1" w:rsidR="00986316" w:rsidRDefault="001044F9" w:rsidP="00573EE1">
      <w:pPr>
        <w:pStyle w:val="ListParagraph"/>
        <w:numPr>
          <w:ilvl w:val="1"/>
          <w:numId w:val="21"/>
        </w:numPr>
      </w:pPr>
      <w:r>
        <w:t>Insert a new nominee for customer</w:t>
      </w:r>
    </w:p>
    <w:p w14:paraId="2B92E284" w14:textId="36B91E90" w:rsidR="00986316" w:rsidRDefault="000A1A5E" w:rsidP="00573EE1">
      <w:pPr>
        <w:pStyle w:val="ListParagraph"/>
        <w:numPr>
          <w:ilvl w:val="1"/>
          <w:numId w:val="21"/>
        </w:numPr>
      </w:pPr>
      <w:r>
        <w:lastRenderedPageBreak/>
        <w:t>Get a nominee for customer</w:t>
      </w:r>
    </w:p>
    <w:p w14:paraId="5D91EA39" w14:textId="6A8EA39C" w:rsidR="00986316" w:rsidRDefault="000A1A5E" w:rsidP="00573EE1">
      <w:pPr>
        <w:pStyle w:val="ListParagraph"/>
        <w:numPr>
          <w:ilvl w:val="1"/>
          <w:numId w:val="21"/>
        </w:numPr>
      </w:pPr>
      <w:r>
        <w:t>Remove a nominee for customer</w:t>
      </w:r>
    </w:p>
    <w:p w14:paraId="281E62FA" w14:textId="77777777" w:rsidR="00986316" w:rsidRDefault="00986316" w:rsidP="00986316">
      <w:pPr>
        <w:pStyle w:val="ListParagraph"/>
        <w:ind w:left="1440"/>
      </w:pPr>
    </w:p>
    <w:p w14:paraId="4C81C4F1" w14:textId="56EB2A6E" w:rsidR="00DE5685" w:rsidRDefault="00DE5685" w:rsidP="00DE5685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760DC6A6" w14:textId="77777777" w:rsidR="00AA21A9" w:rsidRPr="00AA21A9" w:rsidRDefault="00AA21A9" w:rsidP="00DE5685">
      <w:pPr>
        <w:pStyle w:val="ListParagraph"/>
        <w:ind w:left="0"/>
        <w:rPr>
          <w:b/>
          <w:u w:val="single"/>
        </w:rPr>
      </w:pPr>
    </w:p>
    <w:p w14:paraId="23254295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>Develop a library which reference the Data Access Library project created earlier</w:t>
      </w:r>
    </w:p>
    <w:p w14:paraId="67780F77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>This class library will contain various service classes which will encapsulate the business logic for the application.</w:t>
      </w:r>
    </w:p>
    <w:p w14:paraId="61F86CE0" w14:textId="5E51609A" w:rsidR="00C92C55" w:rsidRDefault="00C92C55" w:rsidP="00395FDC">
      <w:pPr>
        <w:pStyle w:val="ListParagraph"/>
        <w:numPr>
          <w:ilvl w:val="0"/>
          <w:numId w:val="22"/>
        </w:numPr>
      </w:pPr>
      <w:r>
        <w:t>Use dependency injection to in service classes to inject the required repositories.</w:t>
      </w:r>
    </w:p>
    <w:p w14:paraId="03F6310F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 xml:space="preserve">Create the service classes following the single responsibility principle which perform the given operations as follows </w:t>
      </w:r>
    </w:p>
    <w:p w14:paraId="2D27EF1F" w14:textId="295EEECE" w:rsidR="002C0D44" w:rsidRDefault="00617C23" w:rsidP="00375B9C">
      <w:pPr>
        <w:pStyle w:val="ListParagraph"/>
        <w:numPr>
          <w:ilvl w:val="1"/>
          <w:numId w:val="22"/>
        </w:numPr>
      </w:pPr>
      <w:r>
        <w:t xml:space="preserve">Fetch the list of </w:t>
      </w:r>
      <w:r w:rsidR="006A7A49">
        <w:t>nominee types</w:t>
      </w:r>
    </w:p>
    <w:p w14:paraId="6A52A0A5" w14:textId="5CC9534E" w:rsidR="00B80B02" w:rsidRDefault="00915D7D" w:rsidP="002C0D44">
      <w:pPr>
        <w:pStyle w:val="ListParagraph"/>
        <w:numPr>
          <w:ilvl w:val="1"/>
          <w:numId w:val="22"/>
        </w:numPr>
      </w:pPr>
      <w:r>
        <w:t>Add a customer profile</w:t>
      </w:r>
    </w:p>
    <w:p w14:paraId="680FE0E7" w14:textId="403C91E9" w:rsidR="00B80B02" w:rsidRDefault="00915D7D" w:rsidP="002C0D44">
      <w:pPr>
        <w:pStyle w:val="ListParagraph"/>
        <w:numPr>
          <w:ilvl w:val="1"/>
          <w:numId w:val="22"/>
        </w:numPr>
      </w:pPr>
      <w:r>
        <w:t>Add a nominee for customer</w:t>
      </w:r>
    </w:p>
    <w:p w14:paraId="15E8A822" w14:textId="045750FE" w:rsidR="00B80B02" w:rsidRDefault="00915D7D" w:rsidP="002C0D44">
      <w:pPr>
        <w:pStyle w:val="ListParagraph"/>
        <w:numPr>
          <w:ilvl w:val="1"/>
          <w:numId w:val="22"/>
        </w:numPr>
      </w:pPr>
      <w:r>
        <w:t>Fetch the nominee for customer</w:t>
      </w:r>
    </w:p>
    <w:p w14:paraId="63B5C67B" w14:textId="4B560B23" w:rsidR="00B80B02" w:rsidRDefault="00915D7D" w:rsidP="002C0D44">
      <w:pPr>
        <w:pStyle w:val="ListParagraph"/>
        <w:numPr>
          <w:ilvl w:val="1"/>
          <w:numId w:val="22"/>
        </w:numPr>
      </w:pPr>
      <w:r>
        <w:t>Remove a nominee for customer</w:t>
      </w:r>
    </w:p>
    <w:p w14:paraId="3E1B1AE5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>Following business rules must be implemented as part of the business service class</w:t>
      </w:r>
    </w:p>
    <w:p w14:paraId="27FF20CC" w14:textId="6D63EE72" w:rsidR="00C93A58" w:rsidRDefault="00EA7114" w:rsidP="00375B9C">
      <w:pPr>
        <w:pStyle w:val="ListParagraph"/>
        <w:numPr>
          <w:ilvl w:val="1"/>
          <w:numId w:val="22"/>
        </w:numPr>
      </w:pPr>
      <w:r>
        <w:t>Each customer is allowed to add only 1 nominee. If a customer tries to add multiple raise a user-defined exception as “Only1NomineeAllowedException”</w:t>
      </w:r>
    </w:p>
    <w:p w14:paraId="2DBF877F" w14:textId="414783E9" w:rsidR="00EA7114" w:rsidRDefault="00EA7114" w:rsidP="00375B9C">
      <w:pPr>
        <w:pStyle w:val="ListParagraph"/>
        <w:numPr>
          <w:ilvl w:val="1"/>
          <w:numId w:val="22"/>
        </w:numPr>
      </w:pPr>
      <w:r>
        <w:t>If the nationality of customer is other than “Indian” then the only acceptable ID proof type is passport.</w:t>
      </w:r>
    </w:p>
    <w:p w14:paraId="335E3C99" w14:textId="47B70BF4" w:rsidR="00EA7114" w:rsidRDefault="009C0E8E" w:rsidP="00375B9C">
      <w:pPr>
        <w:pStyle w:val="ListParagraph"/>
        <w:numPr>
          <w:ilvl w:val="1"/>
          <w:numId w:val="22"/>
        </w:numPr>
      </w:pPr>
      <w:r>
        <w:t xml:space="preserve">Username should be auto-generated and return as in the following format – </w:t>
      </w:r>
      <w:proofErr w:type="spellStart"/>
      <w:r>
        <w:t>aabbbbXXXX</w:t>
      </w:r>
      <w:proofErr w:type="spellEnd"/>
      <w:r>
        <w:t xml:space="preserve"> – aa= first 2 letter of first name, bb= first 4 letters of last name, XXXX= </w:t>
      </w:r>
      <w:proofErr w:type="gramStart"/>
      <w:r>
        <w:t>4 digit</w:t>
      </w:r>
      <w:proofErr w:type="gramEnd"/>
      <w:r>
        <w:t xml:space="preserve"> serial number.</w:t>
      </w:r>
    </w:p>
    <w:p w14:paraId="59A3175F" w14:textId="77777777" w:rsidR="00363A6B" w:rsidRDefault="00363A6B" w:rsidP="00363A6B">
      <w:pPr>
        <w:pStyle w:val="ListParagraph"/>
        <w:ind w:left="1440"/>
      </w:pPr>
    </w:p>
    <w:p w14:paraId="16C7903C" w14:textId="10B912FC" w:rsidR="00DE5685" w:rsidRPr="00AA21A9" w:rsidRDefault="00AA21A9" w:rsidP="00AA21A9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440178DD" w14:textId="2189330F" w:rsidR="00643F05" w:rsidRDefault="00643F05" w:rsidP="00395FDC">
      <w:pPr>
        <w:pStyle w:val="ListParagraph"/>
        <w:numPr>
          <w:ilvl w:val="0"/>
          <w:numId w:val="23"/>
        </w:numPr>
      </w:pPr>
      <w:r>
        <w:t>Create a new Unit test project to test the service classes created in business logic layers</w:t>
      </w:r>
    </w:p>
    <w:p w14:paraId="2778931A" w14:textId="57B01F51" w:rsidR="00643F05" w:rsidRDefault="00643F05" w:rsidP="00395FDC">
      <w:pPr>
        <w:pStyle w:val="ListParagraph"/>
        <w:numPr>
          <w:ilvl w:val="0"/>
          <w:numId w:val="23"/>
        </w:numPr>
      </w:pPr>
      <w:r>
        <w:t>Mock all the repositories using a mocking framework.</w:t>
      </w:r>
    </w:p>
    <w:p w14:paraId="7156C493" w14:textId="77777777" w:rsidR="00123AF4" w:rsidRDefault="00123AF4" w:rsidP="00123AF4">
      <w:pPr>
        <w:pStyle w:val="ListParagraph"/>
      </w:pPr>
    </w:p>
    <w:p w14:paraId="3C01F60B" w14:textId="2AAF8413" w:rsidR="009D763B" w:rsidRPr="002A5899" w:rsidRDefault="009D763B" w:rsidP="009D763B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518355D0" w14:textId="77777777" w:rsidR="009D763B" w:rsidRDefault="009D763B" w:rsidP="00395FDC">
      <w:pPr>
        <w:pStyle w:val="ListParagraph"/>
        <w:numPr>
          <w:ilvl w:val="0"/>
          <w:numId w:val="24"/>
        </w:numPr>
      </w:pPr>
      <w:r>
        <w:t>Create a API project which references the business logic layer created earlier</w:t>
      </w:r>
    </w:p>
    <w:p w14:paraId="367FEEDF" w14:textId="77777777" w:rsidR="009D763B" w:rsidRDefault="009D763B" w:rsidP="00395FDC">
      <w:pPr>
        <w:pStyle w:val="ListParagraph"/>
        <w:numPr>
          <w:ilvl w:val="0"/>
          <w:numId w:val="24"/>
        </w:numPr>
      </w:pPr>
      <w:r>
        <w:t>Implement service documentation using swagger</w:t>
      </w:r>
    </w:p>
    <w:p w14:paraId="3B76745B" w14:textId="49F6DBCC" w:rsidR="00E755A3" w:rsidRDefault="00E755A3" w:rsidP="00395FDC">
      <w:pPr>
        <w:pStyle w:val="ListParagraph"/>
        <w:numPr>
          <w:ilvl w:val="0"/>
          <w:numId w:val="24"/>
        </w:numPr>
      </w:pPr>
      <w:r>
        <w:t>All exceptions in the micro-service must be handled and logged using a logging library</w:t>
      </w:r>
    </w:p>
    <w:p w14:paraId="730F2F76" w14:textId="465F55C0" w:rsidR="00877400" w:rsidRDefault="009D763B" w:rsidP="00395FDC">
      <w:pPr>
        <w:pStyle w:val="ListParagraph"/>
        <w:numPr>
          <w:ilvl w:val="0"/>
          <w:numId w:val="24"/>
        </w:numPr>
      </w:pPr>
      <w:r>
        <w:t>Create the following end-points</w:t>
      </w:r>
      <w:r w:rsidR="00196338">
        <w:t xml:space="preserve"> and test them using postman and export the </w:t>
      </w:r>
      <w:r w:rsidR="00AD18A7">
        <w:t>requests</w:t>
      </w:r>
      <w:r w:rsidR="00196338">
        <w:t xml:space="preserve"> into a </w:t>
      </w:r>
      <w:proofErr w:type="spellStart"/>
      <w:r w:rsidR="00AD18A7">
        <w:t>json</w:t>
      </w:r>
      <w:proofErr w:type="spellEnd"/>
      <w:r w:rsidR="00196338">
        <w:t xml:space="preserve"> file.</w:t>
      </w:r>
    </w:p>
    <w:p w14:paraId="75583F13" w14:textId="34BD2144" w:rsidR="00952886" w:rsidRPr="00952886" w:rsidRDefault="00952886" w:rsidP="00781D2B">
      <w:pPr>
        <w:pStyle w:val="Caption"/>
        <w:keepNext/>
        <w:jc w:val="center"/>
        <w:rPr>
          <w:sz w:val="16"/>
        </w:rPr>
      </w:pPr>
      <w:r w:rsidRPr="00952886">
        <w:rPr>
          <w:sz w:val="16"/>
        </w:rPr>
        <w:t xml:space="preserve">Table </w:t>
      </w:r>
      <w:r w:rsidRPr="00952886">
        <w:rPr>
          <w:sz w:val="16"/>
        </w:rPr>
        <w:fldChar w:fldCharType="begin"/>
      </w:r>
      <w:r w:rsidRPr="00952886">
        <w:rPr>
          <w:sz w:val="16"/>
        </w:rPr>
        <w:instrText xml:space="preserve"> SEQ Table \* ARABIC </w:instrText>
      </w:r>
      <w:r w:rsidRPr="00952886">
        <w:rPr>
          <w:sz w:val="16"/>
        </w:rPr>
        <w:fldChar w:fldCharType="separate"/>
      </w:r>
      <w:r w:rsidR="00714E59">
        <w:rPr>
          <w:noProof/>
          <w:sz w:val="16"/>
        </w:rPr>
        <w:t>2</w:t>
      </w:r>
      <w:r w:rsidRPr="00952886">
        <w:rPr>
          <w:sz w:val="16"/>
        </w:rPr>
        <w:fldChar w:fldCharType="end"/>
      </w:r>
      <w:r w:rsidRPr="00952886">
        <w:rPr>
          <w:sz w:val="16"/>
        </w:rPr>
        <w:t xml:space="preserve"> : </w:t>
      </w:r>
      <w:r w:rsidR="00821632">
        <w:rPr>
          <w:sz w:val="16"/>
        </w:rPr>
        <w:t>Profile Management</w:t>
      </w:r>
      <w:r w:rsidRPr="00952886">
        <w:rPr>
          <w:sz w:val="16"/>
        </w:rPr>
        <w:t xml:space="preserve"> - Endpoint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9D763B" w14:paraId="3DEB0036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4B72BD83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BDD2542" w14:textId="32051EFF" w:rsidR="009D763B" w:rsidRPr="009D763B" w:rsidRDefault="00821632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821632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821632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821632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821632">
              <w:rPr>
                <w:rFonts w:ascii="Arial" w:hAnsi="Arial" w:cs="Arial"/>
                <w:sz w:val="20"/>
                <w:szCs w:val="20"/>
              </w:rPr>
              <w:t>nomineetypes</w:t>
            </w:r>
            <w:proofErr w:type="spellEnd"/>
          </w:p>
        </w:tc>
      </w:tr>
      <w:tr w:rsidR="009D763B" w14:paraId="27308FA3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7B73EA09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8E653FB" w14:textId="2F0A553B" w:rsidR="009D763B" w:rsidRPr="009D763B" w:rsidRDefault="00821632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9D763B" w14:paraId="234ADACA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0D0336AF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F55A294" w14:textId="3A7473A1" w:rsidR="009D763B" w:rsidRPr="009D763B" w:rsidRDefault="00821632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E51169" w14:paraId="31CD78B7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694AE7F6" w14:textId="329CDB06" w:rsidR="00E51169" w:rsidRPr="00105A60" w:rsidRDefault="00E51169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9B1B72F" w14:textId="2084AE00" w:rsidR="00E51169" w:rsidRPr="009D763B" w:rsidRDefault="00821632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9D763B" w14:paraId="1185392E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09B834C1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ACC7A85" w14:textId="1CE5E314" w:rsidR="009D763B" w:rsidRPr="009D763B" w:rsidRDefault="00821632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 can use this endpoint to choose the relationship with nominee</w:t>
            </w:r>
          </w:p>
        </w:tc>
      </w:tr>
      <w:tr w:rsidR="009D763B" w14:paraId="5CDE1C37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3EEF4CBD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D5FBCE2" w14:textId="2ED0AE65" w:rsidR="009D763B" w:rsidRPr="009D763B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D763B" w14:paraId="401682E5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4FED5C65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FFE768A" w14:textId="150F21A7" w:rsidR="009D763B" w:rsidRPr="009D763B" w:rsidRDefault="00821632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Nominee</w:t>
            </w:r>
            <w:r w:rsidR="00642463">
              <w:rPr>
                <w:rFonts w:ascii="Arial" w:hAnsi="Arial" w:cs="Arial"/>
                <w:sz w:val="20"/>
                <w:szCs w:val="20"/>
              </w:rPr>
              <w:t>Type</w:t>
            </w:r>
            <w:r>
              <w:rPr>
                <w:rFonts w:ascii="Arial" w:hAnsi="Arial" w:cs="Arial"/>
                <w:sz w:val="20"/>
                <w:szCs w:val="20"/>
              </w:rPr>
              <w:t>DTOs</w:t>
            </w:r>
            <w:proofErr w:type="spellEnd"/>
          </w:p>
        </w:tc>
      </w:tr>
    </w:tbl>
    <w:p w14:paraId="46A17ACC" w14:textId="02B0A106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lastRenderedPageBreak/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714E59">
        <w:rPr>
          <w:noProof/>
          <w:sz w:val="16"/>
        </w:rPr>
        <w:t>3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:</w:t>
      </w:r>
      <w:r w:rsidR="00516FB7">
        <w:rPr>
          <w:sz w:val="16"/>
        </w:rPr>
        <w:t xml:space="preserve"> </w:t>
      </w:r>
      <w:r w:rsidR="00821632">
        <w:rPr>
          <w:sz w:val="16"/>
        </w:rPr>
        <w:t>Profile Management</w:t>
      </w:r>
      <w:r w:rsidR="00516FB7">
        <w:rPr>
          <w:sz w:val="16"/>
        </w:rPr>
        <w:t xml:space="preserve"> - Endpoint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6638097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F96D0ED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7DA2130" w14:textId="5AC9146F" w:rsidR="0076219F" w:rsidRPr="009D763B" w:rsidRDefault="0082163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821632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821632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821632">
              <w:rPr>
                <w:rFonts w:ascii="Arial" w:hAnsi="Arial" w:cs="Arial"/>
                <w:sz w:val="20"/>
                <w:szCs w:val="20"/>
              </w:rPr>
              <w:t>/profile</w:t>
            </w:r>
          </w:p>
        </w:tc>
      </w:tr>
      <w:tr w:rsidR="0076219F" w14:paraId="7706E03A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ED05B66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6A4F15DE" w14:textId="008AB92C" w:rsidR="0076219F" w:rsidRPr="009D763B" w:rsidRDefault="0064246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76219F" w14:paraId="40376985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DD5179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2F5F150" w14:textId="64EE749F" w:rsidR="0076219F" w:rsidRPr="009D763B" w:rsidRDefault="0064246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76219F" w14:paraId="000F265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8D7FCE4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10D8E0C" w14:textId="2AFCD4FA" w:rsidR="0076219F" w:rsidRPr="009D763B" w:rsidRDefault="0064246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6219F" w14:paraId="7E37ECAA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03DE7F6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1F8BB58" w14:textId="40833843" w:rsidR="0076219F" w:rsidRPr="009D763B" w:rsidRDefault="0064246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a customer will be able to create a new profile and get a username</w:t>
            </w:r>
          </w:p>
        </w:tc>
      </w:tr>
      <w:tr w:rsidR="0076219F" w14:paraId="37F90ECC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427F43D2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759B81E" w14:textId="05123A16" w:rsidR="0076219F" w:rsidRPr="009D763B" w:rsidRDefault="0064246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ProfileDTO</w:t>
            </w:r>
            <w:proofErr w:type="spellEnd"/>
          </w:p>
        </w:tc>
      </w:tr>
      <w:tr w:rsidR="0076219F" w14:paraId="4DDBEB70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8B96EEA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CE0F9CD" w14:textId="274B0601" w:rsidR="0076219F" w:rsidRPr="009D763B" w:rsidRDefault="0064246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 and username</w:t>
            </w:r>
          </w:p>
        </w:tc>
      </w:tr>
    </w:tbl>
    <w:p w14:paraId="3A521078" w14:textId="14D10E4C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714E59">
        <w:rPr>
          <w:noProof/>
          <w:sz w:val="16"/>
        </w:rPr>
        <w:t>4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: </w:t>
      </w:r>
      <w:r w:rsidR="00821632">
        <w:rPr>
          <w:sz w:val="16"/>
        </w:rPr>
        <w:t>Profile Management</w:t>
      </w:r>
      <w:r w:rsidR="00516FB7">
        <w:rPr>
          <w:sz w:val="16"/>
        </w:rPr>
        <w:t xml:space="preserve"> - Endpoint - 3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282E81BF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F5A7B5C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D3B54BC" w14:textId="7257C3C0" w:rsidR="0076219F" w:rsidRPr="009D763B" w:rsidRDefault="0082163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821632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821632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821632">
              <w:rPr>
                <w:rFonts w:ascii="Arial" w:hAnsi="Arial" w:cs="Arial"/>
                <w:sz w:val="20"/>
                <w:szCs w:val="20"/>
              </w:rPr>
              <w:t>/profile/&lt;username&gt;/nominee</w:t>
            </w:r>
          </w:p>
        </w:tc>
      </w:tr>
      <w:tr w:rsidR="0076219F" w14:paraId="08772F9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B3440E0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EA9859A" w14:textId="0CA24696" w:rsidR="0076219F" w:rsidRPr="009D763B" w:rsidRDefault="009F1C58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76219F" w14:paraId="37B5E45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F68F0F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7F045E2" w14:textId="487A947A" w:rsidR="0076219F" w:rsidRPr="009D763B" w:rsidRDefault="009F1C58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76219F" w14:paraId="13741A86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806A7E3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263A315" w14:textId="219ED7B3" w:rsidR="0076219F" w:rsidRPr="009D763B" w:rsidRDefault="009F1C58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D06C15" w14:paraId="38B73050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82A3B81" w14:textId="77777777" w:rsidR="00D06C15" w:rsidRPr="00105A60" w:rsidRDefault="00D06C15" w:rsidP="00D06C1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7399FE0" w14:textId="65C5BD86" w:rsidR="00D06C15" w:rsidRPr="009D763B" w:rsidRDefault="009F1C58" w:rsidP="00D06C1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allow the customer to add a new nominee</w:t>
            </w:r>
          </w:p>
        </w:tc>
      </w:tr>
      <w:tr w:rsidR="00D06C15" w14:paraId="1589E05B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6C54207" w14:textId="77777777" w:rsidR="00D06C15" w:rsidRPr="00105A60" w:rsidRDefault="00D06C15" w:rsidP="00D06C1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88305FF" w14:textId="4907948B" w:rsidR="00D06C15" w:rsidRPr="009D763B" w:rsidRDefault="009F1C58" w:rsidP="00D06C1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NomineeDTO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, Username</w:t>
            </w:r>
          </w:p>
        </w:tc>
      </w:tr>
      <w:tr w:rsidR="00D06C15" w14:paraId="581B3FF1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570B8EE" w14:textId="77777777" w:rsidR="00D06C15" w:rsidRPr="00105A60" w:rsidRDefault="00D06C15" w:rsidP="00D06C1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073734E" w14:textId="455A4B44" w:rsidR="00D06C15" w:rsidRPr="009D763B" w:rsidRDefault="009F1C58" w:rsidP="00D06C1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48AE2D9F" w14:textId="28D6C99B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714E59">
        <w:rPr>
          <w:noProof/>
          <w:sz w:val="16"/>
        </w:rPr>
        <w:t>5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</w:t>
      </w:r>
      <w:r w:rsidR="00516FB7">
        <w:rPr>
          <w:sz w:val="16"/>
        </w:rPr>
        <w:t xml:space="preserve">: </w:t>
      </w:r>
      <w:r w:rsidR="00821632">
        <w:rPr>
          <w:sz w:val="16"/>
        </w:rPr>
        <w:t>Profile Management</w:t>
      </w:r>
      <w:r w:rsidR="00516FB7">
        <w:rPr>
          <w:sz w:val="16"/>
        </w:rPr>
        <w:t xml:space="preserve"> - Endpoint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0BE93092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C855F5B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3A7EAD7" w14:textId="70E4E393" w:rsidR="0076219F" w:rsidRPr="009D763B" w:rsidRDefault="0082163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821632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821632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821632">
              <w:rPr>
                <w:rFonts w:ascii="Arial" w:hAnsi="Arial" w:cs="Arial"/>
                <w:sz w:val="20"/>
                <w:szCs w:val="20"/>
              </w:rPr>
              <w:t>/profile/&lt;username&gt;/nominee</w:t>
            </w:r>
          </w:p>
        </w:tc>
      </w:tr>
      <w:tr w:rsidR="0076219F" w14:paraId="4BEBC6AC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BF90B43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6C31C1FC" w14:textId="34065708" w:rsidR="0076219F" w:rsidRPr="009D763B" w:rsidRDefault="009F1C58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6219F" w14:paraId="4A2802A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F31A48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E80B18C" w14:textId="724593E3" w:rsidR="0076219F" w:rsidRPr="009D763B" w:rsidRDefault="009F1C58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76219F" w14:paraId="7869083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BFB973D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DE5EAAE" w14:textId="72475E54" w:rsidR="0076219F" w:rsidRPr="009D763B" w:rsidRDefault="009F1C58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6219F" w14:paraId="11259CD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06D6C03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0D5B24A" w14:textId="36FAA7E4" w:rsidR="0076219F" w:rsidRPr="009D763B" w:rsidRDefault="009F1C58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be responsible for returning the nominee for a customer</w:t>
            </w:r>
          </w:p>
        </w:tc>
      </w:tr>
      <w:tr w:rsidR="0076219F" w14:paraId="1B9D8EF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AFDF94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C503211" w14:textId="42DA739C" w:rsidR="0076219F" w:rsidRPr="009D763B" w:rsidRDefault="009F1C58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Username</w:t>
            </w:r>
          </w:p>
        </w:tc>
      </w:tr>
      <w:tr w:rsidR="0076219F" w14:paraId="2DE3C8D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6827CF0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6FFC98B" w14:textId="5191FCB7" w:rsidR="0076219F" w:rsidRPr="009D763B" w:rsidRDefault="009F1C58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NomineeDTO</w:t>
            </w:r>
            <w:proofErr w:type="spellEnd"/>
          </w:p>
        </w:tc>
      </w:tr>
    </w:tbl>
    <w:p w14:paraId="3C7AE85A" w14:textId="673AF182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714E59">
        <w:rPr>
          <w:noProof/>
          <w:sz w:val="16"/>
        </w:rPr>
        <w:t>6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</w:t>
      </w:r>
      <w:r w:rsidR="00516FB7">
        <w:rPr>
          <w:sz w:val="16"/>
        </w:rPr>
        <w:t xml:space="preserve">: </w:t>
      </w:r>
      <w:r w:rsidR="00821632">
        <w:rPr>
          <w:sz w:val="16"/>
        </w:rPr>
        <w:t>Profile Management</w:t>
      </w:r>
      <w:r w:rsidR="00516FB7">
        <w:rPr>
          <w:sz w:val="16"/>
        </w:rPr>
        <w:t xml:space="preserve"> - Endpoint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4872C4CF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51D9005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A2AD67A" w14:textId="1EDA12A7" w:rsidR="0076219F" w:rsidRPr="009D763B" w:rsidRDefault="0082163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821632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821632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821632">
              <w:rPr>
                <w:rFonts w:ascii="Arial" w:hAnsi="Arial" w:cs="Arial"/>
                <w:sz w:val="20"/>
                <w:szCs w:val="20"/>
              </w:rPr>
              <w:t>/profile/&lt;username&gt;/nominee</w:t>
            </w:r>
          </w:p>
        </w:tc>
      </w:tr>
      <w:tr w:rsidR="0076219F" w14:paraId="79884A6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5F525C4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8B6D7F9" w14:textId="6898D889" w:rsidR="0076219F" w:rsidRPr="009D763B" w:rsidRDefault="009F1C58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</w:t>
            </w:r>
          </w:p>
        </w:tc>
      </w:tr>
      <w:tr w:rsidR="00A348C5" w14:paraId="39E903B1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C9ABD7C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7643242" w14:textId="4AB7FABA" w:rsidR="00A348C5" w:rsidRPr="009D763B" w:rsidRDefault="009F1C58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A348C5" w14:paraId="14FC961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B3F5E7D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918BC4D" w14:textId="0F1A8E2F" w:rsidR="00A348C5" w:rsidRPr="009D763B" w:rsidRDefault="009F1C58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348C5" w14:paraId="65A7B51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9179C98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9DF46B0" w14:textId="08CD6809" w:rsidR="00A348C5" w:rsidRPr="009D763B" w:rsidRDefault="009F1C58" w:rsidP="00E5051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allow the customers to delete a nominee from the system</w:t>
            </w:r>
          </w:p>
        </w:tc>
      </w:tr>
      <w:tr w:rsidR="00A348C5" w14:paraId="359BBEA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DDBF7F1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AC3D3A9" w14:textId="4B1CD545" w:rsidR="00A348C5" w:rsidRPr="009D763B" w:rsidRDefault="009F1C58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Username</w:t>
            </w:r>
          </w:p>
        </w:tc>
      </w:tr>
      <w:tr w:rsidR="00A348C5" w14:paraId="27A10661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2EDF8B7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E6B5B78" w14:textId="2C2E9428" w:rsidR="00A348C5" w:rsidRPr="009D763B" w:rsidRDefault="009F1C58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726A7A2E" w14:textId="77777777" w:rsidR="009318C7" w:rsidRDefault="009318C7" w:rsidP="00AA21A9">
      <w:pPr>
        <w:widowControl/>
        <w:spacing w:before="0" w:after="0" w:line="240" w:lineRule="auto"/>
        <w:ind w:right="0"/>
        <w:rPr>
          <w:b/>
          <w:u w:val="single"/>
        </w:rPr>
      </w:pPr>
    </w:p>
    <w:p w14:paraId="0FFF5684" w14:textId="6A1E8729" w:rsidR="008B16ED" w:rsidRPr="0068592F" w:rsidRDefault="008B16ED" w:rsidP="00AA21A9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3757BE45" w14:textId="77777777" w:rsidR="0068592F" w:rsidRPr="008B16ED" w:rsidRDefault="0068592F" w:rsidP="00AA21A9">
      <w:pPr>
        <w:widowControl/>
        <w:spacing w:before="0" w:after="0" w:line="240" w:lineRule="auto"/>
        <w:ind w:right="0"/>
        <w:rPr>
          <w:b/>
        </w:rPr>
      </w:pPr>
    </w:p>
    <w:p w14:paraId="0E6DEB40" w14:textId="29E6B3EB" w:rsidR="00636622" w:rsidRDefault="008B16ED" w:rsidP="00636622">
      <w:r>
        <w:t xml:space="preserve">Create the following components as per the specification provided below. </w:t>
      </w:r>
    </w:p>
    <w:p w14:paraId="129104A8" w14:textId="6FD460BA" w:rsidR="00636622" w:rsidRPr="00636622" w:rsidRDefault="00892A97" w:rsidP="00892A97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 w:rsidRPr="00892A97">
        <w:rPr>
          <w:u w:val="single"/>
        </w:rPr>
        <w:t>NewProfileFormComponent</w:t>
      </w:r>
      <w:proofErr w:type="spellEnd"/>
    </w:p>
    <w:p w14:paraId="57CA5720" w14:textId="25C3F5D0" w:rsidR="0010349C" w:rsidRDefault="0010349C" w:rsidP="00395FDC">
      <w:pPr>
        <w:pStyle w:val="ListParagraph"/>
        <w:numPr>
          <w:ilvl w:val="0"/>
          <w:numId w:val="52"/>
        </w:numPr>
      </w:pPr>
      <w:r>
        <w:t xml:space="preserve">Develop a component which is used by the </w:t>
      </w:r>
      <w:r w:rsidR="00892A97">
        <w:t>customers</w:t>
      </w:r>
      <w:r>
        <w:t xml:space="preserve"> to </w:t>
      </w:r>
      <w:r w:rsidR="00892A97">
        <w:t>create</w:t>
      </w:r>
      <w:r>
        <w:t xml:space="preserve"> new </w:t>
      </w:r>
      <w:r w:rsidR="00892A97">
        <w:t>profile</w:t>
      </w:r>
      <w:r>
        <w:t xml:space="preserve"> in the system</w:t>
      </w:r>
    </w:p>
    <w:p w14:paraId="6501C2A2" w14:textId="5196311B" w:rsidR="0010349C" w:rsidRDefault="0010349C" w:rsidP="00395FDC">
      <w:pPr>
        <w:pStyle w:val="ListParagraph"/>
        <w:numPr>
          <w:ilvl w:val="0"/>
          <w:numId w:val="52"/>
        </w:numPr>
      </w:pPr>
      <w:r>
        <w:t>Provide a navigation to the component from main menu</w:t>
      </w:r>
    </w:p>
    <w:p w14:paraId="560D26CC" w14:textId="64761B56" w:rsidR="0010349C" w:rsidRDefault="0010349C" w:rsidP="00395FDC">
      <w:pPr>
        <w:pStyle w:val="ListParagraph"/>
        <w:numPr>
          <w:ilvl w:val="0"/>
          <w:numId w:val="52"/>
        </w:numPr>
      </w:pPr>
      <w:r>
        <w:t xml:space="preserve">Component should contain a form to accept the </w:t>
      </w:r>
      <w:r w:rsidR="00892A97">
        <w:t xml:space="preserve">profile </w:t>
      </w:r>
      <w:r>
        <w:t>details</w:t>
      </w:r>
    </w:p>
    <w:p w14:paraId="09E6C037" w14:textId="5BBA01B6" w:rsidR="0010349C" w:rsidRDefault="00892A97" w:rsidP="00395FDC">
      <w:pPr>
        <w:pStyle w:val="ListParagraph"/>
        <w:numPr>
          <w:ilvl w:val="0"/>
          <w:numId w:val="52"/>
        </w:numPr>
      </w:pPr>
      <w:r>
        <w:t>Use a set of radio buttons for gender</w:t>
      </w:r>
    </w:p>
    <w:p w14:paraId="12D24268" w14:textId="1EA1D2A4" w:rsidR="0010349C" w:rsidRDefault="00586BB3" w:rsidP="0010349C">
      <w:pPr>
        <w:pStyle w:val="ListParagraph"/>
        <w:numPr>
          <w:ilvl w:val="0"/>
          <w:numId w:val="52"/>
        </w:numPr>
      </w:pPr>
      <w:r>
        <w:t xml:space="preserve">Provide a dropdown list for </w:t>
      </w:r>
      <w:proofErr w:type="spellStart"/>
      <w:r>
        <w:t>IDProof</w:t>
      </w:r>
      <w:proofErr w:type="spellEnd"/>
      <w:r>
        <w:t xml:space="preserve"> type and Profession</w:t>
      </w:r>
    </w:p>
    <w:p w14:paraId="26542395" w14:textId="6BECCEE6" w:rsidR="00636622" w:rsidRDefault="00636622" w:rsidP="00395FDC">
      <w:pPr>
        <w:pStyle w:val="ListParagraph"/>
        <w:numPr>
          <w:ilvl w:val="0"/>
          <w:numId w:val="52"/>
        </w:numPr>
      </w:pPr>
      <w:r>
        <w:t>Once all details are validated the form should be allowed to be submitted and an ac</w:t>
      </w:r>
      <w:r w:rsidR="0010349C">
        <w:t xml:space="preserve">knowledgement must be displayed along with </w:t>
      </w:r>
      <w:r w:rsidR="00586BB3">
        <w:t>newly generated username</w:t>
      </w:r>
    </w:p>
    <w:p w14:paraId="73D0ADA0" w14:textId="77777777" w:rsidR="00273C7B" w:rsidRDefault="00273C7B" w:rsidP="007C508A">
      <w:pPr>
        <w:pStyle w:val="ListParagraph"/>
        <w:ind w:left="1080"/>
      </w:pPr>
    </w:p>
    <w:p w14:paraId="0715452E" w14:textId="597F084D" w:rsidR="00273C7B" w:rsidRPr="00636622" w:rsidRDefault="00273C7B" w:rsidP="00273C7B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 w:rsidRPr="00273C7B">
        <w:rPr>
          <w:u w:val="single"/>
        </w:rPr>
        <w:t>AddNomineeFormComponent</w:t>
      </w:r>
      <w:proofErr w:type="spellEnd"/>
    </w:p>
    <w:p w14:paraId="560BA12B" w14:textId="240943C8" w:rsidR="00273C7B" w:rsidRDefault="00273C7B" w:rsidP="00273C7B">
      <w:pPr>
        <w:pStyle w:val="ListParagraph"/>
        <w:numPr>
          <w:ilvl w:val="0"/>
          <w:numId w:val="72"/>
        </w:numPr>
      </w:pPr>
      <w:r>
        <w:lastRenderedPageBreak/>
        <w:t>Develop a component which is used by the customers add a nominee in the system</w:t>
      </w:r>
    </w:p>
    <w:p w14:paraId="1732D5F3" w14:textId="77777777" w:rsidR="00273C7B" w:rsidRDefault="00273C7B" w:rsidP="00273C7B">
      <w:pPr>
        <w:pStyle w:val="ListParagraph"/>
        <w:numPr>
          <w:ilvl w:val="0"/>
          <w:numId w:val="72"/>
        </w:numPr>
      </w:pPr>
      <w:r>
        <w:t>Provide a navigation to the component from main menu</w:t>
      </w:r>
    </w:p>
    <w:p w14:paraId="14469143" w14:textId="71C66DFB" w:rsidR="00273C7B" w:rsidRDefault="00273C7B" w:rsidP="00273C7B">
      <w:pPr>
        <w:pStyle w:val="ListParagraph"/>
        <w:numPr>
          <w:ilvl w:val="0"/>
          <w:numId w:val="72"/>
        </w:numPr>
      </w:pPr>
      <w:r>
        <w:t>Component should contain a form to accept the nominee details</w:t>
      </w:r>
    </w:p>
    <w:p w14:paraId="09B1BA68" w14:textId="54825E1E" w:rsidR="00273C7B" w:rsidRDefault="00273C7B" w:rsidP="00273C7B">
      <w:pPr>
        <w:pStyle w:val="ListParagraph"/>
        <w:numPr>
          <w:ilvl w:val="0"/>
          <w:numId w:val="72"/>
        </w:numPr>
      </w:pPr>
      <w:r>
        <w:t xml:space="preserve">Provide a dropdown list for </w:t>
      </w:r>
      <w:proofErr w:type="spellStart"/>
      <w:r>
        <w:t>IDProof</w:t>
      </w:r>
      <w:proofErr w:type="spellEnd"/>
      <w:r>
        <w:t xml:space="preserve"> type, Gender, Nominee type</w:t>
      </w:r>
    </w:p>
    <w:p w14:paraId="3E96D8F0" w14:textId="42B24448" w:rsidR="007C508A" w:rsidRDefault="00273C7B" w:rsidP="000C343B">
      <w:pPr>
        <w:pStyle w:val="ListParagraph"/>
        <w:numPr>
          <w:ilvl w:val="0"/>
          <w:numId w:val="72"/>
        </w:numPr>
      </w:pPr>
      <w:r>
        <w:t>Once all details are validated the form should be allowed to be submitted and an ac</w:t>
      </w:r>
      <w:r w:rsidR="00C72332">
        <w:t>knowledgement must be displayed.</w:t>
      </w:r>
    </w:p>
    <w:p w14:paraId="42AF1D31" w14:textId="77777777" w:rsidR="00834EA5" w:rsidRDefault="00834EA5" w:rsidP="00834EA5">
      <w:pPr>
        <w:pStyle w:val="ListParagraph"/>
        <w:ind w:left="1080"/>
      </w:pPr>
    </w:p>
    <w:p w14:paraId="75A99336" w14:textId="323FFE74" w:rsidR="007C508A" w:rsidRPr="007C508A" w:rsidRDefault="000C343B" w:rsidP="000C343B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 w:rsidRPr="000C343B">
        <w:rPr>
          <w:u w:val="single"/>
        </w:rPr>
        <w:t>NomineeComponent</w:t>
      </w:r>
      <w:proofErr w:type="spellEnd"/>
    </w:p>
    <w:p w14:paraId="796E0244" w14:textId="5E94D14D" w:rsidR="00787C27" w:rsidRDefault="00834EA5" w:rsidP="00787C27">
      <w:pPr>
        <w:pStyle w:val="ListParagraph"/>
        <w:numPr>
          <w:ilvl w:val="0"/>
          <w:numId w:val="67"/>
        </w:numPr>
      </w:pPr>
      <w:r>
        <w:t xml:space="preserve">Design a component for customers </w:t>
      </w:r>
      <w:r w:rsidR="002C3705">
        <w:t xml:space="preserve">to </w:t>
      </w:r>
      <w:r>
        <w:t>view their nominee details</w:t>
      </w:r>
      <w:r w:rsidR="002C3705">
        <w:t xml:space="preserve"> </w:t>
      </w:r>
      <w:r w:rsidR="00787C27">
        <w:t>and provide a navigation to it via navbar</w:t>
      </w:r>
    </w:p>
    <w:p w14:paraId="3BDF88F7" w14:textId="059441E2" w:rsidR="002C3705" w:rsidRDefault="002C3705" w:rsidP="00787C27">
      <w:pPr>
        <w:pStyle w:val="ListParagraph"/>
        <w:numPr>
          <w:ilvl w:val="0"/>
          <w:numId w:val="67"/>
        </w:numPr>
      </w:pPr>
      <w:r>
        <w:t xml:space="preserve">The component should fetch and display the </w:t>
      </w:r>
      <w:r w:rsidR="00CC23A0">
        <w:t>details of existing nominee by accepting the username as the input view a search textbox.</w:t>
      </w:r>
      <w:r>
        <w:t xml:space="preserve"> </w:t>
      </w:r>
    </w:p>
    <w:p w14:paraId="099651F0" w14:textId="5046AAD3" w:rsidR="002C3705" w:rsidRDefault="002C3705" w:rsidP="00787C27">
      <w:pPr>
        <w:pStyle w:val="ListParagraph"/>
        <w:numPr>
          <w:ilvl w:val="0"/>
          <w:numId w:val="67"/>
        </w:numPr>
      </w:pPr>
      <w:r>
        <w:t xml:space="preserve">The </w:t>
      </w:r>
      <w:r w:rsidR="00CC23A0">
        <w:t>customer</w:t>
      </w:r>
      <w:r>
        <w:t xml:space="preserve"> should </w:t>
      </w:r>
      <w:r w:rsidR="00CC23A0">
        <w:t>also</w:t>
      </w:r>
      <w:r>
        <w:t xml:space="preserve"> be allowed to </w:t>
      </w:r>
      <w:r w:rsidR="00CC23A0">
        <w:t>delete the nominee by clicking the delete button</w:t>
      </w:r>
      <w:r>
        <w:t>.</w:t>
      </w:r>
    </w:p>
    <w:p w14:paraId="6AE8263B" w14:textId="42ED80F9" w:rsidR="00787C27" w:rsidRDefault="00CC23A0" w:rsidP="00787C27">
      <w:pPr>
        <w:pStyle w:val="ListParagraph"/>
        <w:numPr>
          <w:ilvl w:val="0"/>
          <w:numId w:val="67"/>
        </w:numPr>
      </w:pPr>
      <w:r>
        <w:t>Once the operation is successful, display an acknowledgement.</w:t>
      </w:r>
    </w:p>
    <w:p w14:paraId="76DF6078" w14:textId="77777777" w:rsidR="008B16ED" w:rsidRPr="008B16ED" w:rsidRDefault="008B16ED" w:rsidP="008B16ED">
      <w:pPr>
        <w:pStyle w:val="ListParagraph"/>
        <w:ind w:left="1800"/>
        <w:rPr>
          <w:u w:val="single"/>
        </w:rPr>
      </w:pPr>
    </w:p>
    <w:p w14:paraId="297A5A21" w14:textId="6F92593A" w:rsidR="008B16ED" w:rsidRPr="0068592F" w:rsidRDefault="008B16ED" w:rsidP="008B16ED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5C75F21E" w14:textId="3FE30621" w:rsidR="008B16ED" w:rsidRDefault="008B16ED" w:rsidP="00395FDC">
      <w:pPr>
        <w:pStyle w:val="ListParagraph"/>
        <w:numPr>
          <w:ilvl w:val="0"/>
          <w:numId w:val="26"/>
        </w:numPr>
      </w:pPr>
      <w:r>
        <w:t xml:space="preserve">Create a data service in the font-end application which will communicate with the </w:t>
      </w:r>
      <w:r w:rsidR="003C1AAE">
        <w:t>micro-services</w:t>
      </w:r>
      <w:r>
        <w:t>.</w:t>
      </w:r>
    </w:p>
    <w:p w14:paraId="5DEC0453" w14:textId="227DDEAC" w:rsidR="008B16ED" w:rsidRDefault="008B16ED" w:rsidP="00395FDC">
      <w:pPr>
        <w:pStyle w:val="ListParagraph"/>
        <w:numPr>
          <w:ilvl w:val="0"/>
          <w:numId w:val="26"/>
        </w:numPr>
      </w:pPr>
      <w:r>
        <w:t>Use the data service in the components to make them interact with the API</w:t>
      </w:r>
    </w:p>
    <w:p w14:paraId="70C67D8B" w14:textId="7A100000" w:rsidR="00484955" w:rsidRPr="009465E1" w:rsidRDefault="008B16ED" w:rsidP="00395FDC">
      <w:pPr>
        <w:pStyle w:val="ListParagraph"/>
        <w:numPr>
          <w:ilvl w:val="0"/>
          <w:numId w:val="26"/>
        </w:numPr>
        <w:rPr>
          <w:b/>
          <w:bCs/>
        </w:rPr>
      </w:pPr>
      <w:r>
        <w:t>Valid error messages should be shown based on various response status codes received form the API</w:t>
      </w:r>
    </w:p>
    <w:p w14:paraId="3401DB4A" w14:textId="77777777" w:rsidR="009465E1" w:rsidRPr="00A93AD1" w:rsidRDefault="009465E1" w:rsidP="009465E1">
      <w:pPr>
        <w:pStyle w:val="ListParagraph"/>
        <w:rPr>
          <w:b/>
          <w:bCs/>
        </w:rPr>
      </w:pPr>
    </w:p>
    <w:p w14:paraId="08597B28" w14:textId="300F5DED" w:rsidR="00A93AD1" w:rsidRPr="006474DF" w:rsidRDefault="00A93AD1" w:rsidP="00A93AD1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1" w:name="_Toc119075139"/>
      <w:r>
        <w:rPr>
          <w:rFonts w:ascii="Calibri" w:hAnsi="Calibri"/>
          <w:b/>
        </w:rPr>
        <w:t xml:space="preserve">Module – </w:t>
      </w:r>
      <w:r w:rsidR="00B70C17">
        <w:rPr>
          <w:rFonts w:ascii="Calibri" w:hAnsi="Calibri"/>
          <w:b/>
        </w:rPr>
        <w:t>Policy</w:t>
      </w:r>
      <w:r w:rsidR="00CE69C2">
        <w:rPr>
          <w:rFonts w:ascii="Calibri" w:hAnsi="Calibri"/>
          <w:b/>
        </w:rPr>
        <w:t xml:space="preserve"> </w:t>
      </w:r>
      <w:r w:rsidR="00B70C17">
        <w:rPr>
          <w:rFonts w:ascii="Calibri" w:hAnsi="Calibri"/>
          <w:b/>
        </w:rPr>
        <w:t>Plans</w:t>
      </w:r>
      <w:bookmarkEnd w:id="21"/>
    </w:p>
    <w:p w14:paraId="6BD66FFE" w14:textId="71D90EFF" w:rsidR="00A93AD1" w:rsidRDefault="00116748" w:rsidP="00A93AD1">
      <w:r>
        <w:t>This module will be used for managing policies and the subscriptions to the policies by the customers and policy managers to perform the following tasks.</w:t>
      </w:r>
    </w:p>
    <w:p w14:paraId="41755D9B" w14:textId="77777777" w:rsidR="00116748" w:rsidRDefault="00116748" w:rsidP="00116748">
      <w:pPr>
        <w:pStyle w:val="ListParagraph"/>
        <w:numPr>
          <w:ilvl w:val="0"/>
          <w:numId w:val="69"/>
        </w:numPr>
      </w:pPr>
      <w:r>
        <w:t>Policy managers can create new policy plans in the system</w:t>
      </w:r>
    </w:p>
    <w:p w14:paraId="4E94D282" w14:textId="6996ADF7" w:rsidR="00116748" w:rsidRDefault="00116748" w:rsidP="00116748">
      <w:pPr>
        <w:pStyle w:val="ListParagraph"/>
        <w:numPr>
          <w:ilvl w:val="0"/>
          <w:numId w:val="69"/>
        </w:numPr>
      </w:pPr>
      <w:r>
        <w:t xml:space="preserve">Customers and policy managers can </w:t>
      </w:r>
      <w:r w:rsidR="00165B19">
        <w:t>search</w:t>
      </w:r>
      <w:r>
        <w:t xml:space="preserve"> the existing policies available</w:t>
      </w:r>
    </w:p>
    <w:p w14:paraId="457ACCEB" w14:textId="3E5C9ED7" w:rsidR="00A70470" w:rsidRDefault="00116748" w:rsidP="00116748">
      <w:pPr>
        <w:pStyle w:val="ListParagraph"/>
        <w:numPr>
          <w:ilvl w:val="0"/>
          <w:numId w:val="69"/>
        </w:numPr>
      </w:pPr>
      <w:r>
        <w:t>A customer will be able to subscribe to a policy of their choosing</w:t>
      </w:r>
    </w:p>
    <w:p w14:paraId="29EA218D" w14:textId="0CAC8943" w:rsidR="00A93AD1" w:rsidRPr="00AA21A9" w:rsidRDefault="00A93AD1" w:rsidP="00536DAC">
      <w:pPr>
        <w:widowControl/>
        <w:spacing w:before="0" w:after="0" w:line="240" w:lineRule="auto"/>
        <w:ind w:right="0"/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1615EF13" w14:textId="77777777" w:rsidR="00A93AD1" w:rsidRDefault="00A93AD1" w:rsidP="00395FDC">
      <w:pPr>
        <w:pStyle w:val="ListParagraph"/>
        <w:numPr>
          <w:ilvl w:val="0"/>
          <w:numId w:val="27"/>
        </w:numPr>
      </w:pPr>
      <w:r w:rsidRPr="002D5F62">
        <w:t>Design a data base as per the following ER diagram provided.</w:t>
      </w:r>
    </w:p>
    <w:p w14:paraId="54AE590F" w14:textId="7AB0203D" w:rsidR="002C2CFB" w:rsidRDefault="00D57BEC" w:rsidP="002C2CFB">
      <w:pPr>
        <w:pStyle w:val="ListParagraph"/>
        <w:keepNext/>
      </w:pPr>
      <w:r>
        <w:rPr>
          <w:noProof/>
          <w:lang w:val="en-IN" w:eastAsia="en-IN"/>
        </w:rPr>
        <w:lastRenderedPageBreak/>
        <w:drawing>
          <wp:inline distT="0" distB="0" distL="0" distR="0" wp14:anchorId="51D1AEB5" wp14:editId="71E74A2B">
            <wp:extent cx="4533900" cy="294784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0827" cy="295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6474" w14:textId="1AECE3E3" w:rsidR="002C2CFB" w:rsidRDefault="002C2CFB" w:rsidP="002C2CFB">
      <w:pPr>
        <w:pStyle w:val="Caption"/>
        <w:jc w:val="center"/>
        <w:rPr>
          <w:sz w:val="16"/>
        </w:rPr>
      </w:pPr>
      <w:r w:rsidRPr="002C2CFB">
        <w:rPr>
          <w:sz w:val="16"/>
        </w:rPr>
        <w:t xml:space="preserve">Figure </w:t>
      </w:r>
      <w:r w:rsidRPr="002C2CFB">
        <w:rPr>
          <w:sz w:val="16"/>
        </w:rPr>
        <w:fldChar w:fldCharType="begin"/>
      </w:r>
      <w:r w:rsidRPr="002C2CFB">
        <w:rPr>
          <w:sz w:val="16"/>
        </w:rPr>
        <w:instrText xml:space="preserve"> SEQ Figure \* ARABIC </w:instrText>
      </w:r>
      <w:r w:rsidRPr="002C2CFB">
        <w:rPr>
          <w:sz w:val="16"/>
        </w:rPr>
        <w:fldChar w:fldCharType="separate"/>
      </w:r>
      <w:r w:rsidR="00D07BBC">
        <w:rPr>
          <w:noProof/>
          <w:sz w:val="16"/>
        </w:rPr>
        <w:t>4</w:t>
      </w:r>
      <w:r w:rsidRPr="002C2CFB">
        <w:rPr>
          <w:sz w:val="16"/>
        </w:rPr>
        <w:fldChar w:fldCharType="end"/>
      </w:r>
      <w:r w:rsidRPr="002C2CFB">
        <w:rPr>
          <w:sz w:val="16"/>
        </w:rPr>
        <w:t xml:space="preserve"> : ER Diagram </w:t>
      </w:r>
      <w:r w:rsidR="00CE07C5">
        <w:rPr>
          <w:sz w:val="16"/>
        </w:rPr>
        <w:t>–</w:t>
      </w:r>
      <w:r w:rsidR="00734B5B">
        <w:rPr>
          <w:sz w:val="16"/>
        </w:rPr>
        <w:t xml:space="preserve"> </w:t>
      </w:r>
      <w:r w:rsidR="00CE7783">
        <w:rPr>
          <w:sz w:val="16"/>
        </w:rPr>
        <w:t>Policy Plans</w:t>
      </w:r>
    </w:p>
    <w:p w14:paraId="66A3CD95" w14:textId="6D5C9AA6" w:rsidR="00A66EAB" w:rsidRDefault="00A66EAB" w:rsidP="00395FDC">
      <w:pPr>
        <w:pStyle w:val="ListParagraph"/>
        <w:numPr>
          <w:ilvl w:val="0"/>
          <w:numId w:val="27"/>
        </w:numPr>
      </w:pPr>
      <w:r>
        <w:t>Apply the following constraints apart from primary keys and foreign keys on the database</w:t>
      </w:r>
    </w:p>
    <w:p w14:paraId="510C7D6B" w14:textId="3EC9B897" w:rsidR="007241B0" w:rsidRDefault="005C5CDA" w:rsidP="00395FDC">
      <w:pPr>
        <w:pStyle w:val="ListParagraph"/>
        <w:numPr>
          <w:ilvl w:val="1"/>
          <w:numId w:val="27"/>
        </w:numPr>
      </w:pPr>
      <w:proofErr w:type="spellStart"/>
      <w:r>
        <w:t>PolicyHolderName</w:t>
      </w:r>
      <w:proofErr w:type="spellEnd"/>
      <w:r>
        <w:t xml:space="preserve"> should be minimum 5 characters long</w:t>
      </w:r>
    </w:p>
    <w:p w14:paraId="444814B5" w14:textId="025516B5" w:rsidR="00DA1D1D" w:rsidRDefault="005C5CDA" w:rsidP="00395FDC">
      <w:pPr>
        <w:pStyle w:val="ListParagraph"/>
        <w:numPr>
          <w:ilvl w:val="1"/>
          <w:numId w:val="27"/>
        </w:numPr>
      </w:pPr>
      <w:r>
        <w:t>Subscription date should be automatically taken as today by default</w:t>
      </w:r>
    </w:p>
    <w:p w14:paraId="0F728F83" w14:textId="491FA222" w:rsidR="00B9453E" w:rsidRDefault="005C5CDA" w:rsidP="00395FDC">
      <w:pPr>
        <w:pStyle w:val="ListParagraph"/>
        <w:numPr>
          <w:ilvl w:val="1"/>
          <w:numId w:val="27"/>
        </w:numPr>
      </w:pPr>
      <w:r>
        <w:t xml:space="preserve">Allowed values for </w:t>
      </w:r>
      <w:proofErr w:type="spellStart"/>
      <w:r>
        <w:t>RelationToPolicyHolder</w:t>
      </w:r>
      <w:proofErr w:type="spellEnd"/>
      <w:r>
        <w:t xml:space="preserve"> are – Parent/Child/Sibling/Spouse/Cousin</w:t>
      </w:r>
    </w:p>
    <w:p w14:paraId="338F037B" w14:textId="2FE3364C" w:rsidR="001A4762" w:rsidRDefault="005C5CDA" w:rsidP="00395FDC">
      <w:pPr>
        <w:pStyle w:val="ListParagraph"/>
        <w:numPr>
          <w:ilvl w:val="1"/>
          <w:numId w:val="27"/>
        </w:numPr>
      </w:pPr>
      <w:r>
        <w:t>Subscription</w:t>
      </w:r>
      <w:r w:rsidR="001A4762">
        <w:t xml:space="preserve"> status should be – New/</w:t>
      </w:r>
      <w:r>
        <w:t>Matured</w:t>
      </w:r>
      <w:r w:rsidR="001A4762">
        <w:t>/</w:t>
      </w:r>
      <w:r>
        <w:t>Defaulted/Terminated</w:t>
      </w:r>
    </w:p>
    <w:p w14:paraId="78355D81" w14:textId="234DD4B4" w:rsidR="007241B0" w:rsidRDefault="000E2252" w:rsidP="00EE2ACD">
      <w:r w:rsidRPr="000E2252">
        <w:rPr>
          <w:u w:val="single"/>
        </w:rPr>
        <w:t>Note:</w:t>
      </w:r>
      <w:r>
        <w:t xml:space="preserve"> </w:t>
      </w:r>
      <w:r w:rsidR="00DA1D1D">
        <w:t xml:space="preserve">Seed the data for </w:t>
      </w:r>
      <w:r w:rsidR="009F6371">
        <w:t>policy</w:t>
      </w:r>
      <w:r w:rsidR="00DA1D1D">
        <w:t xml:space="preserve"> types as </w:t>
      </w:r>
      <w:r w:rsidR="009F6371">
        <w:t>Life Insurance, Health Insurance, etc.,</w:t>
      </w:r>
    </w:p>
    <w:p w14:paraId="1C1B2F6D" w14:textId="1D0D1100" w:rsidR="00A93AD1" w:rsidRPr="00AA21A9" w:rsidRDefault="00A93AD1" w:rsidP="00A4717C">
      <w:pPr>
        <w:widowControl/>
        <w:spacing w:before="0" w:after="0" w:line="240" w:lineRule="auto"/>
        <w:ind w:right="0"/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59F727B0" w14:textId="77777777" w:rsidR="00A93AD1" w:rsidRDefault="00A93AD1" w:rsidP="00395FDC">
      <w:pPr>
        <w:pStyle w:val="ListParagraph"/>
        <w:numPr>
          <w:ilvl w:val="0"/>
          <w:numId w:val="28"/>
        </w:numPr>
      </w:pPr>
      <w:r>
        <w:t xml:space="preserve">Create a library project and add ORM support into it. </w:t>
      </w:r>
    </w:p>
    <w:p w14:paraId="79BA6287" w14:textId="584A34AA" w:rsidR="00A93AD1" w:rsidRDefault="00CB57A2" w:rsidP="00395FDC">
      <w:pPr>
        <w:pStyle w:val="ListParagraph"/>
        <w:numPr>
          <w:ilvl w:val="0"/>
          <w:numId w:val="28"/>
        </w:numPr>
      </w:pPr>
      <w:r>
        <w:t xml:space="preserve">Use the ORM to map the entities to database as per the ER diagram provided. </w:t>
      </w:r>
    </w:p>
    <w:p w14:paraId="50FE628C" w14:textId="566A04EB" w:rsidR="00A93AD1" w:rsidRDefault="00A93AD1" w:rsidP="00395FDC">
      <w:pPr>
        <w:pStyle w:val="ListParagraph"/>
        <w:numPr>
          <w:ilvl w:val="0"/>
          <w:numId w:val="28"/>
        </w:numPr>
      </w:pPr>
      <w:r>
        <w:t>Use repository per entity pattern and generate the repositories to perform the following operations</w:t>
      </w:r>
    </w:p>
    <w:p w14:paraId="06EBF6C3" w14:textId="167E9A28" w:rsidR="006842DB" w:rsidRDefault="00620E7D" w:rsidP="00395FDC">
      <w:pPr>
        <w:pStyle w:val="ListParagraph"/>
        <w:numPr>
          <w:ilvl w:val="1"/>
          <w:numId w:val="28"/>
        </w:numPr>
      </w:pPr>
      <w:r>
        <w:t xml:space="preserve">Return </w:t>
      </w:r>
      <w:r w:rsidR="0087165B">
        <w:t>policy</w:t>
      </w:r>
      <w:r>
        <w:t xml:space="preserve"> types list</w:t>
      </w:r>
    </w:p>
    <w:p w14:paraId="318ADB9A" w14:textId="53784422" w:rsidR="00EE2ACD" w:rsidRDefault="00620E7D" w:rsidP="00395FDC">
      <w:pPr>
        <w:pStyle w:val="ListParagraph"/>
        <w:numPr>
          <w:ilvl w:val="1"/>
          <w:numId w:val="28"/>
        </w:numPr>
      </w:pPr>
      <w:r>
        <w:t xml:space="preserve">Insert a </w:t>
      </w:r>
      <w:r w:rsidR="000972AE">
        <w:t>new</w:t>
      </w:r>
      <w:r>
        <w:t xml:space="preserve"> </w:t>
      </w:r>
      <w:r w:rsidR="000972AE">
        <w:t>policy</w:t>
      </w:r>
    </w:p>
    <w:p w14:paraId="17552826" w14:textId="2461FDBD" w:rsidR="00EE2ACD" w:rsidRDefault="004E6D8E" w:rsidP="00395FDC">
      <w:pPr>
        <w:pStyle w:val="ListParagraph"/>
        <w:numPr>
          <w:ilvl w:val="1"/>
          <w:numId w:val="28"/>
        </w:numPr>
      </w:pPr>
      <w:r>
        <w:t xml:space="preserve">Return list of </w:t>
      </w:r>
      <w:r w:rsidR="00FB4345">
        <w:t>policies</w:t>
      </w:r>
      <w:r>
        <w:t xml:space="preserve"> </w:t>
      </w:r>
      <w:r w:rsidR="00F77405">
        <w:t>by tenure or premium amount or maturity amount</w:t>
      </w:r>
    </w:p>
    <w:p w14:paraId="2F4C7ACF" w14:textId="2DCDC036" w:rsidR="00EE2ACD" w:rsidRDefault="00437E05" w:rsidP="00EE2ACD">
      <w:pPr>
        <w:pStyle w:val="ListParagraph"/>
        <w:numPr>
          <w:ilvl w:val="1"/>
          <w:numId w:val="28"/>
        </w:numPr>
      </w:pPr>
      <w:r>
        <w:t>Return a policy by id</w:t>
      </w:r>
    </w:p>
    <w:p w14:paraId="48115249" w14:textId="44973723" w:rsidR="00EE2ACD" w:rsidRDefault="00437E05" w:rsidP="00EE2ACD">
      <w:pPr>
        <w:pStyle w:val="ListParagraph"/>
        <w:numPr>
          <w:ilvl w:val="1"/>
          <w:numId w:val="28"/>
        </w:numPr>
      </w:pPr>
      <w:r>
        <w:t>Insert new subscription</w:t>
      </w:r>
    </w:p>
    <w:p w14:paraId="565F5D9E" w14:textId="77777777" w:rsidR="00E55B57" w:rsidRDefault="00E55B57" w:rsidP="00E55B57">
      <w:pPr>
        <w:pStyle w:val="ListParagraph"/>
      </w:pPr>
    </w:p>
    <w:p w14:paraId="4A177BBC" w14:textId="77777777" w:rsidR="00A93AD1" w:rsidRDefault="00A93AD1" w:rsidP="00A93AD1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01F2C433" w14:textId="77777777" w:rsidR="00A93AD1" w:rsidRPr="00AA21A9" w:rsidRDefault="00A93AD1" w:rsidP="00A93AD1">
      <w:pPr>
        <w:pStyle w:val="ListParagraph"/>
        <w:ind w:left="0"/>
        <w:rPr>
          <w:b/>
          <w:u w:val="single"/>
        </w:rPr>
      </w:pPr>
    </w:p>
    <w:p w14:paraId="595D9764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Develop a library which reference the Data Access Library project created earlier</w:t>
      </w:r>
    </w:p>
    <w:p w14:paraId="7685C060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This class library will contain various service classes which will encapsulate the business logic for the application.</w:t>
      </w:r>
    </w:p>
    <w:p w14:paraId="04322D0C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Use dependency injection to in service classes to inject the required repositories.</w:t>
      </w:r>
    </w:p>
    <w:p w14:paraId="13F6D6BD" w14:textId="7297604F" w:rsidR="00A93AD1" w:rsidRDefault="00A93AD1" w:rsidP="00395FDC">
      <w:pPr>
        <w:pStyle w:val="ListParagraph"/>
        <w:numPr>
          <w:ilvl w:val="0"/>
          <w:numId w:val="29"/>
        </w:numPr>
      </w:pPr>
      <w:r>
        <w:t xml:space="preserve">Create the service classes </w:t>
      </w:r>
      <w:r w:rsidR="00280FFE">
        <w:t>using</w:t>
      </w:r>
      <w:r>
        <w:t xml:space="preserve"> the single responsibility principle which perform the given operations as follows </w:t>
      </w:r>
    </w:p>
    <w:p w14:paraId="10849058" w14:textId="50F6F903" w:rsidR="00310E69" w:rsidRDefault="008E6545" w:rsidP="00381E4E">
      <w:pPr>
        <w:pStyle w:val="ListParagraph"/>
        <w:numPr>
          <w:ilvl w:val="1"/>
          <w:numId w:val="29"/>
        </w:numPr>
      </w:pPr>
      <w:r>
        <w:t xml:space="preserve">Get all </w:t>
      </w:r>
      <w:r w:rsidR="004C0425">
        <w:t>policy</w:t>
      </w:r>
      <w:r>
        <w:t xml:space="preserve"> types list</w:t>
      </w:r>
    </w:p>
    <w:p w14:paraId="6C95BA92" w14:textId="68B9D4B2" w:rsidR="00EE2ACD" w:rsidRDefault="007A0779" w:rsidP="00381E4E">
      <w:pPr>
        <w:pStyle w:val="ListParagraph"/>
        <w:numPr>
          <w:ilvl w:val="1"/>
          <w:numId w:val="29"/>
        </w:numPr>
      </w:pPr>
      <w:r>
        <w:t xml:space="preserve">Create </w:t>
      </w:r>
      <w:r w:rsidR="004C0425">
        <w:t>new</w:t>
      </w:r>
      <w:r>
        <w:t xml:space="preserve"> </w:t>
      </w:r>
      <w:r w:rsidR="004C0425">
        <w:t>policy</w:t>
      </w:r>
    </w:p>
    <w:p w14:paraId="34C6F1C1" w14:textId="1C4246C1" w:rsidR="00EE2ACD" w:rsidRDefault="004C0425" w:rsidP="00381E4E">
      <w:pPr>
        <w:pStyle w:val="ListParagraph"/>
        <w:numPr>
          <w:ilvl w:val="1"/>
          <w:numId w:val="29"/>
        </w:numPr>
      </w:pPr>
      <w:r>
        <w:lastRenderedPageBreak/>
        <w:t>Search policy by Tenure/Maturity Amount/Premium amount</w:t>
      </w:r>
    </w:p>
    <w:p w14:paraId="01FEC86A" w14:textId="185FC60F" w:rsidR="007A0779" w:rsidRDefault="007A0779" w:rsidP="00381E4E">
      <w:pPr>
        <w:pStyle w:val="ListParagraph"/>
        <w:numPr>
          <w:ilvl w:val="1"/>
          <w:numId w:val="29"/>
        </w:numPr>
      </w:pPr>
      <w:r>
        <w:t xml:space="preserve">Get </w:t>
      </w:r>
      <w:r w:rsidR="004C0425">
        <w:t xml:space="preserve">policy </w:t>
      </w:r>
      <w:r>
        <w:t>by id</w:t>
      </w:r>
    </w:p>
    <w:p w14:paraId="4CE43EFE" w14:textId="1E674BCE" w:rsidR="00EE2ACD" w:rsidRDefault="004C0425" w:rsidP="00381E4E">
      <w:pPr>
        <w:pStyle w:val="ListParagraph"/>
        <w:numPr>
          <w:ilvl w:val="1"/>
          <w:numId w:val="29"/>
        </w:numPr>
      </w:pPr>
      <w:r>
        <w:t>Add new subscription</w:t>
      </w:r>
    </w:p>
    <w:p w14:paraId="6B516105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Following business rules must be implemented as part of the business service class</w:t>
      </w:r>
    </w:p>
    <w:p w14:paraId="34A67DB2" w14:textId="0DBB9F5B" w:rsidR="00480512" w:rsidRDefault="00860015" w:rsidP="00395FDC">
      <w:pPr>
        <w:pStyle w:val="ListParagraph"/>
        <w:numPr>
          <w:ilvl w:val="1"/>
          <w:numId w:val="29"/>
        </w:numPr>
      </w:pPr>
      <w:r>
        <w:t xml:space="preserve">Each customer can have only 1 policy for himself and each member of </w:t>
      </w:r>
      <w:proofErr w:type="spellStart"/>
      <w:r>
        <w:t>ther</w:t>
      </w:r>
      <w:proofErr w:type="spellEnd"/>
      <w:r>
        <w:t xml:space="preserve"> family. </w:t>
      </w:r>
      <w:proofErr w:type="spellStart"/>
      <w:r>
        <w:t>Multiplie</w:t>
      </w:r>
      <w:proofErr w:type="spellEnd"/>
      <w:r>
        <w:t xml:space="preserve"> policies per customer or his family members is not allowed. For example – if </w:t>
      </w:r>
      <w:proofErr w:type="spellStart"/>
      <w:r>
        <w:t>Jojo</w:t>
      </w:r>
      <w:proofErr w:type="spellEnd"/>
      <w:r>
        <w:t xml:space="preserve"> has 2 children he has have a total of 3 policies 1 for himself and 1 for each of his children.</w:t>
      </w:r>
      <w:r w:rsidR="003C49B4">
        <w:t xml:space="preserve"> If a user tries to create more generate a user defined exception as “</w:t>
      </w:r>
      <w:proofErr w:type="spellStart"/>
      <w:r w:rsidR="003C49B4">
        <w:t>PolicyLimitReachedException</w:t>
      </w:r>
      <w:proofErr w:type="spellEnd"/>
      <w:r w:rsidR="003C49B4">
        <w:t>”.</w:t>
      </w:r>
    </w:p>
    <w:p w14:paraId="52E747D5" w14:textId="4CE9AEC2" w:rsidR="003C49B4" w:rsidRDefault="003C49B4" w:rsidP="00395FDC">
      <w:pPr>
        <w:pStyle w:val="ListParagraph"/>
        <w:numPr>
          <w:ilvl w:val="1"/>
          <w:numId w:val="29"/>
        </w:numPr>
      </w:pPr>
      <w:r>
        <w:t>Maturity amount should be calculated as follows</w:t>
      </w:r>
    </w:p>
    <w:p w14:paraId="71DD2BE4" w14:textId="6B6864D2" w:rsidR="003C49B4" w:rsidRDefault="003C49B4" w:rsidP="003C49B4">
      <w:pPr>
        <w:pStyle w:val="ListParagraph"/>
        <w:numPr>
          <w:ilvl w:val="2"/>
          <w:numId w:val="29"/>
        </w:numPr>
      </w:pPr>
      <w:r>
        <w:t>Policy type = Life Insurance = 10% interest on total premium</w:t>
      </w:r>
    </w:p>
    <w:p w14:paraId="3BE215BA" w14:textId="17158D32" w:rsidR="003C49B4" w:rsidRDefault="003C49B4" w:rsidP="003C49B4">
      <w:pPr>
        <w:pStyle w:val="ListParagraph"/>
        <w:numPr>
          <w:ilvl w:val="2"/>
          <w:numId w:val="29"/>
        </w:numPr>
      </w:pPr>
      <w:r>
        <w:t xml:space="preserve">Policy type = Health Insurance </w:t>
      </w:r>
    </w:p>
    <w:p w14:paraId="1EF0CDD8" w14:textId="60637C39" w:rsidR="003C49B4" w:rsidRDefault="003C49B4" w:rsidP="003C49B4">
      <w:pPr>
        <w:pStyle w:val="ListParagraph"/>
        <w:numPr>
          <w:ilvl w:val="3"/>
          <w:numId w:val="29"/>
        </w:numPr>
      </w:pPr>
      <w:r>
        <w:t>10 years tenure –8% of total premium amount</w:t>
      </w:r>
    </w:p>
    <w:p w14:paraId="281072AD" w14:textId="590816A7" w:rsidR="00A93AD1" w:rsidRDefault="003C49B4" w:rsidP="00C308AC">
      <w:pPr>
        <w:pStyle w:val="ListParagraph"/>
        <w:numPr>
          <w:ilvl w:val="3"/>
          <w:numId w:val="29"/>
        </w:numPr>
      </w:pPr>
      <w:r>
        <w:t>10+ years tenure – 9% of total premium amount</w:t>
      </w:r>
    </w:p>
    <w:p w14:paraId="1A0C2EE4" w14:textId="03F2BDCF" w:rsidR="00A93AD1" w:rsidRPr="00AA21A9" w:rsidRDefault="00A93AD1" w:rsidP="007B356F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t>Stage: Unit Testing</w:t>
      </w:r>
    </w:p>
    <w:p w14:paraId="606FA4B6" w14:textId="77777777" w:rsidR="00A93AD1" w:rsidRDefault="00A93AD1" w:rsidP="00395FDC">
      <w:pPr>
        <w:pStyle w:val="ListParagraph"/>
        <w:numPr>
          <w:ilvl w:val="0"/>
          <w:numId w:val="30"/>
        </w:numPr>
        <w:spacing w:before="240"/>
      </w:pPr>
      <w:r>
        <w:t>Create a new Unit test project to test the service classes created in business logic layers</w:t>
      </w:r>
    </w:p>
    <w:p w14:paraId="15E6DE15" w14:textId="6EFAE5E4" w:rsidR="00AD5FD8" w:rsidRPr="00761F54" w:rsidRDefault="00A93AD1" w:rsidP="00FE2669">
      <w:pPr>
        <w:pStyle w:val="ListParagraph"/>
        <w:numPr>
          <w:ilvl w:val="0"/>
          <w:numId w:val="30"/>
        </w:numPr>
        <w:spacing w:after="0" w:line="240" w:lineRule="auto"/>
        <w:rPr>
          <w:b/>
          <w:u w:val="single"/>
        </w:rPr>
      </w:pPr>
      <w:r>
        <w:t>Mock all the repositories using a mocking framework.</w:t>
      </w:r>
    </w:p>
    <w:p w14:paraId="2A524C5F" w14:textId="77777777" w:rsidR="00761F54" w:rsidRPr="00761F54" w:rsidRDefault="00761F54" w:rsidP="00761F54">
      <w:pPr>
        <w:pStyle w:val="ListParagraph"/>
        <w:spacing w:after="0" w:line="240" w:lineRule="auto"/>
        <w:rPr>
          <w:b/>
          <w:u w:val="single"/>
        </w:rPr>
      </w:pPr>
    </w:p>
    <w:p w14:paraId="1ACAAD88" w14:textId="337E78A3" w:rsidR="00A93AD1" w:rsidRPr="002A5899" w:rsidRDefault="00A93AD1" w:rsidP="00A93AD1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6C700243" w14:textId="77777777" w:rsidR="00A93AD1" w:rsidRDefault="00A93AD1" w:rsidP="00395FDC">
      <w:pPr>
        <w:pStyle w:val="ListParagraph"/>
        <w:numPr>
          <w:ilvl w:val="0"/>
          <w:numId w:val="31"/>
        </w:numPr>
      </w:pPr>
      <w:r>
        <w:t>Create a API project which references the business logic layer created earlier</w:t>
      </w:r>
    </w:p>
    <w:p w14:paraId="2013A599" w14:textId="77777777" w:rsidR="00A93AD1" w:rsidRDefault="00A93AD1" w:rsidP="00395FDC">
      <w:pPr>
        <w:pStyle w:val="ListParagraph"/>
        <w:numPr>
          <w:ilvl w:val="0"/>
          <w:numId w:val="31"/>
        </w:numPr>
      </w:pPr>
      <w:r>
        <w:t>Implement service documentation using swagger</w:t>
      </w:r>
    </w:p>
    <w:p w14:paraId="286F8F18" w14:textId="1FEA4F29" w:rsidR="00707AC5" w:rsidRDefault="00E755A3" w:rsidP="00395FDC">
      <w:pPr>
        <w:pStyle w:val="ListParagraph"/>
        <w:numPr>
          <w:ilvl w:val="0"/>
          <w:numId w:val="31"/>
        </w:numPr>
      </w:pPr>
      <w:r>
        <w:t>All ex</w:t>
      </w:r>
      <w:r w:rsidR="00707AC5">
        <w:t>ceptions in the micro-service must be handled and logged using a logging library</w:t>
      </w:r>
    </w:p>
    <w:p w14:paraId="24636808" w14:textId="71825E4E" w:rsidR="006D479E" w:rsidRDefault="00A93AD1" w:rsidP="00395FDC">
      <w:pPr>
        <w:pStyle w:val="ListParagraph"/>
        <w:numPr>
          <w:ilvl w:val="0"/>
          <w:numId w:val="31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18B23D5B" w14:textId="532A1435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714E59">
        <w:rPr>
          <w:noProof/>
          <w:sz w:val="16"/>
        </w:rPr>
        <w:t>7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CE7783">
        <w:rPr>
          <w:sz w:val="16"/>
        </w:rPr>
        <w:t>Policy Plans</w:t>
      </w:r>
      <w:r w:rsidR="00401D99">
        <w:rPr>
          <w:sz w:val="16"/>
        </w:rPr>
        <w:t xml:space="preserve"> - Endpoint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162809D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EAFABF4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464B2B1" w14:textId="571B2954" w:rsidR="00782E68" w:rsidRPr="009D763B" w:rsidRDefault="00B4162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B4162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B4162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B41623">
              <w:rPr>
                <w:rFonts w:ascii="Arial" w:hAnsi="Arial" w:cs="Arial"/>
                <w:sz w:val="20"/>
                <w:szCs w:val="20"/>
              </w:rPr>
              <w:t>/policy/types</w:t>
            </w:r>
          </w:p>
        </w:tc>
      </w:tr>
      <w:tr w:rsidR="00782E68" w14:paraId="0B5C4D7F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90E5945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6836F93" w14:textId="087D60B6" w:rsidR="00782E68" w:rsidRPr="009D763B" w:rsidRDefault="0035481F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82E68" w14:paraId="665A454B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F15B49C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2EBEBCB5" w14:textId="4CF3D000" w:rsidR="00782E68" w:rsidRPr="009D763B" w:rsidRDefault="0035481F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Policy managers</w:t>
            </w:r>
          </w:p>
        </w:tc>
      </w:tr>
      <w:tr w:rsidR="00782E68" w14:paraId="4B6616C2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0212A69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364C1A9" w14:textId="407F7E72" w:rsidR="00782E68" w:rsidRPr="009D763B" w:rsidRDefault="0035481F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82E68" w14:paraId="5ED4537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683EA51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2DC0F719" w14:textId="7E896C8E" w:rsidR="00782E68" w:rsidRPr="009D763B" w:rsidRDefault="0035481F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 will use this endpoint to specify the type of policy they are adding in the system</w:t>
            </w:r>
          </w:p>
        </w:tc>
      </w:tr>
      <w:tr w:rsidR="00782E68" w14:paraId="399D5DF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293172F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FED31D4" w14:textId="34F60A19" w:rsidR="00782E68" w:rsidRPr="009D763B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82E68" w14:paraId="39DE795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52BBA27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991650D" w14:textId="791692B2" w:rsidR="00782E68" w:rsidRPr="009D763B" w:rsidRDefault="0035481F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PolicyTypeDTOs</w:t>
            </w:r>
            <w:proofErr w:type="spellEnd"/>
          </w:p>
        </w:tc>
      </w:tr>
    </w:tbl>
    <w:p w14:paraId="7771B118" w14:textId="52232B28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714E59">
        <w:rPr>
          <w:noProof/>
          <w:sz w:val="16"/>
        </w:rPr>
        <w:t>8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CE7783">
        <w:rPr>
          <w:sz w:val="16"/>
        </w:rPr>
        <w:t>Policy Plans</w:t>
      </w:r>
      <w:r w:rsidR="00401D99">
        <w:rPr>
          <w:sz w:val="16"/>
        </w:rPr>
        <w:t xml:space="preserve"> - Endpoint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48CC14B5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A052641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29993E9" w14:textId="02EFE210" w:rsidR="00782E68" w:rsidRPr="009D763B" w:rsidRDefault="00B4162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B4162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B4162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B41623">
              <w:rPr>
                <w:rFonts w:ascii="Arial" w:hAnsi="Arial" w:cs="Arial"/>
                <w:sz w:val="20"/>
                <w:szCs w:val="20"/>
              </w:rPr>
              <w:t>/policy</w:t>
            </w:r>
          </w:p>
        </w:tc>
      </w:tr>
      <w:tr w:rsidR="00782E68" w14:paraId="00B7B76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8432D08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4237E79" w14:textId="2D4EFA5D" w:rsidR="00782E68" w:rsidRPr="009D763B" w:rsidRDefault="00377B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782E68" w14:paraId="69DFE3E6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302F2C2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327D33F" w14:textId="49E7848C" w:rsidR="00782E68" w:rsidRPr="009D763B" w:rsidRDefault="00377B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Policy managers</w:t>
            </w:r>
          </w:p>
        </w:tc>
      </w:tr>
      <w:tr w:rsidR="00782E68" w14:paraId="6757ABC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4D36E624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E27C905" w14:textId="0F51EAE1" w:rsidR="00782E68" w:rsidRPr="009D763B" w:rsidRDefault="00050FDC" w:rsidP="00614692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82E68" w14:paraId="3479685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9656E13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33C89A6" w14:textId="54AC72D5" w:rsidR="00782E68" w:rsidRPr="009D763B" w:rsidRDefault="00050FDC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is used to add a new policy in the system</w:t>
            </w:r>
          </w:p>
        </w:tc>
      </w:tr>
      <w:tr w:rsidR="00782E68" w14:paraId="64C161A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0A5A76E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5E14F329" w14:textId="76BE3EF3" w:rsidR="00782E68" w:rsidRPr="009D763B" w:rsidRDefault="00050FDC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PolicyDTO</w:t>
            </w:r>
            <w:proofErr w:type="spellEnd"/>
          </w:p>
        </w:tc>
      </w:tr>
      <w:tr w:rsidR="00782E68" w14:paraId="649353E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9CD3EBA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01EC62B4" w14:textId="7B81EDDB" w:rsidR="00782E68" w:rsidRPr="009D763B" w:rsidRDefault="00050FDC" w:rsidP="00614692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0E17A62F" w14:textId="457673A9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714E59">
        <w:rPr>
          <w:noProof/>
          <w:sz w:val="16"/>
        </w:rPr>
        <w:t>9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CE7783">
        <w:rPr>
          <w:sz w:val="16"/>
        </w:rPr>
        <w:t>Policy Plans</w:t>
      </w:r>
      <w:r w:rsidR="00401D99">
        <w:rPr>
          <w:sz w:val="16"/>
        </w:rPr>
        <w:t xml:space="preserve"> - Endpoint - 3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5897F195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2472728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6EB60984" w14:textId="02D1169C" w:rsidR="00782E68" w:rsidRPr="009D763B" w:rsidRDefault="00B4162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B4162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B4162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B41623">
              <w:rPr>
                <w:rFonts w:ascii="Arial" w:hAnsi="Arial" w:cs="Arial"/>
                <w:sz w:val="20"/>
                <w:szCs w:val="20"/>
              </w:rPr>
              <w:t>/policy/&lt;</w:t>
            </w:r>
            <w:proofErr w:type="spellStart"/>
            <w:r w:rsidRPr="00B41623">
              <w:rPr>
                <w:rFonts w:ascii="Arial" w:hAnsi="Arial" w:cs="Arial"/>
                <w:sz w:val="20"/>
                <w:szCs w:val="20"/>
              </w:rPr>
              <w:t>searchcriteria</w:t>
            </w:r>
            <w:proofErr w:type="spellEnd"/>
            <w:r w:rsidRPr="00B41623">
              <w:rPr>
                <w:rFonts w:ascii="Arial" w:hAnsi="Arial" w:cs="Arial"/>
                <w:sz w:val="20"/>
                <w:szCs w:val="20"/>
              </w:rPr>
              <w:t>&gt;/&lt;value&gt;</w:t>
            </w:r>
          </w:p>
        </w:tc>
      </w:tr>
      <w:tr w:rsidR="00782E68" w14:paraId="43F7DCA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81BB8DE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A901163" w14:textId="648FEB2F" w:rsidR="00782E68" w:rsidRPr="009D763B" w:rsidRDefault="0012192F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82E68" w14:paraId="6DB6DB3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6D8DCC5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89A2CD6" w14:textId="003E651C" w:rsidR="00782E68" w:rsidRPr="009D763B" w:rsidRDefault="0012192F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782E68" w14:paraId="1B4E57E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B04C624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Trigger</w:t>
            </w:r>
          </w:p>
        </w:tc>
        <w:tc>
          <w:tcPr>
            <w:tcW w:w="6269" w:type="dxa"/>
          </w:tcPr>
          <w:p w14:paraId="213221FB" w14:textId="74B9A063" w:rsidR="00782E68" w:rsidRPr="009D763B" w:rsidRDefault="0012192F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82E68" w14:paraId="3D82B3A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78FEC5A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76AF696" w14:textId="38FA993F" w:rsidR="00782E68" w:rsidRPr="009D763B" w:rsidRDefault="005022A4" w:rsidP="00614692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help the customers to search for policies available in the system</w:t>
            </w:r>
          </w:p>
        </w:tc>
      </w:tr>
      <w:tr w:rsidR="00782E68" w14:paraId="5879C2E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A33F639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1679C4A6" w14:textId="00D5CF8C" w:rsidR="00782E68" w:rsidRPr="009D763B" w:rsidRDefault="005022A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SearchCriteria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SearchValue</w:t>
            </w:r>
            <w:proofErr w:type="spellEnd"/>
          </w:p>
        </w:tc>
      </w:tr>
      <w:tr w:rsidR="00614692" w14:paraId="681A055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2373DBC" w14:textId="77777777" w:rsidR="00614692" w:rsidRPr="00105A60" w:rsidRDefault="00614692" w:rsidP="0061469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C482E03" w14:textId="2587D02E" w:rsidR="00614692" w:rsidRPr="009D763B" w:rsidRDefault="005022A4" w:rsidP="00614692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PolicyDTOs</w:t>
            </w:r>
            <w:proofErr w:type="spellEnd"/>
          </w:p>
        </w:tc>
      </w:tr>
    </w:tbl>
    <w:p w14:paraId="66E7C66D" w14:textId="5AB6F636" w:rsidR="00277B6D" w:rsidRDefault="00277B6D">
      <w:pPr>
        <w:widowControl/>
        <w:spacing w:before="0" w:after="0" w:line="240" w:lineRule="auto"/>
        <w:ind w:right="0"/>
        <w:rPr>
          <w:b/>
          <w:sz w:val="16"/>
        </w:rPr>
      </w:pPr>
    </w:p>
    <w:p w14:paraId="000DF1E8" w14:textId="6AC06807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714E59">
        <w:rPr>
          <w:noProof/>
          <w:sz w:val="16"/>
        </w:rPr>
        <w:t>10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CE7783">
        <w:rPr>
          <w:sz w:val="16"/>
        </w:rPr>
        <w:t>Policy Plans</w:t>
      </w:r>
      <w:r w:rsidR="00401D99">
        <w:rPr>
          <w:sz w:val="16"/>
        </w:rPr>
        <w:t xml:space="preserve"> - Endpoint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0D9960D0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4C9CC3E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CAD40BD" w14:textId="5AC08205" w:rsidR="00782E68" w:rsidRPr="009D763B" w:rsidRDefault="00B4162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B4162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B4162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B41623">
              <w:rPr>
                <w:rFonts w:ascii="Arial" w:hAnsi="Arial" w:cs="Arial"/>
                <w:sz w:val="20"/>
                <w:szCs w:val="20"/>
              </w:rPr>
              <w:t>/policy/&lt;</w:t>
            </w:r>
            <w:proofErr w:type="spellStart"/>
            <w:r w:rsidRPr="00B41623">
              <w:rPr>
                <w:rFonts w:ascii="Arial" w:hAnsi="Arial" w:cs="Arial"/>
                <w:sz w:val="20"/>
                <w:szCs w:val="20"/>
              </w:rPr>
              <w:t>policyid</w:t>
            </w:r>
            <w:proofErr w:type="spellEnd"/>
            <w:r w:rsidRPr="00B41623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782E68" w14:paraId="61EF7A7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023D059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08FCB66F" w14:textId="3095D06A" w:rsidR="00782E68" w:rsidRPr="009D763B" w:rsidRDefault="00CA7B6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82E68" w14:paraId="05D188A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B3A25A3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0C2A21A" w14:textId="7E6938DD" w:rsidR="00782E68" w:rsidRPr="009D763B" w:rsidRDefault="00CA7B6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782E68" w14:paraId="1A03B50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27433E7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EF7F876" w14:textId="25B765A1" w:rsidR="00782E68" w:rsidRPr="009D763B" w:rsidRDefault="00CA7B6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82E68" w14:paraId="1CC4AE16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B440E62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CE8745C" w14:textId="07C2A855" w:rsidR="00782E68" w:rsidRPr="009D763B" w:rsidRDefault="00CA7B6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allow the customer to view the details for a particular policy</w:t>
            </w:r>
          </w:p>
        </w:tc>
      </w:tr>
      <w:tr w:rsidR="00782E68" w14:paraId="2DC133C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40575277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1037C37" w14:textId="51C08C5C" w:rsidR="00782E68" w:rsidRPr="009D763B" w:rsidRDefault="00CA7B6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PolicyID</w:t>
            </w:r>
            <w:proofErr w:type="spellEnd"/>
          </w:p>
        </w:tc>
      </w:tr>
      <w:tr w:rsidR="00782E68" w14:paraId="3B83B9E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7EC456A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E2FD177" w14:textId="62D58A33" w:rsidR="00782E68" w:rsidRPr="009D763B" w:rsidRDefault="00CA7B6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PolicyDTO</w:t>
            </w:r>
            <w:proofErr w:type="spellEnd"/>
          </w:p>
        </w:tc>
      </w:tr>
    </w:tbl>
    <w:p w14:paraId="79FCCB46" w14:textId="7B4CF066" w:rsidR="00FE2669" w:rsidRPr="00FE2669" w:rsidRDefault="00FE2669" w:rsidP="00FE2669">
      <w:pPr>
        <w:pStyle w:val="Caption"/>
        <w:keepNext/>
        <w:jc w:val="center"/>
        <w:rPr>
          <w:sz w:val="16"/>
        </w:rPr>
      </w:pPr>
      <w:r w:rsidRPr="00FE2669">
        <w:rPr>
          <w:sz w:val="16"/>
        </w:rPr>
        <w:t xml:space="preserve">Table </w:t>
      </w:r>
      <w:r w:rsidRPr="00FE2669">
        <w:rPr>
          <w:sz w:val="16"/>
        </w:rPr>
        <w:fldChar w:fldCharType="begin"/>
      </w:r>
      <w:r w:rsidRPr="00FE2669">
        <w:rPr>
          <w:sz w:val="16"/>
        </w:rPr>
        <w:instrText xml:space="preserve"> SEQ Table \* ARABIC </w:instrText>
      </w:r>
      <w:r w:rsidRPr="00FE2669">
        <w:rPr>
          <w:sz w:val="16"/>
        </w:rPr>
        <w:fldChar w:fldCharType="separate"/>
      </w:r>
      <w:r w:rsidR="00714E59">
        <w:rPr>
          <w:noProof/>
          <w:sz w:val="16"/>
        </w:rPr>
        <w:t>11</w:t>
      </w:r>
      <w:r w:rsidRPr="00FE2669">
        <w:rPr>
          <w:sz w:val="16"/>
        </w:rPr>
        <w:fldChar w:fldCharType="end"/>
      </w:r>
      <w:r w:rsidRPr="00FE2669">
        <w:rPr>
          <w:sz w:val="16"/>
        </w:rPr>
        <w:t xml:space="preserve"> : </w:t>
      </w:r>
      <w:r w:rsidR="00CE7783">
        <w:rPr>
          <w:sz w:val="16"/>
        </w:rPr>
        <w:t>Policy Plans</w:t>
      </w:r>
      <w:r w:rsidR="00401D99">
        <w:rPr>
          <w:sz w:val="16"/>
        </w:rPr>
        <w:t xml:space="preserve"> - Endpoint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FE2669" w14:paraId="4D1365BD" w14:textId="77777777" w:rsidTr="00FE2669">
        <w:tc>
          <w:tcPr>
            <w:tcW w:w="2140" w:type="dxa"/>
            <w:shd w:val="clear" w:color="auto" w:fill="2E74B5" w:themeFill="accent1" w:themeFillShade="BF"/>
          </w:tcPr>
          <w:p w14:paraId="4E8421FB" w14:textId="77777777" w:rsidR="00FE2669" w:rsidRPr="00105A60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E1880D6" w14:textId="60D5FB8B" w:rsidR="00FE2669" w:rsidRPr="009D763B" w:rsidRDefault="00B41623" w:rsidP="00FE26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B4162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B4162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B41623">
              <w:rPr>
                <w:rFonts w:ascii="Arial" w:hAnsi="Arial" w:cs="Arial"/>
                <w:sz w:val="20"/>
                <w:szCs w:val="20"/>
              </w:rPr>
              <w:t>/policy/&lt;</w:t>
            </w:r>
            <w:proofErr w:type="spellStart"/>
            <w:r w:rsidRPr="00B41623">
              <w:rPr>
                <w:rFonts w:ascii="Arial" w:hAnsi="Arial" w:cs="Arial"/>
                <w:sz w:val="20"/>
                <w:szCs w:val="20"/>
              </w:rPr>
              <w:t>policyid</w:t>
            </w:r>
            <w:proofErr w:type="spellEnd"/>
            <w:r w:rsidRPr="00B41623">
              <w:rPr>
                <w:rFonts w:ascii="Arial" w:hAnsi="Arial" w:cs="Arial"/>
                <w:sz w:val="20"/>
                <w:szCs w:val="20"/>
              </w:rPr>
              <w:t>&gt;/subscribe</w:t>
            </w:r>
          </w:p>
        </w:tc>
      </w:tr>
      <w:tr w:rsidR="00FE2669" w14:paraId="2A294DC5" w14:textId="77777777" w:rsidTr="00FE2669">
        <w:tc>
          <w:tcPr>
            <w:tcW w:w="2140" w:type="dxa"/>
            <w:shd w:val="clear" w:color="auto" w:fill="2E74B5" w:themeFill="accent1" w:themeFillShade="BF"/>
          </w:tcPr>
          <w:p w14:paraId="7C32CEE3" w14:textId="77777777" w:rsidR="00FE2669" w:rsidRPr="00105A60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4437C264" w14:textId="3523AC22" w:rsidR="00FE2669" w:rsidRPr="009D763B" w:rsidRDefault="00CA7B65" w:rsidP="00FE26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FE2669" w14:paraId="1D845DF4" w14:textId="77777777" w:rsidTr="00FE2669">
        <w:tc>
          <w:tcPr>
            <w:tcW w:w="2140" w:type="dxa"/>
            <w:shd w:val="clear" w:color="auto" w:fill="2E74B5" w:themeFill="accent1" w:themeFillShade="BF"/>
          </w:tcPr>
          <w:p w14:paraId="0D99576F" w14:textId="77777777" w:rsidR="00FE2669" w:rsidRPr="00105A60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EBC0122" w14:textId="348F5384" w:rsidR="00FE2669" w:rsidRPr="009D763B" w:rsidRDefault="00CA7B65" w:rsidP="00FE26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FE2669" w14:paraId="62BDC7A6" w14:textId="77777777" w:rsidTr="00FE2669">
        <w:tc>
          <w:tcPr>
            <w:tcW w:w="2140" w:type="dxa"/>
            <w:shd w:val="clear" w:color="auto" w:fill="2E74B5" w:themeFill="accent1" w:themeFillShade="BF"/>
          </w:tcPr>
          <w:p w14:paraId="7A1522FE" w14:textId="77777777" w:rsidR="00FE2669" w:rsidRPr="00105A60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7EC63CF" w14:textId="7983CD82" w:rsidR="00FE2669" w:rsidRPr="009D763B" w:rsidRDefault="00CA7B65" w:rsidP="00FE26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FE2669" w14:paraId="7C1C12DC" w14:textId="77777777" w:rsidTr="00FE2669">
        <w:tc>
          <w:tcPr>
            <w:tcW w:w="2140" w:type="dxa"/>
            <w:shd w:val="clear" w:color="auto" w:fill="2E74B5" w:themeFill="accent1" w:themeFillShade="BF"/>
          </w:tcPr>
          <w:p w14:paraId="25A12823" w14:textId="77777777" w:rsidR="00FE2669" w:rsidRPr="00105A60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28D91B8" w14:textId="14C165F6" w:rsidR="00FE2669" w:rsidRPr="009D763B" w:rsidRDefault="00CA7B65" w:rsidP="00FE26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 will use this endpoint to add a subscription to the policy</w:t>
            </w:r>
          </w:p>
        </w:tc>
      </w:tr>
      <w:tr w:rsidR="00FE2669" w14:paraId="69E9D16F" w14:textId="77777777" w:rsidTr="00FE2669">
        <w:tc>
          <w:tcPr>
            <w:tcW w:w="2140" w:type="dxa"/>
            <w:shd w:val="clear" w:color="auto" w:fill="2E74B5" w:themeFill="accent1" w:themeFillShade="BF"/>
          </w:tcPr>
          <w:p w14:paraId="5C0C8C03" w14:textId="77777777" w:rsidR="00FE2669" w:rsidRPr="00105A60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6864464C" w14:textId="1C85CB9F" w:rsidR="00FE2669" w:rsidRPr="009D763B" w:rsidRDefault="004C5A6F" w:rsidP="00FE26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PolicyID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SubscriptionDTO</w:t>
            </w:r>
            <w:proofErr w:type="spellEnd"/>
          </w:p>
        </w:tc>
      </w:tr>
      <w:tr w:rsidR="00FE2669" w14:paraId="319B43A6" w14:textId="77777777" w:rsidTr="00FE2669">
        <w:tc>
          <w:tcPr>
            <w:tcW w:w="2140" w:type="dxa"/>
            <w:shd w:val="clear" w:color="auto" w:fill="2E74B5" w:themeFill="accent1" w:themeFillShade="BF"/>
          </w:tcPr>
          <w:p w14:paraId="4A148AE1" w14:textId="77777777" w:rsidR="00FE2669" w:rsidRPr="00105A60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1120C7BC" w14:textId="53E14989" w:rsidR="00FE2669" w:rsidRPr="009D763B" w:rsidRDefault="004C5A6F" w:rsidP="00FE26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43F2A3D6" w14:textId="77777777" w:rsidR="00FE2669" w:rsidRDefault="00FE2669" w:rsidP="00A93AD1">
      <w:pPr>
        <w:widowControl/>
        <w:spacing w:before="0" w:after="0" w:line="240" w:lineRule="auto"/>
        <w:ind w:right="0"/>
        <w:rPr>
          <w:b/>
          <w:u w:val="single"/>
        </w:rPr>
      </w:pPr>
    </w:p>
    <w:p w14:paraId="3B3521F4" w14:textId="0C0C1C2B" w:rsidR="00A93AD1" w:rsidRPr="0068592F" w:rsidRDefault="00A93AD1" w:rsidP="00A93AD1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0064660F" w14:textId="77777777" w:rsidR="00A93AD1" w:rsidRPr="008B16ED" w:rsidRDefault="00A93AD1" w:rsidP="00A93AD1">
      <w:pPr>
        <w:widowControl/>
        <w:spacing w:before="0" w:after="0" w:line="240" w:lineRule="auto"/>
        <w:ind w:right="0"/>
        <w:rPr>
          <w:b/>
        </w:rPr>
      </w:pPr>
    </w:p>
    <w:p w14:paraId="189FB10A" w14:textId="60B5EF0F" w:rsidR="003E0DA6" w:rsidRDefault="00A93AD1" w:rsidP="00E00BB0">
      <w:r>
        <w:t xml:space="preserve">Create the following components as per the specification provided below. </w:t>
      </w:r>
    </w:p>
    <w:p w14:paraId="6DE76A3E" w14:textId="7C7C0932" w:rsidR="00A419BF" w:rsidRPr="00A419BF" w:rsidRDefault="00E3181C" w:rsidP="00E3181C">
      <w:pPr>
        <w:pStyle w:val="ListParagraph"/>
        <w:numPr>
          <w:ilvl w:val="0"/>
          <w:numId w:val="57"/>
        </w:numPr>
        <w:rPr>
          <w:u w:val="single"/>
        </w:rPr>
      </w:pPr>
      <w:proofErr w:type="spellStart"/>
      <w:r w:rsidRPr="00E3181C">
        <w:rPr>
          <w:u w:val="single"/>
        </w:rPr>
        <w:t>NewPolicyFormComponent</w:t>
      </w:r>
      <w:proofErr w:type="spellEnd"/>
    </w:p>
    <w:p w14:paraId="36A0BD68" w14:textId="4C8FAA5F" w:rsidR="003E0DA6" w:rsidRDefault="003E0DA6" w:rsidP="00395FDC">
      <w:pPr>
        <w:pStyle w:val="ListParagraph"/>
        <w:numPr>
          <w:ilvl w:val="1"/>
          <w:numId w:val="57"/>
        </w:numPr>
        <w:ind w:left="1134"/>
      </w:pPr>
      <w:r>
        <w:t xml:space="preserve">Create a </w:t>
      </w:r>
      <w:r w:rsidR="007210CE">
        <w:t>form</w:t>
      </w:r>
      <w:r>
        <w:t xml:space="preserve"> component which can be navigated to from the </w:t>
      </w:r>
      <w:r w:rsidR="007210CE">
        <w:t xml:space="preserve">navigation bar by the </w:t>
      </w:r>
      <w:r w:rsidR="00E3181C">
        <w:t>policy managers</w:t>
      </w:r>
      <w:r>
        <w:t>.</w:t>
      </w:r>
    </w:p>
    <w:p w14:paraId="52254494" w14:textId="48A5AEB9" w:rsidR="007210CE" w:rsidRDefault="007210CE" w:rsidP="00395FDC">
      <w:pPr>
        <w:pStyle w:val="ListParagraph"/>
        <w:numPr>
          <w:ilvl w:val="1"/>
          <w:numId w:val="57"/>
        </w:numPr>
        <w:ind w:left="1134"/>
      </w:pPr>
      <w:r>
        <w:t xml:space="preserve">The component should contain a form to accept the </w:t>
      </w:r>
      <w:r w:rsidR="00E3181C">
        <w:t>policy</w:t>
      </w:r>
      <w:r w:rsidR="005C4729">
        <w:t xml:space="preserve"> details.</w:t>
      </w:r>
    </w:p>
    <w:p w14:paraId="6A5D5A97" w14:textId="6FDA87F0" w:rsidR="005C4729" w:rsidRDefault="005C4729" w:rsidP="00395FDC">
      <w:pPr>
        <w:pStyle w:val="ListParagraph"/>
        <w:numPr>
          <w:ilvl w:val="1"/>
          <w:numId w:val="57"/>
        </w:numPr>
        <w:ind w:left="1134"/>
      </w:pPr>
      <w:r>
        <w:t xml:space="preserve">Use a dropdown to select the </w:t>
      </w:r>
      <w:r w:rsidR="00E3181C">
        <w:t>policy type</w:t>
      </w:r>
      <w:r>
        <w:t>.</w:t>
      </w:r>
    </w:p>
    <w:p w14:paraId="48F65E68" w14:textId="6DEFFF9F" w:rsidR="003E0DA6" w:rsidRDefault="007210CE" w:rsidP="00202EC7">
      <w:pPr>
        <w:pStyle w:val="ListParagraph"/>
        <w:numPr>
          <w:ilvl w:val="1"/>
          <w:numId w:val="57"/>
        </w:numPr>
        <w:ind w:left="1134"/>
      </w:pPr>
      <w:r>
        <w:t>Once all details are validated and successfully submitted an acknowledgement must be displayed.</w:t>
      </w:r>
    </w:p>
    <w:p w14:paraId="210D69E0" w14:textId="77777777" w:rsidR="00B87775" w:rsidRDefault="00B87775" w:rsidP="00B87775">
      <w:pPr>
        <w:pStyle w:val="ListParagraph"/>
        <w:ind w:left="1134"/>
      </w:pPr>
    </w:p>
    <w:p w14:paraId="10861C15" w14:textId="3430DF85" w:rsidR="00A419BF" w:rsidRPr="00B87775" w:rsidRDefault="004A2854" w:rsidP="004A2854">
      <w:pPr>
        <w:pStyle w:val="ListParagraph"/>
        <w:numPr>
          <w:ilvl w:val="0"/>
          <w:numId w:val="57"/>
        </w:numPr>
        <w:rPr>
          <w:u w:val="single"/>
        </w:rPr>
      </w:pPr>
      <w:proofErr w:type="spellStart"/>
      <w:r w:rsidRPr="004A2854">
        <w:rPr>
          <w:u w:val="single"/>
        </w:rPr>
        <w:t>SearchPoliciesComponent</w:t>
      </w:r>
      <w:proofErr w:type="spellEnd"/>
    </w:p>
    <w:p w14:paraId="3AA73405" w14:textId="5CC8BA16" w:rsidR="003E0DA6" w:rsidRDefault="003E0DA6" w:rsidP="00395FDC">
      <w:pPr>
        <w:pStyle w:val="ListParagraph"/>
        <w:numPr>
          <w:ilvl w:val="1"/>
          <w:numId w:val="57"/>
        </w:numPr>
        <w:ind w:left="1134"/>
      </w:pPr>
      <w:r>
        <w:t xml:space="preserve">Create a </w:t>
      </w:r>
      <w:r w:rsidR="004A2854">
        <w:t>search policy component</w:t>
      </w:r>
      <w:r>
        <w:t xml:space="preserve"> </w:t>
      </w:r>
      <w:proofErr w:type="spellStart"/>
      <w:r>
        <w:t>component</w:t>
      </w:r>
      <w:proofErr w:type="spellEnd"/>
      <w:r>
        <w:t xml:space="preserve"> which is accessible to </w:t>
      </w:r>
      <w:r w:rsidR="004A2854">
        <w:t>policy</w:t>
      </w:r>
      <w:r w:rsidR="00853164">
        <w:t xml:space="preserve"> managers</w:t>
      </w:r>
      <w:r>
        <w:t xml:space="preserve"> </w:t>
      </w:r>
      <w:r w:rsidR="004A2854">
        <w:t xml:space="preserve">and customers </w:t>
      </w:r>
      <w:r>
        <w:t xml:space="preserve">by navigation from </w:t>
      </w:r>
      <w:r w:rsidR="008D28AD">
        <w:t>application menu.</w:t>
      </w:r>
    </w:p>
    <w:p w14:paraId="500A7F4D" w14:textId="49D6F85D" w:rsidR="008D28AD" w:rsidRDefault="004A2854" w:rsidP="00395FDC">
      <w:pPr>
        <w:pStyle w:val="ListParagraph"/>
        <w:numPr>
          <w:ilvl w:val="1"/>
          <w:numId w:val="57"/>
        </w:numPr>
        <w:ind w:left="1134"/>
      </w:pPr>
      <w:r>
        <w:t xml:space="preserve">Component should provide a dropdown list to choose the search criteria like </w:t>
      </w:r>
      <w:proofErr w:type="spellStart"/>
      <w:r>
        <w:t>tensure</w:t>
      </w:r>
      <w:proofErr w:type="spellEnd"/>
      <w:r>
        <w:t>, maturity amount and premium amount.</w:t>
      </w:r>
    </w:p>
    <w:p w14:paraId="37BF8826" w14:textId="5702EA77" w:rsidR="004A2854" w:rsidRDefault="004A2854" w:rsidP="00395FDC">
      <w:pPr>
        <w:pStyle w:val="ListParagraph"/>
        <w:numPr>
          <w:ilvl w:val="1"/>
          <w:numId w:val="57"/>
        </w:numPr>
        <w:ind w:left="1134"/>
      </w:pPr>
      <w:r>
        <w:t>It should also provide a textbox to enter value for selected search criteria and a button to search</w:t>
      </w:r>
    </w:p>
    <w:p w14:paraId="02D04AE7" w14:textId="649927DD" w:rsidR="00A93AD1" w:rsidRPr="004A2854" w:rsidRDefault="004A2854" w:rsidP="00202EC7">
      <w:pPr>
        <w:pStyle w:val="ListParagraph"/>
        <w:numPr>
          <w:ilvl w:val="1"/>
          <w:numId w:val="57"/>
        </w:numPr>
        <w:ind w:left="1134"/>
        <w:rPr>
          <w:u w:val="single"/>
        </w:rPr>
      </w:pPr>
      <w:r>
        <w:t>Each policy should be displayed in bootstrap card style with a subscribe button.</w:t>
      </w:r>
    </w:p>
    <w:p w14:paraId="458D9BA7" w14:textId="6A06C474" w:rsidR="004A2854" w:rsidRDefault="004A2854" w:rsidP="00202EC7">
      <w:pPr>
        <w:pStyle w:val="ListParagraph"/>
        <w:numPr>
          <w:ilvl w:val="1"/>
          <w:numId w:val="57"/>
        </w:numPr>
        <w:ind w:left="1134"/>
        <w:rPr>
          <w:u w:val="single"/>
        </w:rPr>
      </w:pPr>
      <w:r>
        <w:t>Upon clicking the button the users should be navigate to Subscribe policy component by passing policy id as route parameter</w:t>
      </w:r>
    </w:p>
    <w:p w14:paraId="173A0C31" w14:textId="77777777" w:rsidR="00E00BB0" w:rsidRDefault="00E00BB0" w:rsidP="00E00BB0">
      <w:pPr>
        <w:pStyle w:val="ListParagraph"/>
        <w:ind w:left="1134"/>
        <w:rPr>
          <w:u w:val="single"/>
        </w:rPr>
      </w:pPr>
    </w:p>
    <w:p w14:paraId="3EA0FEA5" w14:textId="1183EB66" w:rsidR="00E00BB0" w:rsidRDefault="004A2854" w:rsidP="004A2854">
      <w:pPr>
        <w:pStyle w:val="ListParagraph"/>
        <w:numPr>
          <w:ilvl w:val="0"/>
          <w:numId w:val="57"/>
        </w:numPr>
        <w:rPr>
          <w:u w:val="single"/>
        </w:rPr>
      </w:pPr>
      <w:proofErr w:type="spellStart"/>
      <w:r w:rsidRPr="004A2854">
        <w:rPr>
          <w:u w:val="single"/>
        </w:rPr>
        <w:t>SubscribePolicyComponent</w:t>
      </w:r>
      <w:proofErr w:type="spellEnd"/>
    </w:p>
    <w:p w14:paraId="28F26ABA" w14:textId="36C3371B" w:rsidR="00E00BB0" w:rsidRPr="00E00BB0" w:rsidRDefault="00E00BB0" w:rsidP="00E00BB0">
      <w:pPr>
        <w:pStyle w:val="ListParagraph"/>
        <w:numPr>
          <w:ilvl w:val="1"/>
          <w:numId w:val="57"/>
        </w:numPr>
        <w:ind w:left="1134"/>
        <w:rPr>
          <w:u w:val="single"/>
        </w:rPr>
      </w:pPr>
      <w:r>
        <w:t xml:space="preserve">Develop a component for </w:t>
      </w:r>
      <w:r w:rsidR="004A2854">
        <w:t>customer</w:t>
      </w:r>
      <w:r w:rsidR="009F44BA">
        <w:t xml:space="preserve"> </w:t>
      </w:r>
      <w:r>
        <w:t xml:space="preserve">which can be used to </w:t>
      </w:r>
      <w:r w:rsidR="004A2854">
        <w:t>subscribe to</w:t>
      </w:r>
      <w:r>
        <w:t xml:space="preserve"> the </w:t>
      </w:r>
      <w:r w:rsidR="004A2854">
        <w:t>policy</w:t>
      </w:r>
      <w:r>
        <w:t xml:space="preserve"> </w:t>
      </w:r>
    </w:p>
    <w:p w14:paraId="63C15B33" w14:textId="6D74E3D8" w:rsidR="00E00BB0" w:rsidRPr="00C46727" w:rsidRDefault="00C46727" w:rsidP="00E00BB0">
      <w:pPr>
        <w:pStyle w:val="ListParagraph"/>
        <w:numPr>
          <w:ilvl w:val="1"/>
          <w:numId w:val="57"/>
        </w:numPr>
        <w:ind w:left="1134"/>
        <w:rPr>
          <w:u w:val="single"/>
        </w:rPr>
      </w:pPr>
      <w:r>
        <w:t xml:space="preserve">The component should display all details of the </w:t>
      </w:r>
      <w:r w:rsidR="004A2854">
        <w:t>policy selected earlier using the policy id from route parameters</w:t>
      </w:r>
    </w:p>
    <w:p w14:paraId="0669F887" w14:textId="143D37C4" w:rsidR="00C46727" w:rsidRPr="00C46727" w:rsidRDefault="004A2854" w:rsidP="00E00BB0">
      <w:pPr>
        <w:pStyle w:val="ListParagraph"/>
        <w:numPr>
          <w:ilvl w:val="1"/>
          <w:numId w:val="57"/>
        </w:numPr>
        <w:ind w:left="1134"/>
        <w:rPr>
          <w:u w:val="single"/>
        </w:rPr>
      </w:pPr>
      <w:r>
        <w:lastRenderedPageBreak/>
        <w:t>It should also provide a form to accept the subscription details</w:t>
      </w:r>
    </w:p>
    <w:p w14:paraId="2660B1DF" w14:textId="56EDBEB3" w:rsidR="00C46727" w:rsidRPr="00F54FFB" w:rsidRDefault="0049733D" w:rsidP="00E00BB0">
      <w:pPr>
        <w:pStyle w:val="ListParagraph"/>
        <w:numPr>
          <w:ilvl w:val="1"/>
          <w:numId w:val="57"/>
        </w:numPr>
        <w:ind w:left="1134"/>
        <w:rPr>
          <w:u w:val="single"/>
        </w:rPr>
      </w:pPr>
      <w:r>
        <w:t>Upon successful, submission of form an acknowledgement should be displayed to the user.</w:t>
      </w:r>
    </w:p>
    <w:p w14:paraId="140C15C1" w14:textId="77777777" w:rsidR="00F54FFB" w:rsidRDefault="00F54FFB" w:rsidP="00F54FFB">
      <w:pPr>
        <w:pStyle w:val="ListParagraph"/>
        <w:ind w:left="1134"/>
      </w:pPr>
    </w:p>
    <w:p w14:paraId="0BD633EC" w14:textId="70B8C02D" w:rsidR="00A93AD1" w:rsidRPr="0068592F" w:rsidRDefault="00A93AD1" w:rsidP="008D28AD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33929A76" w14:textId="63E8725C" w:rsidR="00A93AD1" w:rsidRDefault="00A93AD1" w:rsidP="00395FDC">
      <w:pPr>
        <w:pStyle w:val="ListParagraph"/>
        <w:numPr>
          <w:ilvl w:val="0"/>
          <w:numId w:val="32"/>
        </w:numPr>
      </w:pPr>
      <w:r>
        <w:t xml:space="preserve">Create a data service in the font-end application which will communicate with the </w:t>
      </w:r>
      <w:r w:rsidR="00536144">
        <w:t>micro services</w:t>
      </w:r>
      <w:r>
        <w:t>.</w:t>
      </w:r>
    </w:p>
    <w:p w14:paraId="3A8681FA" w14:textId="77777777" w:rsidR="00A93AD1" w:rsidRDefault="00A93AD1" w:rsidP="00395FDC">
      <w:pPr>
        <w:pStyle w:val="ListParagraph"/>
        <w:numPr>
          <w:ilvl w:val="0"/>
          <w:numId w:val="32"/>
        </w:numPr>
      </w:pPr>
      <w:r>
        <w:t>Use the data service in the components to make them interact with the API</w:t>
      </w:r>
    </w:p>
    <w:p w14:paraId="6A884204" w14:textId="553527D0" w:rsidR="00A93AD1" w:rsidRDefault="00A93AD1" w:rsidP="00395FDC">
      <w:pPr>
        <w:pStyle w:val="ListParagraph"/>
        <w:numPr>
          <w:ilvl w:val="0"/>
          <w:numId w:val="32"/>
        </w:numPr>
      </w:pPr>
      <w:r>
        <w:t>Valid error messages should be shown based on various response status codes received form the API</w:t>
      </w:r>
    </w:p>
    <w:p w14:paraId="5E67F140" w14:textId="77777777" w:rsidR="000E1BCE" w:rsidRDefault="000E1BCE" w:rsidP="000E1BCE">
      <w:pPr>
        <w:pStyle w:val="ListParagraph"/>
      </w:pPr>
    </w:p>
    <w:p w14:paraId="4460961F" w14:textId="517B8EAB" w:rsidR="00E07792" w:rsidRPr="006474DF" w:rsidRDefault="00E07792" w:rsidP="00E07792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2" w:name="_Toc119075140"/>
      <w:r>
        <w:rPr>
          <w:rFonts w:ascii="Calibri" w:hAnsi="Calibri"/>
          <w:b/>
        </w:rPr>
        <w:t xml:space="preserve">Module – </w:t>
      </w:r>
      <w:r w:rsidR="0002241F">
        <w:rPr>
          <w:rFonts w:ascii="Calibri" w:hAnsi="Calibri"/>
          <w:b/>
        </w:rPr>
        <w:t>Premium</w:t>
      </w:r>
      <w:r w:rsidR="00A66C7D">
        <w:rPr>
          <w:rFonts w:ascii="Calibri" w:hAnsi="Calibri"/>
          <w:b/>
        </w:rPr>
        <w:t xml:space="preserve"> Management</w:t>
      </w:r>
      <w:bookmarkEnd w:id="22"/>
    </w:p>
    <w:p w14:paraId="1257D6AE" w14:textId="68E72057" w:rsidR="00A4717C" w:rsidRDefault="003451BE" w:rsidP="00A57A6A">
      <w:r>
        <w:t>The policy holder and policy managers can work with the premium amount of the policies subscribed by them. The module allows the following operations</w:t>
      </w:r>
    </w:p>
    <w:p w14:paraId="7347659E" w14:textId="77777777" w:rsidR="003451BE" w:rsidRDefault="003451BE" w:rsidP="003451BE">
      <w:pPr>
        <w:pStyle w:val="ListParagraph"/>
        <w:numPr>
          <w:ilvl w:val="0"/>
          <w:numId w:val="70"/>
        </w:numPr>
      </w:pPr>
      <w:r>
        <w:t xml:space="preserve">The customers can pay the </w:t>
      </w:r>
      <w:proofErr w:type="spellStart"/>
      <w:r>
        <w:t>montly</w:t>
      </w:r>
      <w:proofErr w:type="spellEnd"/>
      <w:r>
        <w:t xml:space="preserve"> premium for their policies</w:t>
      </w:r>
    </w:p>
    <w:p w14:paraId="1512644C" w14:textId="77777777" w:rsidR="003451BE" w:rsidRDefault="003451BE" w:rsidP="003451BE">
      <w:pPr>
        <w:pStyle w:val="ListParagraph"/>
        <w:numPr>
          <w:ilvl w:val="0"/>
          <w:numId w:val="70"/>
        </w:numPr>
      </w:pPr>
      <w:r>
        <w:t>Customers can also view the history of their premium payments</w:t>
      </w:r>
    </w:p>
    <w:p w14:paraId="05D095CE" w14:textId="7D9E81DC" w:rsidR="003451BE" w:rsidRDefault="003451BE" w:rsidP="003451BE">
      <w:pPr>
        <w:pStyle w:val="ListParagraph"/>
        <w:numPr>
          <w:ilvl w:val="0"/>
          <w:numId w:val="70"/>
        </w:numPr>
      </w:pPr>
      <w:r>
        <w:t>Policy managers can view the due premium for the current month</w:t>
      </w:r>
    </w:p>
    <w:p w14:paraId="14AF0F07" w14:textId="4FABF160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1AE04F45" w14:textId="77777777" w:rsidR="00E07792" w:rsidRDefault="00E07792" w:rsidP="00395FDC">
      <w:pPr>
        <w:pStyle w:val="ListParagraph"/>
        <w:numPr>
          <w:ilvl w:val="0"/>
          <w:numId w:val="33"/>
        </w:numPr>
      </w:pPr>
      <w:r w:rsidRPr="002D5F62">
        <w:t>Design a data base as per the following ER diagram provided.</w:t>
      </w:r>
    </w:p>
    <w:p w14:paraId="09A77BA5" w14:textId="022FFF02" w:rsidR="0008108C" w:rsidRDefault="00932489" w:rsidP="0008108C">
      <w:pPr>
        <w:pStyle w:val="ListParagraph"/>
        <w:keepNext/>
      </w:pPr>
      <w:r>
        <w:rPr>
          <w:noProof/>
          <w:lang w:val="en-IN" w:eastAsia="en-IN"/>
        </w:rPr>
        <w:drawing>
          <wp:inline distT="0" distB="0" distL="0" distR="0" wp14:anchorId="0656B0D8" wp14:editId="1628DFD4">
            <wp:extent cx="4411387" cy="2424418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4797" cy="243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AE7E" w14:textId="5A1AF1D0" w:rsidR="005C703E" w:rsidRPr="0008108C" w:rsidRDefault="0008108C" w:rsidP="0008108C">
      <w:pPr>
        <w:pStyle w:val="Caption"/>
        <w:jc w:val="center"/>
        <w:rPr>
          <w:sz w:val="16"/>
        </w:rPr>
      </w:pPr>
      <w:r w:rsidRPr="0008108C">
        <w:rPr>
          <w:sz w:val="16"/>
        </w:rPr>
        <w:t xml:space="preserve">Figure </w:t>
      </w:r>
      <w:r w:rsidRPr="0008108C">
        <w:rPr>
          <w:sz w:val="16"/>
        </w:rPr>
        <w:fldChar w:fldCharType="begin"/>
      </w:r>
      <w:r w:rsidRPr="0008108C">
        <w:rPr>
          <w:sz w:val="16"/>
        </w:rPr>
        <w:instrText xml:space="preserve"> SEQ Figure \* ARABIC </w:instrText>
      </w:r>
      <w:r w:rsidRPr="0008108C">
        <w:rPr>
          <w:sz w:val="16"/>
        </w:rPr>
        <w:fldChar w:fldCharType="separate"/>
      </w:r>
      <w:r w:rsidR="00D07BBC">
        <w:rPr>
          <w:noProof/>
          <w:sz w:val="16"/>
        </w:rPr>
        <w:t>5</w:t>
      </w:r>
      <w:r w:rsidRPr="0008108C">
        <w:rPr>
          <w:sz w:val="16"/>
        </w:rPr>
        <w:fldChar w:fldCharType="end"/>
      </w:r>
      <w:r w:rsidRPr="0008108C">
        <w:rPr>
          <w:sz w:val="16"/>
        </w:rPr>
        <w:t xml:space="preserve"> : ER Diagram - </w:t>
      </w:r>
      <w:r w:rsidR="00236086">
        <w:rPr>
          <w:sz w:val="16"/>
        </w:rPr>
        <w:t>Premium Management</w:t>
      </w:r>
    </w:p>
    <w:p w14:paraId="54B73187" w14:textId="003337EB" w:rsidR="00E42E42" w:rsidRDefault="004F3F8E" w:rsidP="00395FDC">
      <w:pPr>
        <w:pStyle w:val="ListParagraph"/>
        <w:numPr>
          <w:ilvl w:val="0"/>
          <w:numId w:val="33"/>
        </w:numPr>
      </w:pPr>
      <w:r>
        <w:t xml:space="preserve">Apart from primary and </w:t>
      </w:r>
      <w:proofErr w:type="spellStart"/>
      <w:r>
        <w:t>foreing</w:t>
      </w:r>
      <w:proofErr w:type="spellEnd"/>
      <w:r>
        <w:t xml:space="preserve"> keys implement the following additional constraints</w:t>
      </w:r>
    </w:p>
    <w:p w14:paraId="5DF0F6A6" w14:textId="38ED80F2" w:rsidR="004F3F8E" w:rsidRDefault="00932489" w:rsidP="00395FDC">
      <w:pPr>
        <w:pStyle w:val="ListParagraph"/>
        <w:numPr>
          <w:ilvl w:val="1"/>
          <w:numId w:val="33"/>
        </w:numPr>
      </w:pPr>
      <w:r>
        <w:t>Username should be exactly 10 characters long</w:t>
      </w:r>
    </w:p>
    <w:p w14:paraId="2B3C10C8" w14:textId="4D887FD9" w:rsidR="00090D63" w:rsidRDefault="00090D63" w:rsidP="00395FDC">
      <w:pPr>
        <w:pStyle w:val="ListParagraph"/>
        <w:numPr>
          <w:ilvl w:val="1"/>
          <w:numId w:val="33"/>
        </w:numPr>
      </w:pPr>
      <w:r>
        <w:t xml:space="preserve">Allowed values for </w:t>
      </w:r>
      <w:r w:rsidR="00932489">
        <w:t>current policy</w:t>
      </w:r>
      <w:r>
        <w:t xml:space="preserve"> status are – </w:t>
      </w:r>
      <w:r w:rsidR="00932489">
        <w:t xml:space="preserve">Ongoing, Matured, </w:t>
      </w:r>
      <w:r w:rsidR="00F044FC">
        <w:t>Defaulted, Cancelled</w:t>
      </w:r>
    </w:p>
    <w:p w14:paraId="12C9B42E" w14:textId="1B26886F" w:rsidR="00390B49" w:rsidRDefault="00932489" w:rsidP="00395FDC">
      <w:pPr>
        <w:pStyle w:val="ListParagraph"/>
        <w:numPr>
          <w:ilvl w:val="1"/>
          <w:numId w:val="33"/>
        </w:numPr>
      </w:pPr>
      <w:r>
        <w:t>Premium start date should not be a past date</w:t>
      </w:r>
    </w:p>
    <w:p w14:paraId="034AA362" w14:textId="57F70E6C" w:rsidR="00617BC2" w:rsidRDefault="00F044FC" w:rsidP="00395FDC">
      <w:pPr>
        <w:pStyle w:val="ListParagraph"/>
        <w:numPr>
          <w:ilvl w:val="1"/>
          <w:numId w:val="33"/>
        </w:numPr>
      </w:pPr>
      <w:r>
        <w:t>Payment date must be taken by default as today if not provided</w:t>
      </w:r>
    </w:p>
    <w:p w14:paraId="5FCD46AA" w14:textId="74BFB800" w:rsidR="00390B49" w:rsidRDefault="005E4B36" w:rsidP="00390B49">
      <w:r w:rsidRPr="005E4B36">
        <w:rPr>
          <w:u w:val="single"/>
        </w:rPr>
        <w:t>Note</w:t>
      </w:r>
      <w:r w:rsidR="00390B49">
        <w:t xml:space="preserve">: Seed data into the </w:t>
      </w:r>
      <w:r w:rsidR="00D85121">
        <w:t>payment methods table as Card/</w:t>
      </w:r>
      <w:proofErr w:type="spellStart"/>
      <w:r w:rsidR="00D85121">
        <w:t>NetBanking</w:t>
      </w:r>
      <w:proofErr w:type="spellEnd"/>
      <w:r w:rsidR="00D85121">
        <w:t>/UPI</w:t>
      </w:r>
      <w:r w:rsidR="00390B49">
        <w:t xml:space="preserve"> </w:t>
      </w:r>
      <w:r w:rsidR="009E490E">
        <w:t xml:space="preserve">and </w:t>
      </w:r>
      <w:proofErr w:type="spellStart"/>
      <w:r w:rsidR="009E490E">
        <w:t>PremiumMaster</w:t>
      </w:r>
      <w:proofErr w:type="spellEnd"/>
      <w:r w:rsidR="009E490E">
        <w:t xml:space="preserve"> table with few records</w:t>
      </w:r>
    </w:p>
    <w:p w14:paraId="4027132F" w14:textId="77777777" w:rsidR="00083FD6" w:rsidRDefault="00083FD6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br w:type="page"/>
      </w:r>
    </w:p>
    <w:p w14:paraId="04F43D95" w14:textId="437D7CBC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lastRenderedPageBreak/>
        <w:t>Stage: Data Access Layer Design</w:t>
      </w:r>
    </w:p>
    <w:p w14:paraId="28EB3F24" w14:textId="77777777" w:rsidR="00E07792" w:rsidRDefault="00E07792" w:rsidP="00395FDC">
      <w:pPr>
        <w:pStyle w:val="ListParagraph"/>
        <w:numPr>
          <w:ilvl w:val="0"/>
          <w:numId w:val="44"/>
        </w:numPr>
      </w:pPr>
      <w:r>
        <w:t xml:space="preserve">Create a library project and add ORM support into it. </w:t>
      </w:r>
    </w:p>
    <w:p w14:paraId="31D331C1" w14:textId="77777777" w:rsidR="00CB57A2" w:rsidRDefault="00CB57A2" w:rsidP="00395FDC">
      <w:pPr>
        <w:pStyle w:val="ListParagraph"/>
        <w:numPr>
          <w:ilvl w:val="0"/>
          <w:numId w:val="44"/>
        </w:numPr>
      </w:pPr>
      <w:r>
        <w:t xml:space="preserve">Use the ORM to map the entities to database as per the ER diagram provided. </w:t>
      </w:r>
    </w:p>
    <w:p w14:paraId="7561645C" w14:textId="77777777" w:rsidR="00E07792" w:rsidRDefault="00E07792" w:rsidP="00395FDC">
      <w:pPr>
        <w:pStyle w:val="ListParagraph"/>
        <w:numPr>
          <w:ilvl w:val="0"/>
          <w:numId w:val="44"/>
        </w:numPr>
      </w:pPr>
      <w:r>
        <w:t>Use repository per entity pattern and generate the repositories to perform the following operations</w:t>
      </w:r>
    </w:p>
    <w:p w14:paraId="3E2B5068" w14:textId="59F468AD" w:rsidR="00202EC7" w:rsidRDefault="00B50ED4" w:rsidP="00395FDC">
      <w:pPr>
        <w:pStyle w:val="ListParagraph"/>
        <w:numPr>
          <w:ilvl w:val="1"/>
          <w:numId w:val="44"/>
        </w:numPr>
      </w:pPr>
      <w:r>
        <w:t>Return list of payment methods</w:t>
      </w:r>
    </w:p>
    <w:p w14:paraId="1EB88937" w14:textId="53271524" w:rsidR="00202EC7" w:rsidRDefault="005C0425" w:rsidP="00395FDC">
      <w:pPr>
        <w:pStyle w:val="ListParagraph"/>
        <w:numPr>
          <w:ilvl w:val="1"/>
          <w:numId w:val="44"/>
        </w:numPr>
      </w:pPr>
      <w:r>
        <w:t>Insert new premium payment</w:t>
      </w:r>
    </w:p>
    <w:p w14:paraId="20BF15B9" w14:textId="21537996" w:rsidR="00202EC7" w:rsidRDefault="005C0425" w:rsidP="00395FDC">
      <w:pPr>
        <w:pStyle w:val="ListParagraph"/>
        <w:numPr>
          <w:ilvl w:val="1"/>
          <w:numId w:val="44"/>
        </w:numPr>
      </w:pPr>
      <w:r>
        <w:t>Return list of premium payments for subscription</w:t>
      </w:r>
    </w:p>
    <w:p w14:paraId="17A88FFB" w14:textId="53831614" w:rsidR="00E07792" w:rsidRDefault="005C0425" w:rsidP="00202EC7">
      <w:pPr>
        <w:pStyle w:val="ListParagraph"/>
        <w:numPr>
          <w:ilvl w:val="1"/>
          <w:numId w:val="44"/>
        </w:numPr>
      </w:pPr>
      <w:r>
        <w:t>Return list of due payments</w:t>
      </w:r>
    </w:p>
    <w:p w14:paraId="0C71DA9A" w14:textId="77777777" w:rsidR="00202EC7" w:rsidRDefault="00202EC7" w:rsidP="00202EC7">
      <w:pPr>
        <w:pStyle w:val="ListParagraph"/>
        <w:ind w:left="1440"/>
      </w:pPr>
    </w:p>
    <w:p w14:paraId="38A83C18" w14:textId="77777777" w:rsidR="00E07792" w:rsidRDefault="00E07792" w:rsidP="00E07792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29162921" w14:textId="77777777" w:rsidR="00E07792" w:rsidRPr="00AA21A9" w:rsidRDefault="00E07792" w:rsidP="00E07792">
      <w:pPr>
        <w:pStyle w:val="ListParagraph"/>
        <w:ind w:left="0"/>
        <w:rPr>
          <w:b/>
          <w:u w:val="single"/>
        </w:rPr>
      </w:pPr>
    </w:p>
    <w:p w14:paraId="5234AA9C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>Develop a library which reference the Data Access Library project created earlier</w:t>
      </w:r>
    </w:p>
    <w:p w14:paraId="4981F16C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>This class library will contain various service classes which will encapsulate the business logic for the application.</w:t>
      </w:r>
    </w:p>
    <w:p w14:paraId="335E974D" w14:textId="4BECCC23" w:rsidR="009D74E7" w:rsidRDefault="00E07792" w:rsidP="009D74E7">
      <w:pPr>
        <w:pStyle w:val="ListParagraph"/>
        <w:numPr>
          <w:ilvl w:val="0"/>
          <w:numId w:val="34"/>
        </w:numPr>
      </w:pPr>
      <w:r>
        <w:t>Use dependency injection to in service classes to inject the required repositories.</w:t>
      </w:r>
    </w:p>
    <w:p w14:paraId="38584EE9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 xml:space="preserve">Create the service classes following the single responsibility principle which perform the given operations as follows </w:t>
      </w:r>
    </w:p>
    <w:p w14:paraId="6BD7B788" w14:textId="17A2E13D" w:rsidR="008B27DC" w:rsidRDefault="005409F8" w:rsidP="00395FDC">
      <w:pPr>
        <w:pStyle w:val="ListParagraph"/>
        <w:numPr>
          <w:ilvl w:val="1"/>
          <w:numId w:val="34"/>
        </w:numPr>
      </w:pPr>
      <w:r>
        <w:t>Get payment methods list</w:t>
      </w:r>
    </w:p>
    <w:p w14:paraId="647A6C18" w14:textId="3E0706F0" w:rsidR="00202EC7" w:rsidRDefault="001C4BAD" w:rsidP="00395FDC">
      <w:pPr>
        <w:pStyle w:val="ListParagraph"/>
        <w:numPr>
          <w:ilvl w:val="1"/>
          <w:numId w:val="34"/>
        </w:numPr>
      </w:pPr>
      <w:r>
        <w:t>Add new premium payment</w:t>
      </w:r>
    </w:p>
    <w:p w14:paraId="7C1EEDE5" w14:textId="0A1EB1FC" w:rsidR="005409F8" w:rsidRDefault="001C4BAD" w:rsidP="00395FDC">
      <w:pPr>
        <w:pStyle w:val="ListParagraph"/>
        <w:numPr>
          <w:ilvl w:val="1"/>
          <w:numId w:val="34"/>
        </w:numPr>
      </w:pPr>
      <w:r>
        <w:t>Get premium history for subscription</w:t>
      </w:r>
    </w:p>
    <w:p w14:paraId="3C18E7A8" w14:textId="1CC9A267" w:rsidR="00202EC7" w:rsidRDefault="001C4BAD" w:rsidP="00395FDC">
      <w:pPr>
        <w:pStyle w:val="ListParagraph"/>
        <w:numPr>
          <w:ilvl w:val="1"/>
          <w:numId w:val="34"/>
        </w:numPr>
      </w:pPr>
      <w:r>
        <w:t>Get due payments list</w:t>
      </w:r>
    </w:p>
    <w:p w14:paraId="65407E5B" w14:textId="763C6151" w:rsidR="004839D5" w:rsidRDefault="004839D5" w:rsidP="00395FDC">
      <w:pPr>
        <w:pStyle w:val="ListParagraph"/>
        <w:numPr>
          <w:ilvl w:val="1"/>
          <w:numId w:val="34"/>
        </w:numPr>
      </w:pPr>
      <w:r>
        <w:t>Calculate late fee</w:t>
      </w:r>
    </w:p>
    <w:p w14:paraId="5756C7E3" w14:textId="0020B0AF" w:rsidR="00837A33" w:rsidRDefault="00E07792" w:rsidP="00395FDC">
      <w:pPr>
        <w:pStyle w:val="ListParagraph"/>
        <w:numPr>
          <w:ilvl w:val="0"/>
          <w:numId w:val="34"/>
        </w:numPr>
      </w:pPr>
      <w:r>
        <w:t>Following business rules must be implemented as part of the business service class</w:t>
      </w:r>
    </w:p>
    <w:p w14:paraId="566034C7" w14:textId="506AB01C" w:rsidR="009D74E7" w:rsidRDefault="006E0C77" w:rsidP="00395FDC">
      <w:pPr>
        <w:pStyle w:val="ListParagraph"/>
        <w:numPr>
          <w:ilvl w:val="1"/>
          <w:numId w:val="34"/>
        </w:numPr>
      </w:pPr>
      <w:r>
        <w:t xml:space="preserve">Total number of </w:t>
      </w:r>
      <w:r w:rsidR="00E55CDF">
        <w:t>premium</w:t>
      </w:r>
      <w:r>
        <w:t xml:space="preserve"> payments by the customer for a </w:t>
      </w:r>
      <w:r w:rsidR="00E55CDF">
        <w:t>policy</w:t>
      </w:r>
      <w:r>
        <w:t xml:space="preserve"> should not exceed the number of </w:t>
      </w:r>
      <w:r w:rsidR="00E55CDF">
        <w:t>premiums</w:t>
      </w:r>
      <w:r>
        <w:t xml:space="preserve"> </w:t>
      </w:r>
      <w:proofErr w:type="spellStart"/>
      <w:r>
        <w:t>mentiond</w:t>
      </w:r>
      <w:proofErr w:type="spellEnd"/>
      <w:r>
        <w:t xml:space="preserve"> in the </w:t>
      </w:r>
      <w:r w:rsidR="00E55CDF">
        <w:t>Premium master</w:t>
      </w:r>
      <w:r>
        <w:t>. In-case of user paying more than the total number then raise a</w:t>
      </w:r>
      <w:r w:rsidR="00E55CDF">
        <w:t xml:space="preserve"> user-defined exception as “</w:t>
      </w:r>
      <w:proofErr w:type="spellStart"/>
      <w:r w:rsidR="00E55CDF">
        <w:t>P</w:t>
      </w:r>
      <w:r w:rsidR="008F6FC9">
        <w:t>olicyMatured</w:t>
      </w:r>
      <w:r>
        <w:t>Exception</w:t>
      </w:r>
      <w:proofErr w:type="spellEnd"/>
      <w:r>
        <w:t>”.</w:t>
      </w:r>
    </w:p>
    <w:p w14:paraId="0939A587" w14:textId="6D0A2B6A" w:rsidR="009D74E7" w:rsidRDefault="006E0C77" w:rsidP="006E0C77">
      <w:pPr>
        <w:pStyle w:val="ListParagraph"/>
        <w:numPr>
          <w:ilvl w:val="1"/>
          <w:numId w:val="34"/>
        </w:numPr>
      </w:pPr>
      <w:r>
        <w:t xml:space="preserve">In-case of late </w:t>
      </w:r>
      <w:r w:rsidR="008B57FE">
        <w:t>premium</w:t>
      </w:r>
      <w:r>
        <w:t xml:space="preserve"> payments that is after 5</w:t>
      </w:r>
      <w:r w:rsidRPr="006E0C77">
        <w:rPr>
          <w:vertAlign w:val="superscript"/>
        </w:rPr>
        <w:t>th</w:t>
      </w:r>
      <w:r>
        <w:t xml:space="preserve"> of the month, then a fine of 0.025% of </w:t>
      </w:r>
      <w:r w:rsidR="008F613D">
        <w:t>premium</w:t>
      </w:r>
      <w:r>
        <w:t xml:space="preserve"> amount should be levied per day. </w:t>
      </w:r>
    </w:p>
    <w:p w14:paraId="495BE8F5" w14:textId="01726F2D" w:rsidR="00F07B7D" w:rsidRDefault="00F07B7D" w:rsidP="006E0C77">
      <w:pPr>
        <w:pStyle w:val="ListParagraph"/>
        <w:numPr>
          <w:ilvl w:val="1"/>
          <w:numId w:val="34"/>
        </w:numPr>
      </w:pPr>
      <w:r>
        <w:t xml:space="preserve">Once </w:t>
      </w:r>
      <w:r w:rsidR="00037061">
        <w:t xml:space="preserve">all </w:t>
      </w:r>
      <w:r>
        <w:t>the premiums are completed the current status of policy must be changed to Matured</w:t>
      </w:r>
    </w:p>
    <w:p w14:paraId="2D0C26D1" w14:textId="696A4DB3" w:rsidR="008F69A8" w:rsidRDefault="008F69A8" w:rsidP="006E0C77">
      <w:pPr>
        <w:pStyle w:val="ListParagraph"/>
        <w:numPr>
          <w:ilvl w:val="1"/>
          <w:numId w:val="34"/>
        </w:numPr>
      </w:pPr>
      <w:r>
        <w:t>Any premium is considered due if it’s is not paid after 10</w:t>
      </w:r>
      <w:r w:rsidRPr="008F69A8">
        <w:rPr>
          <w:vertAlign w:val="superscript"/>
        </w:rPr>
        <w:t>th</w:t>
      </w:r>
      <w:r>
        <w:t xml:space="preserve"> day of a month</w:t>
      </w:r>
    </w:p>
    <w:p w14:paraId="66AF40BB" w14:textId="77777777" w:rsidR="00E07792" w:rsidRPr="00AA21A9" w:rsidRDefault="00E07792" w:rsidP="00E07792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6C533247" w14:textId="77777777" w:rsidR="00E07792" w:rsidRDefault="00E07792" w:rsidP="00395FDC">
      <w:pPr>
        <w:pStyle w:val="ListParagraph"/>
        <w:numPr>
          <w:ilvl w:val="0"/>
          <w:numId w:val="45"/>
        </w:numPr>
      </w:pPr>
      <w:r>
        <w:t>Create a new Unit test project to test the service classes created in business logic layers</w:t>
      </w:r>
    </w:p>
    <w:p w14:paraId="4EBCC0A8" w14:textId="77777777" w:rsidR="00E07792" w:rsidRDefault="00E07792" w:rsidP="00395FDC">
      <w:pPr>
        <w:pStyle w:val="ListParagraph"/>
        <w:numPr>
          <w:ilvl w:val="0"/>
          <w:numId w:val="45"/>
        </w:numPr>
      </w:pPr>
      <w:r>
        <w:t>Mock all the repositories using a mocking framework.</w:t>
      </w:r>
    </w:p>
    <w:p w14:paraId="40CE2CC0" w14:textId="584AE58E" w:rsidR="008A6361" w:rsidRDefault="008A6361">
      <w:pPr>
        <w:widowControl/>
        <w:spacing w:before="0" w:after="0" w:line="240" w:lineRule="auto"/>
        <w:ind w:right="0"/>
        <w:rPr>
          <w:b/>
          <w:u w:val="single"/>
        </w:rPr>
      </w:pPr>
    </w:p>
    <w:p w14:paraId="41301F61" w14:textId="67F86F2E" w:rsidR="00E07792" w:rsidRPr="002A5899" w:rsidRDefault="00E07792" w:rsidP="00E07792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6E30A567" w14:textId="77777777" w:rsidR="00E07792" w:rsidRDefault="00E07792" w:rsidP="00395FDC">
      <w:pPr>
        <w:pStyle w:val="ListParagraph"/>
        <w:numPr>
          <w:ilvl w:val="0"/>
          <w:numId w:val="35"/>
        </w:numPr>
      </w:pPr>
      <w:r>
        <w:t>Create a API project which references the business logic layer created earlier</w:t>
      </w:r>
    </w:p>
    <w:p w14:paraId="5B46401A" w14:textId="77777777" w:rsidR="00E07792" w:rsidRDefault="00E07792" w:rsidP="00395FDC">
      <w:pPr>
        <w:pStyle w:val="ListParagraph"/>
        <w:numPr>
          <w:ilvl w:val="0"/>
          <w:numId w:val="35"/>
        </w:numPr>
      </w:pPr>
      <w:r>
        <w:t>Implement service documentation using swagger</w:t>
      </w:r>
    </w:p>
    <w:p w14:paraId="13BD4A58" w14:textId="3782C836" w:rsidR="006B63A6" w:rsidRDefault="006B63A6" w:rsidP="00395FDC">
      <w:pPr>
        <w:pStyle w:val="ListParagraph"/>
        <w:numPr>
          <w:ilvl w:val="0"/>
          <w:numId w:val="35"/>
        </w:numPr>
      </w:pPr>
      <w:r>
        <w:t>All the exceptions must be handled and logged using a logging library.</w:t>
      </w:r>
    </w:p>
    <w:p w14:paraId="335D1F59" w14:textId="0C63B3AE" w:rsidR="001C792E" w:rsidRDefault="00E07792" w:rsidP="00395FDC">
      <w:pPr>
        <w:pStyle w:val="ListParagraph"/>
        <w:numPr>
          <w:ilvl w:val="0"/>
          <w:numId w:val="35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5EC472AC" w14:textId="75E37FF7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lastRenderedPageBreak/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714E59">
        <w:rPr>
          <w:noProof/>
          <w:sz w:val="16"/>
        </w:rPr>
        <w:t>12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 </w:t>
      </w:r>
      <w:r w:rsidR="00236086">
        <w:rPr>
          <w:sz w:val="16"/>
        </w:rPr>
        <w:t>Premium Management</w:t>
      </w:r>
      <w:r w:rsidR="00E656C3">
        <w:rPr>
          <w:sz w:val="16"/>
        </w:rPr>
        <w:t xml:space="preserve"> - End point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7792" w14:paraId="07A85B92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3B0280A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7FCC899" w14:textId="0F0E6A5F" w:rsidR="00E07792" w:rsidRPr="009D763B" w:rsidRDefault="009C4E14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paymentmethods</w:t>
            </w:r>
            <w:proofErr w:type="spellEnd"/>
          </w:p>
        </w:tc>
      </w:tr>
      <w:tr w:rsidR="00E07792" w14:paraId="0F88C2FB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60CD962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4A0727A5" w14:textId="751C902F" w:rsidR="00E07792" w:rsidRPr="009D763B" w:rsidRDefault="004411C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E07792" w14:paraId="506EC0DC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CACC917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BAB29C8" w14:textId="63D45E1F" w:rsidR="00E07792" w:rsidRPr="009D763B" w:rsidRDefault="004411C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E07792" w14:paraId="35A2326D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3E9A4A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55E16EB" w14:textId="652BBFA0" w:rsidR="00E07792" w:rsidRPr="009D763B" w:rsidRDefault="004411C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7792" w14:paraId="0C1D60D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A755F9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3E0A4C0" w14:textId="41CCE474" w:rsidR="00E07792" w:rsidRPr="009D763B" w:rsidRDefault="004411C2" w:rsidP="00D421D6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Customers can choose one of the payments listed by this endpoint for paying </w:t>
            </w:r>
            <w:r w:rsidR="00D421D6">
              <w:rPr>
                <w:rFonts w:ascii="Arial" w:hAnsi="Arial" w:cs="Arial"/>
                <w:sz w:val="20"/>
                <w:szCs w:val="20"/>
              </w:rPr>
              <w:t>premium</w:t>
            </w:r>
          </w:p>
        </w:tc>
      </w:tr>
      <w:tr w:rsidR="00E07792" w14:paraId="32D5D9E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E192B7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6A63F44" w14:textId="56ED3207" w:rsidR="00E07792" w:rsidRPr="009D763B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7792" w14:paraId="63666230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115A10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5D04EA8" w14:textId="2BC1CD96" w:rsidR="00E07792" w:rsidRPr="009D763B" w:rsidRDefault="004411C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PaymentMethodDTOs</w:t>
            </w:r>
            <w:proofErr w:type="spellEnd"/>
          </w:p>
        </w:tc>
      </w:tr>
    </w:tbl>
    <w:p w14:paraId="5FC94414" w14:textId="2CBF8120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714E59">
        <w:rPr>
          <w:noProof/>
          <w:sz w:val="16"/>
        </w:rPr>
        <w:t>13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</w:t>
      </w:r>
      <w:r w:rsidR="00E656C3">
        <w:rPr>
          <w:sz w:val="16"/>
        </w:rPr>
        <w:t xml:space="preserve"> </w:t>
      </w:r>
      <w:r w:rsidR="00236086">
        <w:rPr>
          <w:sz w:val="16"/>
        </w:rPr>
        <w:t>Premium Management</w:t>
      </w:r>
      <w:r w:rsidR="00E656C3">
        <w:rPr>
          <w:sz w:val="16"/>
        </w:rPr>
        <w:t xml:space="preserve"> - End 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DB0EE8" w14:paraId="5D3FB073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3312CDF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093480B" w14:textId="16FC8F9E" w:rsidR="00DB0EE8" w:rsidRPr="009D763B" w:rsidRDefault="007948B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7948B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7948B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7948BD">
              <w:rPr>
                <w:rFonts w:ascii="Arial" w:hAnsi="Arial" w:cs="Arial"/>
                <w:sz w:val="20"/>
                <w:szCs w:val="20"/>
              </w:rPr>
              <w:t>/premium</w:t>
            </w:r>
          </w:p>
        </w:tc>
      </w:tr>
      <w:tr w:rsidR="00DB0EE8" w14:paraId="18C18E08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F611FB0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C09A310" w14:textId="71DCC903" w:rsidR="00DB0EE8" w:rsidRPr="009D763B" w:rsidRDefault="007948B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DB0EE8" w14:paraId="09942E05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4728E10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9C0EEC1" w14:textId="3E18657C" w:rsidR="00DB0EE8" w:rsidRPr="009D763B" w:rsidRDefault="007948B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DB0EE8" w14:paraId="4992C1A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4B6295F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B5DD3CA" w14:textId="48FA2761" w:rsidR="00DB0EE8" w:rsidRPr="009D763B" w:rsidRDefault="007948B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DB0EE8" w14:paraId="34B38658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E1BF24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12A094C" w14:textId="3FC58C34" w:rsidR="00DB0EE8" w:rsidRPr="009D763B" w:rsidRDefault="007948B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customers will be able to make a payment for the premium using this endpoint</w:t>
            </w:r>
          </w:p>
        </w:tc>
      </w:tr>
      <w:tr w:rsidR="00DB0EE8" w14:paraId="2FE1EA6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635C0B9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72F627B" w14:textId="1D3E8C9A" w:rsidR="00DB0EE8" w:rsidRPr="009D763B" w:rsidRDefault="007948B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PremiumPaymentDTO</w:t>
            </w:r>
            <w:proofErr w:type="spellEnd"/>
          </w:p>
        </w:tc>
      </w:tr>
      <w:tr w:rsidR="00DB0EE8" w14:paraId="154E3D83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8E9D2C7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0D47C49C" w14:textId="61E1874F" w:rsidR="00DB0EE8" w:rsidRPr="009D763B" w:rsidRDefault="007948B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666132E6" w14:textId="52290634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714E59">
        <w:rPr>
          <w:noProof/>
          <w:sz w:val="16"/>
        </w:rPr>
        <w:t>14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</w:t>
      </w:r>
      <w:r w:rsidR="00E656C3">
        <w:rPr>
          <w:sz w:val="16"/>
        </w:rPr>
        <w:t xml:space="preserve"> </w:t>
      </w:r>
      <w:r w:rsidR="00236086">
        <w:rPr>
          <w:sz w:val="16"/>
        </w:rPr>
        <w:t>Premium Management</w:t>
      </w:r>
      <w:r w:rsidR="00E656C3">
        <w:rPr>
          <w:sz w:val="16"/>
        </w:rPr>
        <w:t xml:space="preserve"> - End point - 3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DB0EE8" w14:paraId="7ECFE931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2DA843C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40FD7A0" w14:textId="3D67A613" w:rsidR="00DB0EE8" w:rsidRPr="009D763B" w:rsidRDefault="007948B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7948B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7948B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7948BD">
              <w:rPr>
                <w:rFonts w:ascii="Arial" w:hAnsi="Arial" w:cs="Arial"/>
                <w:sz w:val="20"/>
                <w:szCs w:val="20"/>
              </w:rPr>
              <w:t>/premium/</w:t>
            </w:r>
            <w:r w:rsidR="0033681D">
              <w:rPr>
                <w:rFonts w:ascii="Arial" w:hAnsi="Arial" w:cs="Arial"/>
                <w:sz w:val="20"/>
                <w:szCs w:val="20"/>
              </w:rPr>
              <w:t>&lt;username&gt;/</w:t>
            </w:r>
            <w:r w:rsidRPr="007948BD">
              <w:rPr>
                <w:rFonts w:ascii="Arial" w:hAnsi="Arial" w:cs="Arial"/>
                <w:sz w:val="20"/>
                <w:szCs w:val="20"/>
              </w:rPr>
              <w:t>&lt;</w:t>
            </w:r>
            <w:proofErr w:type="spellStart"/>
            <w:r w:rsidRPr="007948BD">
              <w:rPr>
                <w:rFonts w:ascii="Arial" w:hAnsi="Arial" w:cs="Arial"/>
                <w:sz w:val="20"/>
                <w:szCs w:val="20"/>
              </w:rPr>
              <w:t>subscriptionid</w:t>
            </w:r>
            <w:proofErr w:type="spellEnd"/>
            <w:r w:rsidRPr="007948BD">
              <w:rPr>
                <w:rFonts w:ascii="Arial" w:hAnsi="Arial" w:cs="Arial"/>
                <w:sz w:val="20"/>
                <w:szCs w:val="20"/>
              </w:rPr>
              <w:t>&gt;/history</w:t>
            </w:r>
          </w:p>
        </w:tc>
      </w:tr>
      <w:tr w:rsidR="00DB0EE8" w14:paraId="4E919EA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931F55D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C9EAE4D" w14:textId="2410CCEC" w:rsidR="00DB0EE8" w:rsidRPr="009D763B" w:rsidRDefault="007948B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DB0EE8" w14:paraId="7C0019D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38169D4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6C5C414" w14:textId="339250CD" w:rsidR="00DB0EE8" w:rsidRPr="009D763B" w:rsidRDefault="007948B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DB0EE8" w14:paraId="0E58D79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2AEC407F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473177C" w14:textId="0F32A4DD" w:rsidR="00DB0EE8" w:rsidRPr="009D763B" w:rsidRDefault="007948B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DB0EE8" w14:paraId="6148DA2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153E379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0A4A5919" w14:textId="24EB6457" w:rsidR="00DB0EE8" w:rsidRPr="009D763B" w:rsidRDefault="007948B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the customers can view the history of their payments towards a subscription</w:t>
            </w:r>
          </w:p>
        </w:tc>
      </w:tr>
      <w:tr w:rsidR="00DB0EE8" w14:paraId="188299F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2E5760D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7EEA025" w14:textId="4C5B0E74" w:rsidR="00DB0EE8" w:rsidRPr="009D763B" w:rsidRDefault="007948B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SubscriptionId</w:t>
            </w:r>
            <w:proofErr w:type="spellEnd"/>
            <w:r w:rsidR="0033681D">
              <w:rPr>
                <w:rFonts w:ascii="Arial" w:hAnsi="Arial" w:cs="Arial"/>
                <w:sz w:val="20"/>
                <w:szCs w:val="20"/>
              </w:rPr>
              <w:t>, Username</w:t>
            </w:r>
          </w:p>
        </w:tc>
      </w:tr>
      <w:tr w:rsidR="00DB0EE8" w14:paraId="7FBEF7D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559493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D5A641A" w14:textId="290B8E0F" w:rsidR="00DB0EE8" w:rsidRPr="009D763B" w:rsidRDefault="007948B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PremiumPaymentDTOs</w:t>
            </w:r>
            <w:proofErr w:type="spellEnd"/>
          </w:p>
        </w:tc>
      </w:tr>
    </w:tbl>
    <w:p w14:paraId="52D1132E" w14:textId="49E5E79C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714E59">
        <w:rPr>
          <w:noProof/>
          <w:sz w:val="16"/>
        </w:rPr>
        <w:t>15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</w:t>
      </w:r>
      <w:r w:rsidR="00E656C3">
        <w:rPr>
          <w:sz w:val="16"/>
        </w:rPr>
        <w:t xml:space="preserve"> </w:t>
      </w:r>
      <w:r w:rsidR="00236086">
        <w:rPr>
          <w:sz w:val="16"/>
        </w:rPr>
        <w:t>Premium Management</w:t>
      </w:r>
      <w:r w:rsidR="00E656C3">
        <w:rPr>
          <w:sz w:val="16"/>
        </w:rPr>
        <w:t xml:space="preserve"> - End 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DB0EE8" w14:paraId="37C1833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BE3323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609F9D0" w14:textId="10A49D0A" w:rsidR="00DB0EE8" w:rsidRPr="009D763B" w:rsidRDefault="007948B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7948B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7948B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7948BD">
              <w:rPr>
                <w:rFonts w:ascii="Arial" w:hAnsi="Arial" w:cs="Arial"/>
                <w:sz w:val="20"/>
                <w:szCs w:val="20"/>
              </w:rPr>
              <w:t>/premium/dues</w:t>
            </w:r>
          </w:p>
        </w:tc>
      </w:tr>
      <w:tr w:rsidR="00DB0EE8" w14:paraId="50A70F8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5D4C3D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1E6981D8" w14:textId="4B623CE1" w:rsidR="00DB0EE8" w:rsidRPr="009D763B" w:rsidRDefault="00432710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DB0EE8" w14:paraId="383F3E88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40BF35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982C152" w14:textId="12C66573" w:rsidR="00DB0EE8" w:rsidRPr="009D763B" w:rsidRDefault="00432710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Policy managers</w:t>
            </w:r>
          </w:p>
        </w:tc>
      </w:tr>
      <w:tr w:rsidR="00DB0EE8" w14:paraId="4E41812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D4EB5C7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FA09358" w14:textId="76F7B898" w:rsidR="00DB0EE8" w:rsidRPr="009D763B" w:rsidRDefault="00432710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DB0EE8" w14:paraId="6975DDB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2042AC1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4E8FE70" w14:textId="187194C9" w:rsidR="00DB0EE8" w:rsidRPr="009D763B" w:rsidRDefault="00432710" w:rsidP="002B0826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be responsible to display to the policy managers the information on premium dues for various policies</w:t>
            </w:r>
          </w:p>
        </w:tc>
      </w:tr>
      <w:tr w:rsidR="00DB0EE8" w14:paraId="237C210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9C86756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4831399D" w14:textId="2FBACBD2" w:rsidR="00DB0EE8" w:rsidRPr="009D763B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0EE8" w14:paraId="6BBB5756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C0C50C6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F83BB75" w14:textId="58659658" w:rsidR="00DB0EE8" w:rsidRPr="009D763B" w:rsidRDefault="00432710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PolicyDTOs</w:t>
            </w:r>
            <w:proofErr w:type="spellEnd"/>
          </w:p>
        </w:tc>
      </w:tr>
    </w:tbl>
    <w:p w14:paraId="239ABD95" w14:textId="743A6A01" w:rsidR="00714E59" w:rsidRPr="00714E59" w:rsidRDefault="00714E59" w:rsidP="00714E59">
      <w:pPr>
        <w:pStyle w:val="Caption"/>
        <w:keepNext/>
        <w:jc w:val="center"/>
        <w:rPr>
          <w:sz w:val="16"/>
        </w:rPr>
      </w:pPr>
      <w:r w:rsidRPr="00714E59">
        <w:rPr>
          <w:sz w:val="16"/>
        </w:rPr>
        <w:t xml:space="preserve">Table </w:t>
      </w:r>
      <w:r w:rsidRPr="00714E59">
        <w:rPr>
          <w:sz w:val="16"/>
        </w:rPr>
        <w:fldChar w:fldCharType="begin"/>
      </w:r>
      <w:r w:rsidRPr="00714E59">
        <w:rPr>
          <w:sz w:val="16"/>
        </w:rPr>
        <w:instrText xml:space="preserve"> SEQ Table \* ARABIC </w:instrText>
      </w:r>
      <w:r w:rsidRPr="00714E59">
        <w:rPr>
          <w:sz w:val="16"/>
        </w:rPr>
        <w:fldChar w:fldCharType="separate"/>
      </w:r>
      <w:r w:rsidRPr="00714E59">
        <w:rPr>
          <w:noProof/>
          <w:sz w:val="16"/>
        </w:rPr>
        <w:t>16</w:t>
      </w:r>
      <w:r w:rsidRPr="00714E59">
        <w:rPr>
          <w:sz w:val="16"/>
        </w:rPr>
        <w:fldChar w:fldCharType="end"/>
      </w:r>
      <w:r w:rsidRPr="00714E59">
        <w:rPr>
          <w:sz w:val="16"/>
        </w:rPr>
        <w:t xml:space="preserve"> : </w:t>
      </w:r>
      <w:r w:rsidR="00236086">
        <w:rPr>
          <w:sz w:val="16"/>
        </w:rPr>
        <w:t>Premium Management</w:t>
      </w:r>
      <w:r w:rsidRPr="00714E59">
        <w:rPr>
          <w:sz w:val="16"/>
        </w:rPr>
        <w:t xml:space="preserve"> - End point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14E59" w14:paraId="203066FF" w14:textId="77777777" w:rsidTr="004E68D9">
        <w:tc>
          <w:tcPr>
            <w:tcW w:w="2140" w:type="dxa"/>
            <w:shd w:val="clear" w:color="auto" w:fill="2E74B5" w:themeFill="accent1" w:themeFillShade="BF"/>
          </w:tcPr>
          <w:p w14:paraId="1F6B90D5" w14:textId="77777777" w:rsidR="00714E59" w:rsidRPr="00105A60" w:rsidRDefault="00714E59" w:rsidP="004E68D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C9FF96B" w14:textId="62C31A82" w:rsidR="00714E59" w:rsidRPr="009D763B" w:rsidRDefault="007948BD" w:rsidP="004E68D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7948B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7948B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7948BD">
              <w:rPr>
                <w:rFonts w:ascii="Arial" w:hAnsi="Arial" w:cs="Arial"/>
                <w:sz w:val="20"/>
                <w:szCs w:val="20"/>
              </w:rPr>
              <w:t>/premium/</w:t>
            </w:r>
            <w:proofErr w:type="spellStart"/>
            <w:r w:rsidRPr="007948BD">
              <w:rPr>
                <w:rFonts w:ascii="Arial" w:hAnsi="Arial" w:cs="Arial"/>
                <w:sz w:val="20"/>
                <w:szCs w:val="20"/>
              </w:rPr>
              <w:t>calculatelatefee</w:t>
            </w:r>
            <w:proofErr w:type="spellEnd"/>
          </w:p>
        </w:tc>
      </w:tr>
      <w:tr w:rsidR="00714E59" w14:paraId="1DBD7590" w14:textId="77777777" w:rsidTr="004E68D9">
        <w:tc>
          <w:tcPr>
            <w:tcW w:w="2140" w:type="dxa"/>
            <w:shd w:val="clear" w:color="auto" w:fill="2E74B5" w:themeFill="accent1" w:themeFillShade="BF"/>
          </w:tcPr>
          <w:p w14:paraId="7BEC187A" w14:textId="77777777" w:rsidR="00714E59" w:rsidRPr="00105A60" w:rsidRDefault="00714E59" w:rsidP="004E68D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B740A57" w14:textId="7FCBB051" w:rsidR="00714E59" w:rsidRPr="009D763B" w:rsidRDefault="001D0CA0" w:rsidP="004E68D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14E59" w14:paraId="14E57BD8" w14:textId="77777777" w:rsidTr="004E68D9">
        <w:tc>
          <w:tcPr>
            <w:tcW w:w="2140" w:type="dxa"/>
            <w:shd w:val="clear" w:color="auto" w:fill="2E74B5" w:themeFill="accent1" w:themeFillShade="BF"/>
          </w:tcPr>
          <w:p w14:paraId="0853D382" w14:textId="77777777" w:rsidR="00714E59" w:rsidRPr="00105A60" w:rsidRDefault="00714E59" w:rsidP="004E68D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2E5CC90" w14:textId="44381FEB" w:rsidR="00714E59" w:rsidRPr="009D763B" w:rsidRDefault="001D0CA0" w:rsidP="004E68D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714E59" w14:paraId="4ECC8FA2" w14:textId="77777777" w:rsidTr="004E68D9">
        <w:tc>
          <w:tcPr>
            <w:tcW w:w="2140" w:type="dxa"/>
            <w:shd w:val="clear" w:color="auto" w:fill="2E74B5" w:themeFill="accent1" w:themeFillShade="BF"/>
          </w:tcPr>
          <w:p w14:paraId="42CCC48B" w14:textId="77777777" w:rsidR="00714E59" w:rsidRPr="00105A60" w:rsidRDefault="00714E59" w:rsidP="004E68D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49CCF61" w14:textId="382D4407" w:rsidR="00714E59" w:rsidRPr="009D763B" w:rsidRDefault="001D0CA0" w:rsidP="004E68D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14E59" w14:paraId="3C44D88E" w14:textId="77777777" w:rsidTr="004E68D9">
        <w:tc>
          <w:tcPr>
            <w:tcW w:w="2140" w:type="dxa"/>
            <w:shd w:val="clear" w:color="auto" w:fill="2E74B5" w:themeFill="accent1" w:themeFillShade="BF"/>
          </w:tcPr>
          <w:p w14:paraId="18AF1A10" w14:textId="77777777" w:rsidR="00714E59" w:rsidRPr="00105A60" w:rsidRDefault="00714E59" w:rsidP="004E68D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08793FC" w14:textId="3B978939" w:rsidR="00714E59" w:rsidRPr="009D763B" w:rsidRDefault="001D0CA0" w:rsidP="004E68D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show the customers the late fee for a given premium due</w:t>
            </w:r>
          </w:p>
        </w:tc>
      </w:tr>
      <w:tr w:rsidR="00714E59" w14:paraId="272962EB" w14:textId="77777777" w:rsidTr="004E68D9">
        <w:tc>
          <w:tcPr>
            <w:tcW w:w="2140" w:type="dxa"/>
            <w:shd w:val="clear" w:color="auto" w:fill="2E74B5" w:themeFill="accent1" w:themeFillShade="BF"/>
          </w:tcPr>
          <w:p w14:paraId="3834874B" w14:textId="77777777" w:rsidR="00714E59" w:rsidRPr="00105A60" w:rsidRDefault="00714E59" w:rsidP="004E68D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52371B91" w14:textId="3F7830E4" w:rsidR="00714E59" w:rsidRPr="009D763B" w:rsidRDefault="001D0CA0" w:rsidP="004E68D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LateFeeCalcDTO</w:t>
            </w:r>
            <w:proofErr w:type="spellEnd"/>
          </w:p>
        </w:tc>
      </w:tr>
      <w:tr w:rsidR="00714E59" w14:paraId="0B24CBA2" w14:textId="77777777" w:rsidTr="004E68D9">
        <w:tc>
          <w:tcPr>
            <w:tcW w:w="2140" w:type="dxa"/>
            <w:shd w:val="clear" w:color="auto" w:fill="2E74B5" w:themeFill="accent1" w:themeFillShade="BF"/>
          </w:tcPr>
          <w:p w14:paraId="79C491A8" w14:textId="77777777" w:rsidR="00714E59" w:rsidRPr="00105A60" w:rsidRDefault="00714E59" w:rsidP="004E68D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0514D465" w14:textId="54421114" w:rsidR="00714E59" w:rsidRPr="009D763B" w:rsidRDefault="001D0CA0" w:rsidP="004E68D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Status code and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LateFee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amount</w:t>
            </w:r>
          </w:p>
        </w:tc>
      </w:tr>
    </w:tbl>
    <w:p w14:paraId="24EFD282" w14:textId="77777777" w:rsidR="00714E59" w:rsidRDefault="00714E59">
      <w:pPr>
        <w:widowControl/>
        <w:spacing w:before="0" w:after="0" w:line="240" w:lineRule="auto"/>
        <w:ind w:right="0"/>
        <w:rPr>
          <w:rFonts w:ascii="Calibri" w:eastAsia="Calibri" w:hAnsi="Calibri"/>
          <w:b/>
          <w:sz w:val="22"/>
          <w:szCs w:val="22"/>
          <w:u w:val="single"/>
        </w:rPr>
      </w:pPr>
    </w:p>
    <w:p w14:paraId="4B622CC2" w14:textId="68803514" w:rsidR="00E07792" w:rsidRPr="0068592F" w:rsidRDefault="00E07792" w:rsidP="00E07792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105BFD86" w14:textId="77777777" w:rsidR="00E07792" w:rsidRPr="008B16ED" w:rsidRDefault="00E07792" w:rsidP="00E07792">
      <w:pPr>
        <w:widowControl/>
        <w:spacing w:before="0" w:after="0" w:line="240" w:lineRule="auto"/>
        <w:ind w:right="0"/>
        <w:rPr>
          <w:b/>
        </w:rPr>
      </w:pPr>
    </w:p>
    <w:p w14:paraId="3419B880" w14:textId="77777777" w:rsidR="00E07792" w:rsidRDefault="00E07792" w:rsidP="009F1039">
      <w:r>
        <w:t xml:space="preserve">Create the following components as per the specification provided below. </w:t>
      </w:r>
    </w:p>
    <w:p w14:paraId="6A861663" w14:textId="1A18B885" w:rsidR="009F1039" w:rsidRPr="009F1039" w:rsidRDefault="00DB17A4" w:rsidP="00395FDC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>
        <w:rPr>
          <w:u w:val="single"/>
        </w:rPr>
        <w:t>PremiumPayment</w:t>
      </w:r>
      <w:r w:rsidR="0072781D">
        <w:rPr>
          <w:u w:val="single"/>
        </w:rPr>
        <w:t>FormComponent</w:t>
      </w:r>
      <w:proofErr w:type="spellEnd"/>
    </w:p>
    <w:p w14:paraId="69EFABDC" w14:textId="47009A8B" w:rsidR="009F1039" w:rsidRDefault="00D46706" w:rsidP="00395FDC">
      <w:pPr>
        <w:pStyle w:val="ListParagraph"/>
        <w:numPr>
          <w:ilvl w:val="0"/>
          <w:numId w:val="60"/>
        </w:numPr>
      </w:pPr>
      <w:r>
        <w:lastRenderedPageBreak/>
        <w:t xml:space="preserve">Develop a component to be used by </w:t>
      </w:r>
      <w:r w:rsidR="00DB17A4">
        <w:t>customers</w:t>
      </w:r>
      <w:r>
        <w:t xml:space="preserve"> w</w:t>
      </w:r>
      <w:r w:rsidR="00DB17A4">
        <w:t>hich contains a form to make payment for a premium plan</w:t>
      </w:r>
      <w:r>
        <w:t>.</w:t>
      </w:r>
    </w:p>
    <w:p w14:paraId="1C36F300" w14:textId="15B3306B" w:rsidR="00850721" w:rsidRDefault="00DB17A4" w:rsidP="00850721">
      <w:pPr>
        <w:pStyle w:val="ListParagraph"/>
        <w:numPr>
          <w:ilvl w:val="0"/>
          <w:numId w:val="60"/>
        </w:numPr>
      </w:pPr>
      <w:r>
        <w:t>The payment method should be selected from a dropdown list</w:t>
      </w:r>
    </w:p>
    <w:p w14:paraId="2AEF20C3" w14:textId="77777777" w:rsidR="008A6361" w:rsidRDefault="008A6361" w:rsidP="008A6361">
      <w:pPr>
        <w:pStyle w:val="ListParagraph"/>
        <w:numPr>
          <w:ilvl w:val="0"/>
          <w:numId w:val="60"/>
        </w:numPr>
      </w:pPr>
      <w:r>
        <w:t>Once all the details are validated, user should be able to get an acknowledgement on submission of form.</w:t>
      </w:r>
    </w:p>
    <w:p w14:paraId="3489A43A" w14:textId="32C8B348" w:rsidR="009F1039" w:rsidRDefault="008A6361" w:rsidP="008A6361">
      <w:pPr>
        <w:pStyle w:val="ListParagraph"/>
        <w:ind w:left="1080"/>
      </w:pPr>
      <w:r>
        <w:t xml:space="preserve"> </w:t>
      </w:r>
    </w:p>
    <w:p w14:paraId="097BA7DB" w14:textId="2ED0857C" w:rsidR="009F1039" w:rsidRPr="003A3D78" w:rsidRDefault="00D461F3" w:rsidP="00D461F3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 w:rsidRPr="00D461F3">
        <w:rPr>
          <w:u w:val="single"/>
        </w:rPr>
        <w:t>PremiumHistoryComponent</w:t>
      </w:r>
      <w:proofErr w:type="spellEnd"/>
    </w:p>
    <w:p w14:paraId="7D7FA6DE" w14:textId="21F1BB25" w:rsidR="001E78A7" w:rsidRDefault="001E78A7" w:rsidP="00395FDC">
      <w:pPr>
        <w:pStyle w:val="ListParagraph"/>
        <w:numPr>
          <w:ilvl w:val="0"/>
          <w:numId w:val="61"/>
        </w:numPr>
      </w:pPr>
      <w:r>
        <w:t xml:space="preserve">Design a component which can be used by </w:t>
      </w:r>
      <w:r w:rsidR="00850721">
        <w:t>customers</w:t>
      </w:r>
      <w:r>
        <w:t xml:space="preserve"> to view the </w:t>
      </w:r>
      <w:r w:rsidR="00850721">
        <w:t xml:space="preserve">details of their </w:t>
      </w:r>
      <w:r w:rsidR="00846DFF">
        <w:t>premium payments</w:t>
      </w:r>
    </w:p>
    <w:p w14:paraId="0DF7CEBD" w14:textId="17598DEB" w:rsidR="00850721" w:rsidRDefault="00850721" w:rsidP="00395FDC">
      <w:pPr>
        <w:pStyle w:val="ListParagraph"/>
        <w:numPr>
          <w:ilvl w:val="0"/>
          <w:numId w:val="61"/>
        </w:numPr>
      </w:pPr>
      <w:r>
        <w:t>The component should provide a</w:t>
      </w:r>
      <w:r w:rsidR="00253605">
        <w:t xml:space="preserve"> textbox for accepting username </w:t>
      </w:r>
      <w:r>
        <w:t xml:space="preserve">and </w:t>
      </w:r>
      <w:r w:rsidR="00E50126">
        <w:t>subscription</w:t>
      </w:r>
      <w:r>
        <w:t xml:space="preserve"> id and search and display the</w:t>
      </w:r>
      <w:r w:rsidR="004410CC">
        <w:t xml:space="preserve"> </w:t>
      </w:r>
      <w:r w:rsidR="0007491F">
        <w:t>premium payments</w:t>
      </w:r>
      <w:r>
        <w:t xml:space="preserve"> data accordingly</w:t>
      </w:r>
    </w:p>
    <w:p w14:paraId="030A90E3" w14:textId="652AD594" w:rsidR="007317C7" w:rsidRDefault="006D2136" w:rsidP="004410CC">
      <w:pPr>
        <w:pStyle w:val="ListParagraph"/>
        <w:numPr>
          <w:ilvl w:val="0"/>
          <w:numId w:val="61"/>
        </w:numPr>
      </w:pPr>
      <w:r>
        <w:t>Premium</w:t>
      </w:r>
      <w:r w:rsidR="00202FA4">
        <w:t xml:space="preserve"> payment</w:t>
      </w:r>
      <w:r w:rsidR="004410CC">
        <w:t xml:space="preserve"> history for the </w:t>
      </w:r>
      <w:r w:rsidR="00202FA4">
        <w:t xml:space="preserve">policy </w:t>
      </w:r>
      <w:r w:rsidR="004410CC">
        <w:t>should be displayed in a table</w:t>
      </w:r>
    </w:p>
    <w:p w14:paraId="25A192E0" w14:textId="77777777" w:rsidR="002971AE" w:rsidRDefault="002971AE" w:rsidP="002971AE">
      <w:pPr>
        <w:pStyle w:val="ListParagraph"/>
        <w:ind w:left="1080"/>
      </w:pPr>
    </w:p>
    <w:p w14:paraId="4A340BBF" w14:textId="183CB206" w:rsidR="002971AE" w:rsidRPr="003A3D78" w:rsidRDefault="002971AE" w:rsidP="002971AE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 w:rsidRPr="002971AE">
        <w:rPr>
          <w:u w:val="single"/>
        </w:rPr>
        <w:t>PremiumDueListComponent</w:t>
      </w:r>
      <w:proofErr w:type="spellEnd"/>
    </w:p>
    <w:p w14:paraId="49B36BB6" w14:textId="300F8D13" w:rsidR="002971AE" w:rsidRDefault="002971AE" w:rsidP="002971AE">
      <w:pPr>
        <w:pStyle w:val="ListParagraph"/>
        <w:numPr>
          <w:ilvl w:val="0"/>
          <w:numId w:val="73"/>
        </w:numPr>
      </w:pPr>
      <w:r>
        <w:t xml:space="preserve">Design a component which can be used by </w:t>
      </w:r>
      <w:r w:rsidR="009E6D18">
        <w:t>policy managers</w:t>
      </w:r>
      <w:r>
        <w:t xml:space="preserve"> to view the details of </w:t>
      </w:r>
      <w:r w:rsidR="006F1FBF">
        <w:t>due</w:t>
      </w:r>
      <w:r>
        <w:t xml:space="preserve"> premium payments</w:t>
      </w:r>
    </w:p>
    <w:p w14:paraId="7530BD23" w14:textId="69D4DBA0" w:rsidR="00796F3B" w:rsidRDefault="00796F3B" w:rsidP="002971AE">
      <w:pPr>
        <w:pStyle w:val="ListParagraph"/>
        <w:numPr>
          <w:ilvl w:val="0"/>
          <w:numId w:val="73"/>
        </w:numPr>
      </w:pPr>
      <w:r>
        <w:t>Provide a navigation to the component from the application menu</w:t>
      </w:r>
    </w:p>
    <w:p w14:paraId="18D7B0AD" w14:textId="3D9472BA" w:rsidR="002971AE" w:rsidRDefault="009A2EB9" w:rsidP="002971AE">
      <w:pPr>
        <w:pStyle w:val="ListParagraph"/>
        <w:numPr>
          <w:ilvl w:val="0"/>
          <w:numId w:val="73"/>
        </w:numPr>
      </w:pPr>
      <w:r>
        <w:t>Due</w:t>
      </w:r>
      <w:r w:rsidR="002971AE">
        <w:t xml:space="preserve"> history for the </w:t>
      </w:r>
      <w:r w:rsidR="00431DE6">
        <w:t>policies</w:t>
      </w:r>
      <w:r w:rsidR="002971AE">
        <w:t xml:space="preserve"> should be displayed in a table</w:t>
      </w:r>
    </w:p>
    <w:p w14:paraId="03AF9212" w14:textId="359A1FFA" w:rsidR="008C7EC8" w:rsidRDefault="008C7EC8">
      <w:pPr>
        <w:widowControl/>
        <w:spacing w:before="0" w:after="0" w:line="240" w:lineRule="auto"/>
        <w:ind w:right="0"/>
        <w:rPr>
          <w:b/>
          <w:u w:val="single"/>
        </w:rPr>
      </w:pPr>
    </w:p>
    <w:p w14:paraId="71C8CD81" w14:textId="7FDE0695" w:rsidR="00E07792" w:rsidRPr="0068592F" w:rsidRDefault="00E07792" w:rsidP="00E07792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3F80BB42" w14:textId="160A4A23" w:rsidR="00E07792" w:rsidRDefault="00E07792" w:rsidP="00395FDC">
      <w:pPr>
        <w:pStyle w:val="ListParagraph"/>
        <w:numPr>
          <w:ilvl w:val="0"/>
          <w:numId w:val="37"/>
        </w:numPr>
      </w:pPr>
      <w:r>
        <w:t>Create a data service in the font-end application whi</w:t>
      </w:r>
      <w:r w:rsidR="00B75AE6">
        <w:t>ch will communicate with the micro-services</w:t>
      </w:r>
      <w:r>
        <w:t>.</w:t>
      </w:r>
    </w:p>
    <w:p w14:paraId="1E3AF7F4" w14:textId="77777777" w:rsidR="001C4B87" w:rsidRDefault="00E07792" w:rsidP="00395FDC">
      <w:pPr>
        <w:pStyle w:val="ListParagraph"/>
        <w:numPr>
          <w:ilvl w:val="0"/>
          <w:numId w:val="37"/>
        </w:numPr>
      </w:pPr>
      <w:r>
        <w:t>Use the data service in the components to make them interact with the API</w:t>
      </w:r>
    </w:p>
    <w:p w14:paraId="211182D3" w14:textId="5747167E" w:rsidR="00E07792" w:rsidRDefault="00E07792" w:rsidP="00395FDC">
      <w:pPr>
        <w:pStyle w:val="ListParagraph"/>
        <w:numPr>
          <w:ilvl w:val="0"/>
          <w:numId w:val="37"/>
        </w:numPr>
      </w:pPr>
      <w:r>
        <w:t>Valid error messages should be shown based on various response status codes received form the API</w:t>
      </w:r>
    </w:p>
    <w:p w14:paraId="36A5B433" w14:textId="77777777" w:rsidR="00B75AE6" w:rsidRDefault="00B75AE6" w:rsidP="00B75AE6">
      <w:pPr>
        <w:pStyle w:val="ListParagraph"/>
      </w:pPr>
    </w:p>
    <w:p w14:paraId="5BBE65EF" w14:textId="471C2546" w:rsidR="00E07792" w:rsidRPr="006474DF" w:rsidRDefault="00E07792" w:rsidP="00E07792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3" w:name="_Toc119075141"/>
      <w:r>
        <w:rPr>
          <w:rFonts w:ascii="Calibri" w:hAnsi="Calibri"/>
          <w:b/>
        </w:rPr>
        <w:t xml:space="preserve">Module – </w:t>
      </w:r>
      <w:r w:rsidR="008937B3">
        <w:rPr>
          <w:rFonts w:ascii="Calibri" w:hAnsi="Calibri"/>
          <w:b/>
        </w:rPr>
        <w:t>Claims</w:t>
      </w:r>
      <w:r w:rsidR="009B650C">
        <w:rPr>
          <w:rFonts w:ascii="Calibri" w:hAnsi="Calibri"/>
          <w:b/>
        </w:rPr>
        <w:t xml:space="preserve"> Management</w:t>
      </w:r>
      <w:bookmarkEnd w:id="23"/>
    </w:p>
    <w:p w14:paraId="37325EFA" w14:textId="77777777" w:rsidR="00D70C1A" w:rsidRDefault="00D70C1A" w:rsidP="00D70C1A">
      <w:r>
        <w:t>The policy owners will be able to work with the claims against their policies using this module. Following are the task this module supports</w:t>
      </w:r>
    </w:p>
    <w:p w14:paraId="650D6E70" w14:textId="77777777" w:rsidR="00D70C1A" w:rsidRDefault="00D70C1A" w:rsidP="00D70C1A">
      <w:pPr>
        <w:pStyle w:val="ListParagraph"/>
        <w:numPr>
          <w:ilvl w:val="0"/>
          <w:numId w:val="71"/>
        </w:numPr>
      </w:pPr>
      <w:r>
        <w:t>The customers can raise a new claim request</w:t>
      </w:r>
    </w:p>
    <w:p w14:paraId="4F52B66C" w14:textId="77777777" w:rsidR="00D70C1A" w:rsidRDefault="00D70C1A" w:rsidP="00D70C1A">
      <w:pPr>
        <w:pStyle w:val="ListParagraph"/>
        <w:numPr>
          <w:ilvl w:val="0"/>
          <w:numId w:val="71"/>
        </w:numPr>
      </w:pPr>
      <w:r>
        <w:t>Policy managers will be able to view all the new claim requests</w:t>
      </w:r>
    </w:p>
    <w:p w14:paraId="1C394354" w14:textId="332D311D" w:rsidR="00D70C1A" w:rsidRDefault="00D70C1A" w:rsidP="00D70C1A">
      <w:pPr>
        <w:pStyle w:val="ListParagraph"/>
        <w:numPr>
          <w:ilvl w:val="0"/>
          <w:numId w:val="71"/>
        </w:numPr>
      </w:pPr>
      <w:r>
        <w:t>The policy managers will be able to process a claim request</w:t>
      </w:r>
    </w:p>
    <w:p w14:paraId="13F22BDC" w14:textId="22727683" w:rsidR="00E07792" w:rsidRPr="00D70C1A" w:rsidRDefault="00E07792" w:rsidP="00D70C1A">
      <w:r w:rsidRPr="00AA21A9">
        <w:rPr>
          <w:b/>
          <w:u w:val="single"/>
        </w:rPr>
        <w:t>Stage: Database Implementation</w:t>
      </w:r>
    </w:p>
    <w:p w14:paraId="4C8952A4" w14:textId="77777777" w:rsidR="00E07792" w:rsidRDefault="00E07792" w:rsidP="00395FDC">
      <w:pPr>
        <w:pStyle w:val="ListParagraph"/>
        <w:numPr>
          <w:ilvl w:val="0"/>
          <w:numId w:val="38"/>
        </w:numPr>
      </w:pPr>
      <w:r w:rsidRPr="002D5F62">
        <w:t>Design a data base as per the following ER diagram provided.</w:t>
      </w:r>
    </w:p>
    <w:p w14:paraId="5971DA0C" w14:textId="1C82BB33" w:rsidR="00D07BBC" w:rsidRDefault="00DC7474" w:rsidP="00D07BBC">
      <w:pPr>
        <w:pStyle w:val="ListParagraph"/>
        <w:keepNext/>
      </w:pPr>
      <w:r>
        <w:rPr>
          <w:noProof/>
          <w:lang w:val="en-IN" w:eastAsia="en-IN"/>
        </w:rPr>
        <w:lastRenderedPageBreak/>
        <w:drawing>
          <wp:inline distT="0" distB="0" distL="0" distR="0" wp14:anchorId="5E545696" wp14:editId="62A3AE33">
            <wp:extent cx="4135772" cy="260104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7698" cy="260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40F0" w14:textId="10965EE1" w:rsidR="00D07BBC" w:rsidRDefault="00D07BBC" w:rsidP="00D07BBC">
      <w:pPr>
        <w:pStyle w:val="Caption"/>
        <w:jc w:val="center"/>
        <w:rPr>
          <w:sz w:val="16"/>
        </w:rPr>
      </w:pPr>
      <w:r w:rsidRPr="000E7D4A">
        <w:rPr>
          <w:sz w:val="16"/>
        </w:rPr>
        <w:t xml:space="preserve">Figure </w:t>
      </w:r>
      <w:r w:rsidRPr="000E7D4A">
        <w:rPr>
          <w:sz w:val="16"/>
        </w:rPr>
        <w:fldChar w:fldCharType="begin"/>
      </w:r>
      <w:r w:rsidRPr="000E7D4A">
        <w:rPr>
          <w:sz w:val="16"/>
        </w:rPr>
        <w:instrText xml:space="preserve"> SEQ Figure \* ARABIC </w:instrText>
      </w:r>
      <w:r w:rsidRPr="000E7D4A">
        <w:rPr>
          <w:sz w:val="16"/>
        </w:rPr>
        <w:fldChar w:fldCharType="separate"/>
      </w:r>
      <w:r w:rsidRPr="000E7D4A">
        <w:rPr>
          <w:noProof/>
          <w:sz w:val="16"/>
        </w:rPr>
        <w:t>6</w:t>
      </w:r>
      <w:r w:rsidRPr="000E7D4A">
        <w:rPr>
          <w:sz w:val="16"/>
        </w:rPr>
        <w:fldChar w:fldCharType="end"/>
      </w:r>
      <w:r w:rsidRPr="000E7D4A">
        <w:rPr>
          <w:sz w:val="16"/>
        </w:rPr>
        <w:t xml:space="preserve"> : ER Diagram </w:t>
      </w:r>
      <w:r w:rsidR="00BD2EE7">
        <w:rPr>
          <w:sz w:val="16"/>
        </w:rPr>
        <w:t>–</w:t>
      </w:r>
      <w:r w:rsidRPr="000E7D4A">
        <w:rPr>
          <w:sz w:val="16"/>
        </w:rPr>
        <w:t xml:space="preserve"> </w:t>
      </w:r>
      <w:r w:rsidR="00355FB4">
        <w:rPr>
          <w:sz w:val="16"/>
        </w:rPr>
        <w:t>Claims Management</w:t>
      </w:r>
    </w:p>
    <w:p w14:paraId="71EFE79D" w14:textId="254E1A81" w:rsidR="00E656C3" w:rsidRDefault="00E656C3" w:rsidP="00395FDC">
      <w:pPr>
        <w:pStyle w:val="ListParagraph"/>
        <w:numPr>
          <w:ilvl w:val="0"/>
          <w:numId w:val="38"/>
        </w:numPr>
      </w:pPr>
      <w:proofErr w:type="spellStart"/>
      <w:r>
        <w:t>Enfore</w:t>
      </w:r>
      <w:proofErr w:type="spellEnd"/>
      <w:r>
        <w:t xml:space="preserve"> the following constraints along with primary and foreign keys</w:t>
      </w:r>
    </w:p>
    <w:p w14:paraId="405B8547" w14:textId="6B8BF008" w:rsidR="00E656C3" w:rsidRDefault="00DC7474" w:rsidP="00395FDC">
      <w:pPr>
        <w:pStyle w:val="ListParagraph"/>
        <w:numPr>
          <w:ilvl w:val="1"/>
          <w:numId w:val="38"/>
        </w:numPr>
      </w:pPr>
      <w:proofErr w:type="spellStart"/>
      <w:r>
        <w:t>ResponseETA</w:t>
      </w:r>
      <w:proofErr w:type="spellEnd"/>
      <w:r>
        <w:t xml:space="preserve"> date must be a future date</w:t>
      </w:r>
    </w:p>
    <w:p w14:paraId="24312BC9" w14:textId="5C103155" w:rsidR="00DC7B73" w:rsidRDefault="00DC7474" w:rsidP="00DC7B73">
      <w:pPr>
        <w:pStyle w:val="ListParagraph"/>
        <w:numPr>
          <w:ilvl w:val="1"/>
          <w:numId w:val="38"/>
        </w:numPr>
      </w:pPr>
      <w:proofErr w:type="spellStart"/>
      <w:r>
        <w:t>ClaimDate</w:t>
      </w:r>
      <w:proofErr w:type="spellEnd"/>
      <w:r w:rsidR="00DC7B73">
        <w:t xml:space="preserve"> must be taken as today by default</w:t>
      </w:r>
    </w:p>
    <w:p w14:paraId="7CE2CF21" w14:textId="07914299" w:rsidR="00DC7B73" w:rsidRDefault="00B04F9F" w:rsidP="00395FDC">
      <w:pPr>
        <w:pStyle w:val="ListParagraph"/>
        <w:numPr>
          <w:ilvl w:val="1"/>
          <w:numId w:val="38"/>
        </w:numPr>
      </w:pPr>
      <w:proofErr w:type="spellStart"/>
      <w:r>
        <w:t>ETAPaymentDate</w:t>
      </w:r>
      <w:proofErr w:type="spellEnd"/>
      <w:r>
        <w:t xml:space="preserve"> must be a future date</w:t>
      </w:r>
    </w:p>
    <w:p w14:paraId="5D384955" w14:textId="79ED240D" w:rsidR="00BF0C8B" w:rsidRDefault="00BF0C8B" w:rsidP="00395FDC">
      <w:pPr>
        <w:pStyle w:val="ListParagraph"/>
        <w:numPr>
          <w:ilvl w:val="1"/>
          <w:numId w:val="38"/>
        </w:numPr>
      </w:pPr>
      <w:proofErr w:type="spellStart"/>
      <w:r>
        <w:t>Reponse</w:t>
      </w:r>
      <w:proofErr w:type="spellEnd"/>
      <w:r>
        <w:t xml:space="preserve"> should be </w:t>
      </w:r>
      <w:proofErr w:type="spellStart"/>
      <w:r>
        <w:t>atleast</w:t>
      </w:r>
      <w:proofErr w:type="spellEnd"/>
      <w:r>
        <w:t xml:space="preserve"> 50 characters long</w:t>
      </w:r>
    </w:p>
    <w:p w14:paraId="4C18E2A8" w14:textId="5356E7D3" w:rsidR="001343D6" w:rsidRDefault="001343D6" w:rsidP="00395FDC">
      <w:pPr>
        <w:pStyle w:val="ListParagraph"/>
        <w:numPr>
          <w:ilvl w:val="1"/>
          <w:numId w:val="38"/>
        </w:numPr>
      </w:pPr>
      <w:r>
        <w:t xml:space="preserve">Allowed values for </w:t>
      </w:r>
      <w:r w:rsidR="0025064A">
        <w:t>claim</w:t>
      </w:r>
      <w:r>
        <w:t xml:space="preserve"> status are – New/Approved/</w:t>
      </w:r>
      <w:r w:rsidR="0025064A">
        <w:t>Rejected</w:t>
      </w:r>
    </w:p>
    <w:p w14:paraId="43ADCBB3" w14:textId="5011664F" w:rsidR="00697C6D" w:rsidRDefault="00697C6D" w:rsidP="00395FDC">
      <w:pPr>
        <w:pStyle w:val="ListParagraph"/>
        <w:numPr>
          <w:ilvl w:val="1"/>
          <w:numId w:val="38"/>
        </w:numPr>
      </w:pPr>
      <w:proofErr w:type="spellStart"/>
      <w:r>
        <w:t>ClaimantIDProofType</w:t>
      </w:r>
      <w:proofErr w:type="spellEnd"/>
      <w:r>
        <w:t xml:space="preserve"> should accept – Passport, Aadhar, PAN, </w:t>
      </w:r>
      <w:proofErr w:type="spellStart"/>
      <w:r>
        <w:t>DrivingLicence</w:t>
      </w:r>
      <w:proofErr w:type="spellEnd"/>
    </w:p>
    <w:p w14:paraId="72806CDA" w14:textId="43DCEBAB" w:rsidR="007C473B" w:rsidRDefault="00076D15" w:rsidP="00076D15">
      <w:r w:rsidRPr="00BF29FF">
        <w:rPr>
          <w:u w:val="single"/>
        </w:rPr>
        <w:t>Note</w:t>
      </w:r>
      <w:r>
        <w:t xml:space="preserve">: Pre-populate the </w:t>
      </w:r>
      <w:r w:rsidR="002B77BC">
        <w:t xml:space="preserve">Claim </w:t>
      </w:r>
      <w:proofErr w:type="gramStart"/>
      <w:r w:rsidR="002B77BC">
        <w:t>types</w:t>
      </w:r>
      <w:proofErr w:type="gramEnd"/>
      <w:r w:rsidR="00401CC0">
        <w:t xml:space="preserve"> </w:t>
      </w:r>
      <w:r w:rsidR="002B77BC">
        <w:t>table with</w:t>
      </w:r>
      <w:r w:rsidR="00401CC0">
        <w:t xml:space="preserve"> </w:t>
      </w:r>
      <w:r w:rsidR="002B77BC">
        <w:t>types like Maturity Payout, Death, Premature Withdraw.</w:t>
      </w:r>
    </w:p>
    <w:p w14:paraId="0D49DE5C" w14:textId="77777777" w:rsidR="007C473B" w:rsidRPr="00E656C3" w:rsidRDefault="007C473B" w:rsidP="00076D15"/>
    <w:p w14:paraId="2BE8C4EF" w14:textId="3C3CA9A2" w:rsidR="00E07792" w:rsidRPr="00AA21A9" w:rsidRDefault="00E07792" w:rsidP="00CE2888">
      <w:pPr>
        <w:widowControl/>
        <w:spacing w:before="0" w:after="0" w:line="240" w:lineRule="auto"/>
        <w:ind w:right="0"/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1BD7D5E6" w14:textId="77777777" w:rsidR="00E07792" w:rsidRDefault="00E07792" w:rsidP="00395FDC">
      <w:pPr>
        <w:pStyle w:val="ListParagraph"/>
        <w:numPr>
          <w:ilvl w:val="0"/>
          <w:numId w:val="39"/>
        </w:numPr>
      </w:pPr>
      <w:r>
        <w:t xml:space="preserve">Create a library project and add ORM support into it. </w:t>
      </w:r>
    </w:p>
    <w:p w14:paraId="2E9066F3" w14:textId="77777777" w:rsidR="00CB57A2" w:rsidRDefault="00CB57A2" w:rsidP="00395FDC">
      <w:pPr>
        <w:pStyle w:val="ListParagraph"/>
        <w:numPr>
          <w:ilvl w:val="0"/>
          <w:numId w:val="39"/>
        </w:numPr>
      </w:pPr>
      <w:r>
        <w:t xml:space="preserve">Use the ORM to map the entities to database as per the ER diagram provided. </w:t>
      </w:r>
    </w:p>
    <w:p w14:paraId="48E50F50" w14:textId="0E9BD257" w:rsidR="00E07792" w:rsidRDefault="00E07792" w:rsidP="00395FDC">
      <w:pPr>
        <w:pStyle w:val="ListParagraph"/>
        <w:numPr>
          <w:ilvl w:val="0"/>
          <w:numId w:val="39"/>
        </w:numPr>
      </w:pPr>
      <w:r>
        <w:t>Use repository per entity pattern and generate the repositories to perform the following operations</w:t>
      </w:r>
    </w:p>
    <w:p w14:paraId="121283D3" w14:textId="3053639E" w:rsidR="00076D15" w:rsidRDefault="00076D15" w:rsidP="00395FDC">
      <w:pPr>
        <w:pStyle w:val="ListParagraph"/>
        <w:numPr>
          <w:ilvl w:val="1"/>
          <w:numId w:val="39"/>
        </w:numPr>
      </w:pPr>
      <w:r>
        <w:t xml:space="preserve">Return </w:t>
      </w:r>
      <w:r w:rsidR="00090654">
        <w:t>claim types</w:t>
      </w:r>
      <w:r w:rsidR="009A7011">
        <w:t xml:space="preserve"> list</w:t>
      </w:r>
    </w:p>
    <w:p w14:paraId="0DE664F9" w14:textId="0311A83A" w:rsidR="00076D15" w:rsidRDefault="006F6FB1" w:rsidP="00395FDC">
      <w:pPr>
        <w:pStyle w:val="ListParagraph"/>
        <w:numPr>
          <w:ilvl w:val="1"/>
          <w:numId w:val="39"/>
        </w:numPr>
      </w:pPr>
      <w:r>
        <w:t xml:space="preserve">Insert a new </w:t>
      </w:r>
      <w:r w:rsidR="00090654">
        <w:t>claim</w:t>
      </w:r>
      <w:r>
        <w:t xml:space="preserve"> request</w:t>
      </w:r>
    </w:p>
    <w:p w14:paraId="05444BFC" w14:textId="30CFAB5A" w:rsidR="00076D15" w:rsidRDefault="006F6FB1" w:rsidP="00395FDC">
      <w:pPr>
        <w:pStyle w:val="ListParagraph"/>
        <w:numPr>
          <w:ilvl w:val="1"/>
          <w:numId w:val="39"/>
        </w:numPr>
      </w:pPr>
      <w:r>
        <w:t xml:space="preserve">Return </w:t>
      </w:r>
      <w:r w:rsidR="00090654">
        <w:t>new claim</w:t>
      </w:r>
      <w:r>
        <w:t xml:space="preserve"> requests list</w:t>
      </w:r>
    </w:p>
    <w:p w14:paraId="59C39D3B" w14:textId="2E8DC2A0" w:rsidR="00076D15" w:rsidRDefault="00090654" w:rsidP="00395FDC">
      <w:pPr>
        <w:pStyle w:val="ListParagraph"/>
        <w:numPr>
          <w:ilvl w:val="1"/>
          <w:numId w:val="39"/>
        </w:numPr>
      </w:pPr>
      <w:r>
        <w:t xml:space="preserve">Return a claim </w:t>
      </w:r>
      <w:r w:rsidR="006F6FB1">
        <w:t>request by id</w:t>
      </w:r>
    </w:p>
    <w:p w14:paraId="0BDAFFBD" w14:textId="1E6ADA36" w:rsidR="007C155F" w:rsidRDefault="00090654" w:rsidP="00076D15">
      <w:pPr>
        <w:pStyle w:val="ListParagraph"/>
        <w:numPr>
          <w:ilvl w:val="1"/>
          <w:numId w:val="39"/>
        </w:numPr>
      </w:pPr>
      <w:r>
        <w:t>Insert a claim response</w:t>
      </w:r>
    </w:p>
    <w:p w14:paraId="2D2CCF58" w14:textId="77777777" w:rsidR="00076D15" w:rsidRDefault="00076D15" w:rsidP="00076D15">
      <w:pPr>
        <w:pStyle w:val="ListParagraph"/>
        <w:ind w:left="1440"/>
      </w:pPr>
    </w:p>
    <w:p w14:paraId="16895C56" w14:textId="77777777" w:rsidR="00E07792" w:rsidRDefault="00E07792" w:rsidP="00E07792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2EA814C7" w14:textId="77777777" w:rsidR="00E07792" w:rsidRPr="00AA21A9" w:rsidRDefault="00E07792" w:rsidP="00E07792">
      <w:pPr>
        <w:pStyle w:val="ListParagraph"/>
        <w:ind w:left="0"/>
        <w:rPr>
          <w:b/>
          <w:u w:val="single"/>
        </w:rPr>
      </w:pPr>
    </w:p>
    <w:p w14:paraId="0131DF5A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Develop a library which reference the Data Access Library project created earlier</w:t>
      </w:r>
    </w:p>
    <w:p w14:paraId="715236FD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This class library will contain various service classes which will encapsulate the business logic for the application.</w:t>
      </w:r>
    </w:p>
    <w:p w14:paraId="7A148A0F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Use dependency injection to in service classes to inject the required repositories.</w:t>
      </w:r>
    </w:p>
    <w:p w14:paraId="01015A76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 xml:space="preserve">Create the service classes following the single responsibility principle which perform the given operations as follows </w:t>
      </w:r>
    </w:p>
    <w:p w14:paraId="1831F6DE" w14:textId="77B60514" w:rsidR="00076D15" w:rsidRDefault="001343D6" w:rsidP="00395FDC">
      <w:pPr>
        <w:pStyle w:val="ListParagraph"/>
        <w:numPr>
          <w:ilvl w:val="1"/>
          <w:numId w:val="40"/>
        </w:numPr>
      </w:pPr>
      <w:r>
        <w:t xml:space="preserve">Fetch all </w:t>
      </w:r>
      <w:r w:rsidR="008A0251">
        <w:t>claim types</w:t>
      </w:r>
      <w:r>
        <w:t xml:space="preserve"> list</w:t>
      </w:r>
    </w:p>
    <w:p w14:paraId="7ACA1405" w14:textId="2C0F6F70" w:rsidR="004655D8" w:rsidRDefault="001343D6" w:rsidP="00395FDC">
      <w:pPr>
        <w:pStyle w:val="ListParagraph"/>
        <w:numPr>
          <w:ilvl w:val="1"/>
          <w:numId w:val="40"/>
        </w:numPr>
      </w:pPr>
      <w:r>
        <w:t xml:space="preserve">Add a new </w:t>
      </w:r>
      <w:r w:rsidR="008A0251">
        <w:t>claim</w:t>
      </w:r>
      <w:r>
        <w:t xml:space="preserve"> request</w:t>
      </w:r>
    </w:p>
    <w:p w14:paraId="356F07D7" w14:textId="6B870E33" w:rsidR="004655D8" w:rsidRDefault="001343D6" w:rsidP="00395FDC">
      <w:pPr>
        <w:pStyle w:val="ListParagraph"/>
        <w:numPr>
          <w:ilvl w:val="1"/>
          <w:numId w:val="40"/>
        </w:numPr>
      </w:pPr>
      <w:r>
        <w:lastRenderedPageBreak/>
        <w:t xml:space="preserve">Fetch new </w:t>
      </w:r>
      <w:r w:rsidR="00CD3C69">
        <w:t>claim</w:t>
      </w:r>
      <w:r w:rsidR="00604395">
        <w:t xml:space="preserve"> requests</w:t>
      </w:r>
    </w:p>
    <w:p w14:paraId="50BE3DF7" w14:textId="3183EA1A" w:rsidR="004655D8" w:rsidRDefault="004655D8" w:rsidP="00395FDC">
      <w:pPr>
        <w:pStyle w:val="ListParagraph"/>
        <w:numPr>
          <w:ilvl w:val="1"/>
          <w:numId w:val="40"/>
        </w:numPr>
      </w:pPr>
      <w:r>
        <w:t xml:space="preserve">Fetch </w:t>
      </w:r>
      <w:r w:rsidR="00604395">
        <w:t xml:space="preserve">an </w:t>
      </w:r>
      <w:r w:rsidR="008862FE">
        <w:t xml:space="preserve">claim </w:t>
      </w:r>
      <w:r w:rsidR="00604395">
        <w:t>request by ID</w:t>
      </w:r>
    </w:p>
    <w:p w14:paraId="7F408A89" w14:textId="337F31E7" w:rsidR="00F129CF" w:rsidRDefault="008862FE" w:rsidP="004655D8">
      <w:pPr>
        <w:pStyle w:val="ListParagraph"/>
        <w:numPr>
          <w:ilvl w:val="1"/>
          <w:numId w:val="40"/>
        </w:numPr>
      </w:pPr>
      <w:r>
        <w:t>Process claim</w:t>
      </w:r>
      <w:r w:rsidR="00604395">
        <w:t xml:space="preserve"> request</w:t>
      </w:r>
    </w:p>
    <w:p w14:paraId="71CBFDC9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Following business rules must be implemented as part of the business service class</w:t>
      </w:r>
    </w:p>
    <w:p w14:paraId="5E82B13C" w14:textId="4DAF56BD" w:rsidR="007C155F" w:rsidRDefault="00C05098" w:rsidP="00395FDC">
      <w:pPr>
        <w:pStyle w:val="ListParagraph"/>
        <w:numPr>
          <w:ilvl w:val="1"/>
          <w:numId w:val="40"/>
        </w:numPr>
      </w:pPr>
      <w:proofErr w:type="spellStart"/>
      <w:r>
        <w:t>ResponseETA</w:t>
      </w:r>
      <w:proofErr w:type="spellEnd"/>
      <w:r>
        <w:t xml:space="preserve"> for claim must be generated based as follows</w:t>
      </w:r>
    </w:p>
    <w:p w14:paraId="6559CF4E" w14:textId="0A5ECEF1" w:rsidR="00C05098" w:rsidRDefault="00C05098" w:rsidP="00C05098">
      <w:pPr>
        <w:pStyle w:val="ListParagraph"/>
        <w:numPr>
          <w:ilvl w:val="2"/>
          <w:numId w:val="40"/>
        </w:numPr>
      </w:pPr>
      <w:r>
        <w:t>Maturity Payout – 7 days from date of claim</w:t>
      </w:r>
    </w:p>
    <w:p w14:paraId="6E20075B" w14:textId="4E487CDC" w:rsidR="00C05098" w:rsidRDefault="00C05098" w:rsidP="00C05098">
      <w:pPr>
        <w:pStyle w:val="ListParagraph"/>
        <w:numPr>
          <w:ilvl w:val="2"/>
          <w:numId w:val="40"/>
        </w:numPr>
      </w:pPr>
      <w:r>
        <w:t>Death – 30 days from the claim date</w:t>
      </w:r>
    </w:p>
    <w:p w14:paraId="599F41E2" w14:textId="77760B43" w:rsidR="00C05098" w:rsidRDefault="00C05098" w:rsidP="00C05098">
      <w:pPr>
        <w:pStyle w:val="ListParagraph"/>
        <w:numPr>
          <w:ilvl w:val="2"/>
          <w:numId w:val="40"/>
        </w:numPr>
      </w:pPr>
      <w:r>
        <w:t>Premature Withdraw – 15 days from date of claim</w:t>
      </w:r>
    </w:p>
    <w:p w14:paraId="7DAA25D6" w14:textId="6A8CEA9E" w:rsidR="000014E3" w:rsidRDefault="000014E3" w:rsidP="000014E3">
      <w:pPr>
        <w:pStyle w:val="ListParagraph"/>
        <w:numPr>
          <w:ilvl w:val="1"/>
          <w:numId w:val="40"/>
        </w:numPr>
      </w:pPr>
      <w:r>
        <w:t>Once a claim request is accepted, user is not allowed to create more claim request for the given policy. If a user tries to create more than 1 claim request throw a user-defined exception as “</w:t>
      </w:r>
      <w:proofErr w:type="spellStart"/>
      <w:r>
        <w:t>PolicyAlreadyClaimedException</w:t>
      </w:r>
      <w:proofErr w:type="spellEnd"/>
      <w:r>
        <w:t>”</w:t>
      </w:r>
    </w:p>
    <w:p w14:paraId="3B11A64F" w14:textId="2F2608A8" w:rsidR="000014E3" w:rsidRDefault="000014E3" w:rsidP="000014E3">
      <w:pPr>
        <w:pStyle w:val="ListParagraph"/>
        <w:numPr>
          <w:ilvl w:val="1"/>
          <w:numId w:val="40"/>
        </w:numPr>
      </w:pPr>
      <w:r>
        <w:t>User can only have 1 new claim request per policy.</w:t>
      </w:r>
    </w:p>
    <w:p w14:paraId="7B2D020E" w14:textId="08B4C61B" w:rsidR="00355FB4" w:rsidRDefault="00355FB4" w:rsidP="000014E3">
      <w:pPr>
        <w:pStyle w:val="ListParagraph"/>
        <w:numPr>
          <w:ilvl w:val="1"/>
          <w:numId w:val="40"/>
        </w:numPr>
      </w:pPr>
      <w:r>
        <w:t>Claims for Death cannot be raised by policy holder so the claimant details must be provided</w:t>
      </w:r>
    </w:p>
    <w:p w14:paraId="4613C1B4" w14:textId="77777777" w:rsidR="00E07792" w:rsidRPr="00AA21A9" w:rsidRDefault="00E07792" w:rsidP="00E07792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7EFAEBE1" w14:textId="77777777" w:rsidR="00E07792" w:rsidRDefault="00E07792" w:rsidP="00395FDC">
      <w:pPr>
        <w:pStyle w:val="ListParagraph"/>
        <w:numPr>
          <w:ilvl w:val="0"/>
          <w:numId w:val="41"/>
        </w:numPr>
      </w:pPr>
      <w:r>
        <w:t>Create a new Unit test project to test the service classes created in business logic layers</w:t>
      </w:r>
    </w:p>
    <w:p w14:paraId="7B38209A" w14:textId="77777777" w:rsidR="00E07792" w:rsidRDefault="00E07792" w:rsidP="00395FDC">
      <w:pPr>
        <w:pStyle w:val="ListParagraph"/>
        <w:numPr>
          <w:ilvl w:val="0"/>
          <w:numId w:val="41"/>
        </w:numPr>
      </w:pPr>
      <w:r>
        <w:t>Mock all the repositories using a mocking framework.</w:t>
      </w:r>
    </w:p>
    <w:p w14:paraId="6218D911" w14:textId="77777777" w:rsidR="00E07792" w:rsidRDefault="00E07792" w:rsidP="00E07792">
      <w:pPr>
        <w:pStyle w:val="ListParagraph"/>
      </w:pPr>
    </w:p>
    <w:p w14:paraId="6E4C4055" w14:textId="77777777" w:rsidR="00E07792" w:rsidRPr="002A5899" w:rsidRDefault="00E07792" w:rsidP="00E07792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7E4CF0F0" w14:textId="77777777" w:rsidR="00E07792" w:rsidRDefault="00E07792" w:rsidP="00395FDC">
      <w:pPr>
        <w:pStyle w:val="ListParagraph"/>
        <w:numPr>
          <w:ilvl w:val="0"/>
          <w:numId w:val="42"/>
        </w:numPr>
      </w:pPr>
      <w:r>
        <w:t>Create a API project which references the business logic layer created earlier</w:t>
      </w:r>
    </w:p>
    <w:p w14:paraId="68C43553" w14:textId="77777777" w:rsidR="00E07792" w:rsidRDefault="00E07792" w:rsidP="00395FDC">
      <w:pPr>
        <w:pStyle w:val="ListParagraph"/>
        <w:numPr>
          <w:ilvl w:val="0"/>
          <w:numId w:val="42"/>
        </w:numPr>
      </w:pPr>
      <w:r>
        <w:t>Implement service documentation using swagger</w:t>
      </w:r>
    </w:p>
    <w:p w14:paraId="4A3EA105" w14:textId="77777777" w:rsidR="00E07792" w:rsidRDefault="00E07792" w:rsidP="00395FDC">
      <w:pPr>
        <w:pStyle w:val="ListParagraph"/>
        <w:numPr>
          <w:ilvl w:val="0"/>
          <w:numId w:val="42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45AD55E0" w14:textId="0894D050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714E59">
        <w:rPr>
          <w:noProof/>
          <w:sz w:val="16"/>
        </w:rPr>
        <w:t>17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355FB4">
        <w:rPr>
          <w:sz w:val="16"/>
        </w:rPr>
        <w:t>Claims Management</w:t>
      </w:r>
      <w:r w:rsidR="005D3F9D" w:rsidRPr="00AC7C91">
        <w:rPr>
          <w:sz w:val="16"/>
        </w:rPr>
        <w:t xml:space="preserve"> </w:t>
      </w:r>
      <w:r w:rsidRPr="00AC7C91">
        <w:rPr>
          <w:sz w:val="16"/>
        </w:rPr>
        <w:t xml:space="preserve">- End </w:t>
      </w:r>
      <w:proofErr w:type="gramStart"/>
      <w:r w:rsidRPr="00AC7C91">
        <w:rPr>
          <w:sz w:val="16"/>
        </w:rPr>
        <w:t>point  -</w:t>
      </w:r>
      <w:proofErr w:type="gramEnd"/>
      <w:r w:rsidRPr="00AC7C91">
        <w:rPr>
          <w:sz w:val="16"/>
        </w:rPr>
        <w:t xml:space="preserve">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7792" w14:paraId="66FA7E2C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FB41DEC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1BECD029" w14:textId="2B817DF0" w:rsidR="00E07792" w:rsidRPr="009D763B" w:rsidRDefault="00D82373" w:rsidP="0078085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r w:rsidR="00780855">
              <w:rPr>
                <w:rFonts w:ascii="Arial" w:hAnsi="Arial" w:cs="Arial"/>
                <w:sz w:val="20"/>
                <w:szCs w:val="20"/>
              </w:rPr>
              <w:t>claims</w:t>
            </w:r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r w:rsidR="00780855">
              <w:rPr>
                <w:rFonts w:ascii="Arial" w:hAnsi="Arial" w:cs="Arial"/>
                <w:sz w:val="20"/>
                <w:szCs w:val="20"/>
              </w:rPr>
              <w:t>types</w:t>
            </w:r>
          </w:p>
        </w:tc>
      </w:tr>
      <w:tr w:rsidR="00E07792" w14:paraId="34A7A876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2C7508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36A00A6" w14:textId="1A5C8822" w:rsidR="00E07792" w:rsidRPr="009D763B" w:rsidRDefault="00D82373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E07792" w14:paraId="0505D67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1EF68DA3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73A466BA" w14:textId="6ADF4AE7" w:rsidR="00E07792" w:rsidRPr="009D763B" w:rsidRDefault="00D82373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E07792" w14:paraId="518A2168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C019ED2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536C756" w14:textId="134975DC" w:rsidR="00E07792" w:rsidRPr="009D763B" w:rsidRDefault="00D82373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7792" w14:paraId="32871A70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B3073AA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CD21547" w14:textId="0E8D6F2E" w:rsidR="00E07792" w:rsidRPr="009D763B" w:rsidRDefault="00D82373" w:rsidP="0078085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customers can choose the </w:t>
            </w:r>
            <w:r w:rsidR="00780855">
              <w:rPr>
                <w:rFonts w:ascii="Arial" w:hAnsi="Arial" w:cs="Arial"/>
                <w:sz w:val="20"/>
                <w:szCs w:val="20"/>
              </w:rPr>
              <w:t>claim types</w:t>
            </w:r>
            <w:r>
              <w:rPr>
                <w:rFonts w:ascii="Arial" w:hAnsi="Arial" w:cs="Arial"/>
                <w:sz w:val="20"/>
                <w:szCs w:val="20"/>
              </w:rPr>
              <w:t xml:space="preserve"> from the list returned by the endpoint</w:t>
            </w:r>
          </w:p>
        </w:tc>
      </w:tr>
      <w:tr w:rsidR="00E07792" w14:paraId="0193D96A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40E05C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9000A32" w14:textId="2B9EA9B7" w:rsidR="00E07792" w:rsidRPr="009D763B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7792" w14:paraId="7988A8EA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008624B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7CAFA638" w14:textId="6F814FE3" w:rsidR="00E07792" w:rsidRPr="009D763B" w:rsidRDefault="00780855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ClaimTypeDTO</w:t>
            </w:r>
            <w:r w:rsidR="00657AAC">
              <w:rPr>
                <w:rFonts w:ascii="Arial" w:hAnsi="Arial" w:cs="Arial"/>
                <w:sz w:val="20"/>
                <w:szCs w:val="20"/>
              </w:rPr>
              <w:t>s</w:t>
            </w:r>
            <w:proofErr w:type="spellEnd"/>
          </w:p>
        </w:tc>
      </w:tr>
    </w:tbl>
    <w:p w14:paraId="65C2BA76" w14:textId="69782A98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714E59">
        <w:rPr>
          <w:noProof/>
          <w:sz w:val="16"/>
        </w:rPr>
        <w:t>18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355FB4">
        <w:rPr>
          <w:sz w:val="16"/>
        </w:rPr>
        <w:t>Claims Management</w:t>
      </w:r>
      <w:r w:rsidR="005D3F9D">
        <w:rPr>
          <w:sz w:val="16"/>
        </w:rPr>
        <w:t xml:space="preserve"> </w:t>
      </w:r>
      <w:r>
        <w:rPr>
          <w:sz w:val="16"/>
        </w:rPr>
        <w:t xml:space="preserve">- End </w:t>
      </w:r>
      <w:proofErr w:type="gramStart"/>
      <w:r>
        <w:rPr>
          <w:sz w:val="16"/>
        </w:rPr>
        <w:t>point  -</w:t>
      </w:r>
      <w:proofErr w:type="gramEnd"/>
      <w:r>
        <w:rPr>
          <w:sz w:val="16"/>
        </w:rPr>
        <w:t xml:space="preserve">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3A15F641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11527AB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39F874A" w14:textId="31E8D342" w:rsidR="006738E2" w:rsidRPr="009D763B" w:rsidRDefault="007A3AD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7A3AD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7A3AD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7A3ADD">
              <w:rPr>
                <w:rFonts w:ascii="Arial" w:hAnsi="Arial" w:cs="Arial"/>
                <w:sz w:val="20"/>
                <w:szCs w:val="20"/>
              </w:rPr>
              <w:t>/claims</w:t>
            </w:r>
          </w:p>
        </w:tc>
      </w:tr>
      <w:tr w:rsidR="006738E2" w14:paraId="7935BD8F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794EED1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79AD04C" w14:textId="6702E605" w:rsidR="006738E2" w:rsidRPr="009D763B" w:rsidRDefault="007A3AD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6738E2" w14:paraId="3B586B9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DB621D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F3E127E" w14:textId="753F3B5C" w:rsidR="006738E2" w:rsidRPr="009D763B" w:rsidRDefault="007A3AD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6738E2" w14:paraId="165FEA41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A24C84A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0249475" w14:textId="15D527B1" w:rsidR="006738E2" w:rsidRPr="009D763B" w:rsidRDefault="007A3AD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4B9EA7E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8AA775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EB1F206" w14:textId="18254A11" w:rsidR="006738E2" w:rsidRPr="009D763B" w:rsidRDefault="007A3AD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allow the customers to create a new claim request</w:t>
            </w:r>
          </w:p>
        </w:tc>
      </w:tr>
      <w:tr w:rsidR="006738E2" w14:paraId="46E0B005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209CD71D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BF526DD" w14:textId="69972FA9" w:rsidR="006738E2" w:rsidRPr="009D763B" w:rsidRDefault="007A3AD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ClaimDTO</w:t>
            </w:r>
            <w:proofErr w:type="spellEnd"/>
          </w:p>
        </w:tc>
      </w:tr>
      <w:tr w:rsidR="006738E2" w14:paraId="52C9AE69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4CD9173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D51B641" w14:textId="680C5D27" w:rsidR="006738E2" w:rsidRPr="009D763B" w:rsidRDefault="007A3AD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1833F57F" w14:textId="1F63AF8D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714E59">
        <w:rPr>
          <w:noProof/>
          <w:sz w:val="16"/>
        </w:rPr>
        <w:t>19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355FB4">
        <w:rPr>
          <w:sz w:val="16"/>
        </w:rPr>
        <w:t>Claims Management</w:t>
      </w:r>
      <w:r w:rsidR="005D3F9D">
        <w:rPr>
          <w:sz w:val="16"/>
        </w:rPr>
        <w:t xml:space="preserve"> </w:t>
      </w:r>
      <w:r>
        <w:rPr>
          <w:sz w:val="16"/>
        </w:rPr>
        <w:t xml:space="preserve">- End </w:t>
      </w:r>
      <w:proofErr w:type="gramStart"/>
      <w:r>
        <w:rPr>
          <w:sz w:val="16"/>
        </w:rPr>
        <w:t>point  -</w:t>
      </w:r>
      <w:proofErr w:type="gramEnd"/>
      <w:r>
        <w:rPr>
          <w:sz w:val="16"/>
        </w:rPr>
        <w:t xml:space="preserve">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387409B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8DBC73A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276F3CE" w14:textId="6083594A" w:rsidR="006738E2" w:rsidRPr="009D763B" w:rsidRDefault="007A3AD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7A3AD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7A3AD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7A3ADD">
              <w:rPr>
                <w:rFonts w:ascii="Arial" w:hAnsi="Arial" w:cs="Arial"/>
                <w:sz w:val="20"/>
                <w:szCs w:val="20"/>
              </w:rPr>
              <w:t>/claims</w:t>
            </w:r>
          </w:p>
        </w:tc>
      </w:tr>
      <w:tr w:rsidR="006738E2" w14:paraId="21B95D2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6A59030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899720E" w14:textId="3D5E9D8D" w:rsidR="006738E2" w:rsidRPr="009D763B" w:rsidRDefault="007A3AD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6738E2" w14:paraId="0CA124D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F376161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A9FB9A0" w14:textId="71CEF1C7" w:rsidR="006738E2" w:rsidRPr="009D763B" w:rsidRDefault="007A3AD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26CCEBD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D0F0D4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Trigger</w:t>
            </w:r>
          </w:p>
        </w:tc>
        <w:tc>
          <w:tcPr>
            <w:tcW w:w="6269" w:type="dxa"/>
          </w:tcPr>
          <w:p w14:paraId="657DD122" w14:textId="2B1E4B0B" w:rsidR="006738E2" w:rsidRPr="009D763B" w:rsidRDefault="007A3AD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Policy managers</w:t>
            </w:r>
          </w:p>
        </w:tc>
      </w:tr>
      <w:tr w:rsidR="006738E2" w14:paraId="154FD1D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E80F69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481DEDE" w14:textId="4431A044" w:rsidR="006738E2" w:rsidRPr="009D763B" w:rsidRDefault="007A3AD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With this endpoint the policy managers can fetch details of newly created claim requests</w:t>
            </w:r>
          </w:p>
        </w:tc>
      </w:tr>
      <w:tr w:rsidR="006738E2" w14:paraId="2C547E23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2316A10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CBEBC8F" w14:textId="699653B9" w:rsidR="006738E2" w:rsidRPr="009D763B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738E2" w14:paraId="55A163F2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077C36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D912E13" w14:textId="3EDE1E2E" w:rsidR="006738E2" w:rsidRPr="009D763B" w:rsidRDefault="007A3AD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ClaimDTOs</w:t>
            </w:r>
            <w:proofErr w:type="spellEnd"/>
          </w:p>
        </w:tc>
      </w:tr>
    </w:tbl>
    <w:p w14:paraId="18CF622E" w14:textId="4DB3E96B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714E59">
        <w:rPr>
          <w:noProof/>
          <w:sz w:val="16"/>
        </w:rPr>
        <w:t>20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355FB4">
        <w:rPr>
          <w:sz w:val="16"/>
        </w:rPr>
        <w:t>Claims Management</w:t>
      </w:r>
      <w:r w:rsidR="005D3F9D">
        <w:rPr>
          <w:sz w:val="16"/>
        </w:rPr>
        <w:t xml:space="preserve"> </w:t>
      </w:r>
      <w:r>
        <w:rPr>
          <w:sz w:val="16"/>
        </w:rPr>
        <w:t xml:space="preserve">- End </w:t>
      </w:r>
      <w:proofErr w:type="gramStart"/>
      <w:r>
        <w:rPr>
          <w:sz w:val="16"/>
        </w:rPr>
        <w:t>point  -</w:t>
      </w:r>
      <w:proofErr w:type="gramEnd"/>
      <w:r>
        <w:rPr>
          <w:sz w:val="16"/>
        </w:rPr>
        <w:t xml:space="preserve">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18C96C3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60B970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5AEAA57" w14:textId="3E24CFBD" w:rsidR="006738E2" w:rsidRPr="009D763B" w:rsidRDefault="007A3AD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7A3AD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7A3AD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7A3ADD">
              <w:rPr>
                <w:rFonts w:ascii="Arial" w:hAnsi="Arial" w:cs="Arial"/>
                <w:sz w:val="20"/>
                <w:szCs w:val="20"/>
              </w:rPr>
              <w:t>/claims/&lt;</w:t>
            </w:r>
            <w:proofErr w:type="spellStart"/>
            <w:r w:rsidRPr="007A3ADD">
              <w:rPr>
                <w:rFonts w:ascii="Arial" w:hAnsi="Arial" w:cs="Arial"/>
                <w:sz w:val="20"/>
                <w:szCs w:val="20"/>
              </w:rPr>
              <w:t>claimid</w:t>
            </w:r>
            <w:proofErr w:type="spellEnd"/>
            <w:r w:rsidRPr="007A3ADD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6738E2" w14:paraId="38952BE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248BAE5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B3698EA" w14:textId="44E97020" w:rsidR="006738E2" w:rsidRPr="009D763B" w:rsidRDefault="0031255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6738E2" w14:paraId="26AE56CF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DC297D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3D48A352" w14:textId="4A7F67F9" w:rsidR="006738E2" w:rsidRPr="009D763B" w:rsidRDefault="0031255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Policy managers</w:t>
            </w:r>
          </w:p>
        </w:tc>
      </w:tr>
      <w:tr w:rsidR="006738E2" w14:paraId="64E1CE6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9450AC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38BA79DC" w14:textId="639136C2" w:rsidR="006738E2" w:rsidRPr="009D763B" w:rsidRDefault="0031255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78FF6A16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5B82B5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562C3D4" w14:textId="008E0638" w:rsidR="006738E2" w:rsidRPr="009D763B" w:rsidRDefault="0031255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policy manager will use this endpoint to view details related to a claim request</w:t>
            </w:r>
          </w:p>
        </w:tc>
      </w:tr>
      <w:tr w:rsidR="006738E2" w14:paraId="28F450F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995D888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4A0D411" w14:textId="54EE94F5" w:rsidR="006738E2" w:rsidRPr="009D763B" w:rsidRDefault="0031255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ClaimID</w:t>
            </w:r>
            <w:proofErr w:type="spellEnd"/>
          </w:p>
        </w:tc>
      </w:tr>
      <w:tr w:rsidR="006738E2" w14:paraId="5981C9F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FD3D85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D1E9689" w14:textId="5FD55032" w:rsidR="006738E2" w:rsidRPr="009D763B" w:rsidRDefault="0031255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ClaimDTO</w:t>
            </w:r>
            <w:proofErr w:type="spellEnd"/>
          </w:p>
        </w:tc>
      </w:tr>
    </w:tbl>
    <w:p w14:paraId="32744D74" w14:textId="6B92D61D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714E59">
        <w:rPr>
          <w:noProof/>
          <w:sz w:val="16"/>
        </w:rPr>
        <w:t>21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355FB4">
        <w:rPr>
          <w:sz w:val="16"/>
        </w:rPr>
        <w:t>Claims Management</w:t>
      </w:r>
      <w:r w:rsidR="005D3F9D">
        <w:rPr>
          <w:sz w:val="16"/>
        </w:rPr>
        <w:t xml:space="preserve"> </w:t>
      </w:r>
      <w:r>
        <w:rPr>
          <w:sz w:val="16"/>
        </w:rPr>
        <w:t xml:space="preserve">- End </w:t>
      </w:r>
      <w:proofErr w:type="gramStart"/>
      <w:r>
        <w:rPr>
          <w:sz w:val="16"/>
        </w:rPr>
        <w:t>point  -</w:t>
      </w:r>
      <w:proofErr w:type="gramEnd"/>
      <w:r>
        <w:rPr>
          <w:sz w:val="16"/>
        </w:rPr>
        <w:t xml:space="preserve">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5A407F6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2C9BFF4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0D5EF0B" w14:textId="525D794A" w:rsidR="006738E2" w:rsidRPr="009D763B" w:rsidRDefault="007A3AD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7A3AD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7A3AD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7A3ADD">
              <w:rPr>
                <w:rFonts w:ascii="Arial" w:hAnsi="Arial" w:cs="Arial"/>
                <w:sz w:val="20"/>
                <w:szCs w:val="20"/>
              </w:rPr>
              <w:t>/claims/&lt;</w:t>
            </w:r>
            <w:proofErr w:type="spellStart"/>
            <w:r w:rsidRPr="007A3ADD">
              <w:rPr>
                <w:rFonts w:ascii="Arial" w:hAnsi="Arial" w:cs="Arial"/>
                <w:sz w:val="20"/>
                <w:szCs w:val="20"/>
              </w:rPr>
              <w:t>claimid</w:t>
            </w:r>
            <w:proofErr w:type="spellEnd"/>
            <w:r w:rsidRPr="007A3ADD">
              <w:rPr>
                <w:rFonts w:ascii="Arial" w:hAnsi="Arial" w:cs="Arial"/>
                <w:sz w:val="20"/>
                <w:szCs w:val="20"/>
              </w:rPr>
              <w:t>&gt;/process</w:t>
            </w:r>
          </w:p>
        </w:tc>
      </w:tr>
      <w:tr w:rsidR="006738E2" w14:paraId="2F73465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765009D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8D57194" w14:textId="15727C29" w:rsidR="006738E2" w:rsidRPr="009D763B" w:rsidRDefault="0031255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6738E2" w14:paraId="677D2B4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45EFA2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7AB0B0D7" w14:textId="6411FD3F" w:rsidR="006738E2" w:rsidRPr="009D763B" w:rsidRDefault="0031255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Policy managers</w:t>
            </w:r>
          </w:p>
        </w:tc>
      </w:tr>
      <w:tr w:rsidR="006738E2" w14:paraId="026CAF26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7F32B46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56CFF166" w14:textId="212D3740" w:rsidR="006738E2" w:rsidRPr="009D763B" w:rsidRDefault="0031255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607B880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E87F729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612195C5" w14:textId="5EAD522A" w:rsidR="006738E2" w:rsidRPr="009D763B" w:rsidRDefault="0031255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responsibility of this endpoint is to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procces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 claim request by providing a response</w:t>
            </w:r>
          </w:p>
        </w:tc>
      </w:tr>
      <w:tr w:rsidR="006738E2" w14:paraId="3B07F26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E1F1A4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A3F5762" w14:textId="3A35ECC6" w:rsidR="006738E2" w:rsidRPr="009D763B" w:rsidRDefault="0031255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ClaimID</w:t>
            </w:r>
            <w:proofErr w:type="spellEnd"/>
          </w:p>
        </w:tc>
      </w:tr>
      <w:tr w:rsidR="006738E2" w14:paraId="13CFF25D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AEAAB1D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7B347A2" w14:textId="41C947C3" w:rsidR="006738E2" w:rsidRPr="009D763B" w:rsidRDefault="0031255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ResponseDTO</w:t>
            </w:r>
            <w:proofErr w:type="spellEnd"/>
          </w:p>
        </w:tc>
      </w:tr>
    </w:tbl>
    <w:p w14:paraId="632D7AB8" w14:textId="77777777" w:rsidR="006738E2" w:rsidRDefault="006738E2" w:rsidP="00E07792">
      <w:pPr>
        <w:pStyle w:val="ListParagraph"/>
        <w:ind w:left="0"/>
        <w:rPr>
          <w:b/>
          <w:u w:val="single"/>
        </w:rPr>
      </w:pPr>
    </w:p>
    <w:p w14:paraId="0267AA65" w14:textId="77777777" w:rsidR="00E07792" w:rsidRPr="0068592F" w:rsidRDefault="00E07792" w:rsidP="00E07792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5E0085CF" w14:textId="77777777" w:rsidR="00E07792" w:rsidRPr="008B16ED" w:rsidRDefault="00E07792" w:rsidP="00E07792">
      <w:pPr>
        <w:widowControl/>
        <w:spacing w:before="0" w:after="0" w:line="240" w:lineRule="auto"/>
        <w:ind w:right="0"/>
        <w:rPr>
          <w:b/>
        </w:rPr>
      </w:pPr>
    </w:p>
    <w:p w14:paraId="551A3AFB" w14:textId="77777777" w:rsidR="00E07792" w:rsidRDefault="00E07792" w:rsidP="00982ABA">
      <w:r>
        <w:t xml:space="preserve">Create the following components as per the specification provided below. </w:t>
      </w:r>
    </w:p>
    <w:p w14:paraId="369F884F" w14:textId="57A4DDEA" w:rsidR="00297606" w:rsidRPr="004368CA" w:rsidRDefault="007E6164" w:rsidP="007E6164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 w:rsidRPr="007E6164">
        <w:rPr>
          <w:u w:val="single"/>
        </w:rPr>
        <w:t>NewClaimRequestFormComponent</w:t>
      </w:r>
      <w:proofErr w:type="spellEnd"/>
    </w:p>
    <w:p w14:paraId="213D12C5" w14:textId="52D85D8E" w:rsidR="00297606" w:rsidRDefault="00297606" w:rsidP="00297606">
      <w:pPr>
        <w:pStyle w:val="ListParagraph"/>
        <w:numPr>
          <w:ilvl w:val="0"/>
          <w:numId w:val="64"/>
        </w:numPr>
      </w:pPr>
      <w:r>
        <w:t>Create a component</w:t>
      </w:r>
      <w:r w:rsidR="00AA2F51">
        <w:t xml:space="preserve"> with a form</w:t>
      </w:r>
      <w:r>
        <w:t xml:space="preserve"> and allow the navigation to it for </w:t>
      </w:r>
      <w:r w:rsidR="00AA2F51">
        <w:t>customers</w:t>
      </w:r>
      <w:r>
        <w:t xml:space="preserve"> </w:t>
      </w:r>
    </w:p>
    <w:p w14:paraId="3F05E1C3" w14:textId="56E46CD8" w:rsidR="00297606" w:rsidRDefault="00AA2F51" w:rsidP="00297606">
      <w:pPr>
        <w:pStyle w:val="ListParagraph"/>
        <w:numPr>
          <w:ilvl w:val="0"/>
          <w:numId w:val="64"/>
        </w:numPr>
      </w:pPr>
      <w:r>
        <w:t xml:space="preserve">The component should allow the user to select the </w:t>
      </w:r>
      <w:r w:rsidR="007E6164">
        <w:t>claim type</w:t>
      </w:r>
      <w:r>
        <w:t xml:space="preserve"> from a dropdown list.</w:t>
      </w:r>
    </w:p>
    <w:p w14:paraId="1FF415F4" w14:textId="77777777" w:rsidR="00297606" w:rsidRDefault="00297606" w:rsidP="00297606">
      <w:pPr>
        <w:pStyle w:val="ListParagraph"/>
        <w:numPr>
          <w:ilvl w:val="0"/>
          <w:numId w:val="64"/>
        </w:numPr>
      </w:pPr>
      <w:r>
        <w:t>Validate all the data before it’s submitted</w:t>
      </w:r>
    </w:p>
    <w:p w14:paraId="71FAE51D" w14:textId="0DD3F3F7" w:rsidR="00297606" w:rsidRDefault="00297606" w:rsidP="00297606">
      <w:pPr>
        <w:pStyle w:val="ListParagraph"/>
        <w:numPr>
          <w:ilvl w:val="0"/>
          <w:numId w:val="64"/>
        </w:numPr>
      </w:pPr>
      <w:r>
        <w:t xml:space="preserve">On successful submission of </w:t>
      </w:r>
      <w:r w:rsidR="00AA2F51">
        <w:t>request</w:t>
      </w:r>
      <w:r w:rsidR="00B946DA">
        <w:t xml:space="preserve"> display an acknowledgement.</w:t>
      </w:r>
    </w:p>
    <w:p w14:paraId="41348192" w14:textId="77777777" w:rsidR="00297606" w:rsidRDefault="00297606" w:rsidP="00297606">
      <w:pPr>
        <w:pStyle w:val="ListParagraph"/>
        <w:ind w:left="1080"/>
      </w:pPr>
    </w:p>
    <w:p w14:paraId="165B9795" w14:textId="4C50420D" w:rsidR="00297606" w:rsidRPr="004368CA" w:rsidRDefault="00E920B9" w:rsidP="00E920B9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 w:rsidRPr="00E920B9">
        <w:rPr>
          <w:u w:val="single"/>
        </w:rPr>
        <w:t>ClaimListComponent</w:t>
      </w:r>
      <w:proofErr w:type="spellEnd"/>
    </w:p>
    <w:p w14:paraId="52D2E4ED" w14:textId="3151B974" w:rsidR="00297606" w:rsidRDefault="00297606" w:rsidP="00297606">
      <w:pPr>
        <w:pStyle w:val="ListParagraph"/>
        <w:numPr>
          <w:ilvl w:val="0"/>
          <w:numId w:val="66"/>
        </w:numPr>
      </w:pPr>
      <w:r>
        <w:t xml:space="preserve">Create a component which is accessible to </w:t>
      </w:r>
      <w:r w:rsidR="00E920B9">
        <w:t>policy</w:t>
      </w:r>
      <w:r w:rsidR="00F06EDF">
        <w:t xml:space="preserve"> managers</w:t>
      </w:r>
    </w:p>
    <w:p w14:paraId="7FA541F8" w14:textId="3D6AC3CB" w:rsidR="00297606" w:rsidRDefault="00297606" w:rsidP="00297606">
      <w:pPr>
        <w:pStyle w:val="ListParagraph"/>
        <w:numPr>
          <w:ilvl w:val="0"/>
          <w:numId w:val="66"/>
        </w:numPr>
      </w:pPr>
      <w:r>
        <w:t xml:space="preserve">The component should display the </w:t>
      </w:r>
      <w:r w:rsidR="00A162F8">
        <w:t>claim requests</w:t>
      </w:r>
      <w:r w:rsidR="00A119CF">
        <w:t xml:space="preserve"> </w:t>
      </w:r>
      <w:r>
        <w:t>in a tabular formats</w:t>
      </w:r>
      <w:r w:rsidR="00F06EDF">
        <w:t xml:space="preserve"> using bootstrap tables</w:t>
      </w:r>
    </w:p>
    <w:p w14:paraId="255376EA" w14:textId="0C9B2C78" w:rsidR="00297606" w:rsidRDefault="00297606" w:rsidP="00A162F8">
      <w:pPr>
        <w:pStyle w:val="ListParagraph"/>
        <w:numPr>
          <w:ilvl w:val="0"/>
          <w:numId w:val="66"/>
        </w:numPr>
      </w:pPr>
      <w:r>
        <w:t xml:space="preserve">Each </w:t>
      </w:r>
      <w:r w:rsidR="00A162F8">
        <w:t>request</w:t>
      </w:r>
      <w:r>
        <w:t xml:space="preserve"> should have </w:t>
      </w:r>
      <w:r w:rsidR="00A162F8">
        <w:t>“Process”</w:t>
      </w:r>
      <w:r>
        <w:t xml:space="preserve"> button which should navigate to </w:t>
      </w:r>
      <w:r w:rsidR="00A162F8" w:rsidRPr="00A162F8">
        <w:t>Process</w:t>
      </w:r>
      <w:r w:rsidR="00A162F8">
        <w:t xml:space="preserve"> </w:t>
      </w:r>
      <w:r w:rsidR="00A162F8" w:rsidRPr="00A162F8">
        <w:t>Claim</w:t>
      </w:r>
      <w:r w:rsidR="00A162F8">
        <w:t xml:space="preserve"> </w:t>
      </w:r>
      <w:r w:rsidR="00A162F8" w:rsidRPr="00A162F8">
        <w:t xml:space="preserve">Component </w:t>
      </w:r>
      <w:proofErr w:type="spellStart"/>
      <w:r w:rsidR="004C47E7">
        <w:t>component</w:t>
      </w:r>
      <w:proofErr w:type="spellEnd"/>
      <w:r w:rsidR="004C47E7">
        <w:t xml:space="preserve"> by passing the </w:t>
      </w:r>
      <w:r w:rsidR="00042EE8">
        <w:t>claim</w:t>
      </w:r>
      <w:r w:rsidR="004C47E7">
        <w:t xml:space="preserve"> id through route parameters</w:t>
      </w:r>
    </w:p>
    <w:p w14:paraId="0E05C0AF" w14:textId="77777777" w:rsidR="00297606" w:rsidRDefault="00297606" w:rsidP="00297606">
      <w:pPr>
        <w:pStyle w:val="ListParagraph"/>
        <w:ind w:left="1080"/>
      </w:pPr>
    </w:p>
    <w:p w14:paraId="0DBDC39B" w14:textId="7329A915" w:rsidR="00297606" w:rsidRPr="004368CA" w:rsidRDefault="00BE54CC" w:rsidP="00BE54CC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 w:rsidRPr="00BE54CC">
        <w:rPr>
          <w:u w:val="single"/>
        </w:rPr>
        <w:t>ProcessClaimComponent</w:t>
      </w:r>
      <w:proofErr w:type="spellEnd"/>
    </w:p>
    <w:p w14:paraId="4405D678" w14:textId="5A1BA66B" w:rsidR="00297606" w:rsidRDefault="00297606" w:rsidP="00297606">
      <w:pPr>
        <w:pStyle w:val="ListParagraph"/>
        <w:numPr>
          <w:ilvl w:val="0"/>
          <w:numId w:val="65"/>
        </w:numPr>
      </w:pPr>
      <w:r>
        <w:t>Design a new component fo</w:t>
      </w:r>
      <w:r w:rsidR="0022555D">
        <w:t xml:space="preserve">r </w:t>
      </w:r>
      <w:r w:rsidR="00E912A4">
        <w:t>policy</w:t>
      </w:r>
      <w:r w:rsidR="00095756">
        <w:t xml:space="preserve"> managers</w:t>
      </w:r>
      <w:r w:rsidR="0022555D">
        <w:t xml:space="preserve"> </w:t>
      </w:r>
      <w:r w:rsidR="00E912A4">
        <w:t xml:space="preserve">to </w:t>
      </w:r>
      <w:r w:rsidR="00095756">
        <w:t xml:space="preserve">process the </w:t>
      </w:r>
      <w:r w:rsidR="00E912A4">
        <w:t>claim</w:t>
      </w:r>
      <w:r w:rsidR="00095756">
        <w:t xml:space="preserve"> requests.</w:t>
      </w:r>
    </w:p>
    <w:p w14:paraId="636A714A" w14:textId="216267A3" w:rsidR="0022555D" w:rsidRDefault="00095756" w:rsidP="00297606">
      <w:pPr>
        <w:pStyle w:val="ListParagraph"/>
        <w:numPr>
          <w:ilvl w:val="0"/>
          <w:numId w:val="65"/>
        </w:numPr>
      </w:pPr>
      <w:r>
        <w:t xml:space="preserve">The component must display the </w:t>
      </w:r>
      <w:r w:rsidR="00532DAE">
        <w:t>claim</w:t>
      </w:r>
      <w:r>
        <w:t xml:space="preserve"> details along with accept/reject buttons.</w:t>
      </w:r>
    </w:p>
    <w:p w14:paraId="52D7CBD6" w14:textId="156ED396" w:rsidR="00095756" w:rsidRDefault="00BC5315" w:rsidP="00297606">
      <w:pPr>
        <w:pStyle w:val="ListParagraph"/>
        <w:numPr>
          <w:ilvl w:val="0"/>
          <w:numId w:val="65"/>
        </w:numPr>
      </w:pPr>
      <w:r>
        <w:t xml:space="preserve">The </w:t>
      </w:r>
      <w:r w:rsidR="002C4C7F">
        <w:t>policy</w:t>
      </w:r>
      <w:r w:rsidR="00095756">
        <w:t xml:space="preserve"> manager should also provide a proper response when processing the </w:t>
      </w:r>
      <w:proofErr w:type="spellStart"/>
      <w:r w:rsidR="0088633B">
        <w:t>clainm</w:t>
      </w:r>
      <w:proofErr w:type="spellEnd"/>
      <w:r w:rsidR="0088633B">
        <w:t xml:space="preserve"> </w:t>
      </w:r>
      <w:r w:rsidR="00095756">
        <w:t>request.</w:t>
      </w:r>
    </w:p>
    <w:p w14:paraId="6D1D60E0" w14:textId="3568EC10" w:rsidR="00297606" w:rsidRDefault="00095756" w:rsidP="008D7929">
      <w:pPr>
        <w:pStyle w:val="ListParagraph"/>
        <w:numPr>
          <w:ilvl w:val="0"/>
          <w:numId w:val="65"/>
        </w:numPr>
      </w:pPr>
      <w:r>
        <w:t>Once the details are updated an acknowledgement should be displayed.</w:t>
      </w:r>
    </w:p>
    <w:p w14:paraId="592953C6" w14:textId="77777777" w:rsidR="00095756" w:rsidRDefault="00095756" w:rsidP="00095756">
      <w:pPr>
        <w:pStyle w:val="ListParagraph"/>
        <w:ind w:left="1080"/>
      </w:pPr>
    </w:p>
    <w:p w14:paraId="300E96D1" w14:textId="77777777" w:rsidR="00E07792" w:rsidRPr="0068592F" w:rsidRDefault="00E07792" w:rsidP="00E07792">
      <w:pPr>
        <w:rPr>
          <w:b/>
          <w:u w:val="single"/>
        </w:rPr>
      </w:pPr>
      <w:r w:rsidRPr="0068592F">
        <w:rPr>
          <w:b/>
          <w:u w:val="single"/>
        </w:rPr>
        <w:lastRenderedPageBreak/>
        <w:t>Stage: Integration of Frontend and backend</w:t>
      </w:r>
    </w:p>
    <w:p w14:paraId="3ABCA9FE" w14:textId="26C6CAE8" w:rsidR="00E07792" w:rsidRDefault="00E07792" w:rsidP="00395FDC">
      <w:pPr>
        <w:pStyle w:val="ListParagraph"/>
        <w:numPr>
          <w:ilvl w:val="0"/>
          <w:numId w:val="43"/>
        </w:numPr>
      </w:pPr>
      <w:r>
        <w:t>Create a data service in the font-end application whi</w:t>
      </w:r>
      <w:r w:rsidR="00297606">
        <w:t>ch will communicate with the micro-services</w:t>
      </w:r>
      <w:r>
        <w:t>.</w:t>
      </w:r>
    </w:p>
    <w:p w14:paraId="6C368C3D" w14:textId="77777777" w:rsidR="00E07792" w:rsidRDefault="00E07792" w:rsidP="00395FDC">
      <w:pPr>
        <w:pStyle w:val="ListParagraph"/>
        <w:numPr>
          <w:ilvl w:val="0"/>
          <w:numId w:val="43"/>
        </w:numPr>
      </w:pPr>
      <w:r>
        <w:t>Use the data service in the components to make them interact with the API</w:t>
      </w:r>
    </w:p>
    <w:p w14:paraId="7839C819" w14:textId="03AEE0F9" w:rsidR="00E07792" w:rsidRPr="00A93AD1" w:rsidRDefault="00E07792" w:rsidP="00395FDC">
      <w:pPr>
        <w:pStyle w:val="ListParagraph"/>
        <w:numPr>
          <w:ilvl w:val="0"/>
          <w:numId w:val="43"/>
        </w:numPr>
      </w:pPr>
      <w:r>
        <w:t>Valid error messages should be shown based on various response status codes received form the API</w:t>
      </w:r>
    </w:p>
    <w:p w14:paraId="67DFA090" w14:textId="31963141" w:rsidR="00845437" w:rsidRDefault="00F317B0" w:rsidP="000970C7">
      <w:pPr>
        <w:pStyle w:val="Heading1"/>
        <w:tabs>
          <w:tab w:val="clear" w:pos="3330"/>
          <w:tab w:val="left" w:pos="1170"/>
        </w:tabs>
        <w:ind w:left="90" w:firstLine="0"/>
      </w:pPr>
      <w:bookmarkStart w:id="24" w:name="_Toc46477291"/>
      <w:bookmarkStart w:id="25" w:name="_Toc119075142"/>
      <w:r>
        <w:t>D</w:t>
      </w:r>
      <w:r w:rsidR="00845437">
        <w:t xml:space="preserve">eployment </w:t>
      </w:r>
      <w:r w:rsidR="00947E75">
        <w:t>requirements</w:t>
      </w:r>
      <w:bookmarkEnd w:id="24"/>
      <w:bookmarkEnd w:id="25"/>
    </w:p>
    <w:p w14:paraId="563D5714" w14:textId="7E94F668" w:rsidR="006209B8" w:rsidRDefault="006209B8" w:rsidP="00395FDC">
      <w:pPr>
        <w:pStyle w:val="ListParagraph"/>
        <w:numPr>
          <w:ilvl w:val="0"/>
          <w:numId w:val="48"/>
        </w:numPr>
        <w:rPr>
          <w:rFonts w:ascii="Arial" w:eastAsia="Times New Roman" w:hAnsi="Arial"/>
          <w:sz w:val="20"/>
          <w:szCs w:val="20"/>
        </w:rPr>
      </w:pPr>
      <w:r>
        <w:rPr>
          <w:rFonts w:ascii="Arial" w:eastAsia="Times New Roman" w:hAnsi="Arial"/>
          <w:sz w:val="20"/>
          <w:szCs w:val="20"/>
        </w:rPr>
        <w:t xml:space="preserve">All the </w:t>
      </w:r>
      <w:r w:rsidR="00233360">
        <w:rPr>
          <w:rFonts w:ascii="Arial" w:eastAsia="Times New Roman" w:hAnsi="Arial"/>
          <w:sz w:val="20"/>
          <w:szCs w:val="20"/>
        </w:rPr>
        <w:t>Microservice</w:t>
      </w:r>
      <w:r>
        <w:rPr>
          <w:rFonts w:ascii="Arial" w:eastAsia="Times New Roman" w:hAnsi="Arial"/>
          <w:sz w:val="20"/>
          <w:szCs w:val="20"/>
        </w:rPr>
        <w:t xml:space="preserve">s must be </w:t>
      </w:r>
      <w:r w:rsidR="00866C1C">
        <w:rPr>
          <w:rFonts w:ascii="Arial" w:eastAsia="Times New Roman" w:hAnsi="Arial"/>
          <w:sz w:val="20"/>
          <w:szCs w:val="20"/>
        </w:rPr>
        <w:t>deployed on a local web server like IIS or Apache Tomcat</w:t>
      </w:r>
    </w:p>
    <w:p w14:paraId="18B4E1B8" w14:textId="0E4BE15F" w:rsidR="00004A4D" w:rsidRDefault="00004A4D" w:rsidP="00395FDC">
      <w:pPr>
        <w:pStyle w:val="ListParagraph"/>
        <w:numPr>
          <w:ilvl w:val="0"/>
          <w:numId w:val="48"/>
        </w:numPr>
        <w:rPr>
          <w:rFonts w:ascii="Arial" w:eastAsia="Times New Roman" w:hAnsi="Arial"/>
          <w:sz w:val="20"/>
          <w:szCs w:val="20"/>
        </w:rPr>
      </w:pPr>
      <w:r>
        <w:rPr>
          <w:rFonts w:ascii="Arial" w:eastAsia="Times New Roman" w:hAnsi="Arial"/>
          <w:sz w:val="20"/>
          <w:szCs w:val="20"/>
        </w:rPr>
        <w:t xml:space="preserve">All the Microservices must be independently deployable. </w:t>
      </w:r>
    </w:p>
    <w:p w14:paraId="73856F57" w14:textId="041FF9B0" w:rsidR="00484955" w:rsidRDefault="00EB0AA9" w:rsidP="00395FDC">
      <w:pPr>
        <w:pStyle w:val="ListParagraph"/>
        <w:numPr>
          <w:ilvl w:val="0"/>
          <w:numId w:val="48"/>
        </w:numPr>
      </w:pPr>
      <w:r>
        <w:rPr>
          <w:rFonts w:ascii="Arial" w:eastAsia="Times New Roman" w:hAnsi="Arial"/>
          <w:sz w:val="20"/>
          <w:szCs w:val="20"/>
        </w:rPr>
        <w:t xml:space="preserve">These services must be consumed from </w:t>
      </w:r>
      <w:proofErr w:type="gramStart"/>
      <w:r>
        <w:rPr>
          <w:rFonts w:ascii="Arial" w:eastAsia="Times New Roman" w:hAnsi="Arial"/>
          <w:sz w:val="20"/>
          <w:szCs w:val="20"/>
        </w:rPr>
        <w:t>an</w:t>
      </w:r>
      <w:proofErr w:type="gramEnd"/>
      <w:r>
        <w:rPr>
          <w:rFonts w:ascii="Arial" w:eastAsia="Times New Roman" w:hAnsi="Arial"/>
          <w:sz w:val="20"/>
          <w:szCs w:val="20"/>
        </w:rPr>
        <w:t xml:space="preserve"> </w:t>
      </w:r>
      <w:r w:rsidR="0060629F">
        <w:rPr>
          <w:rFonts w:ascii="Arial" w:eastAsia="Times New Roman" w:hAnsi="Arial"/>
          <w:sz w:val="20"/>
          <w:szCs w:val="20"/>
        </w:rPr>
        <w:t>Front end</w:t>
      </w:r>
      <w:r>
        <w:rPr>
          <w:rFonts w:ascii="Arial" w:eastAsia="Times New Roman" w:hAnsi="Arial"/>
          <w:sz w:val="20"/>
          <w:szCs w:val="20"/>
        </w:rPr>
        <w:t xml:space="preserve"> app running in a local environment.</w:t>
      </w:r>
    </w:p>
    <w:p w14:paraId="523AB49C" w14:textId="2EA29DFD" w:rsidR="00EB0AA9" w:rsidRDefault="00EB0AA9" w:rsidP="00EB0AA9">
      <w:pPr>
        <w:pStyle w:val="Heading1"/>
        <w:tabs>
          <w:tab w:val="clear" w:pos="3330"/>
          <w:tab w:val="left" w:pos="1170"/>
        </w:tabs>
        <w:ind w:left="90" w:firstLine="0"/>
      </w:pPr>
      <w:bookmarkStart w:id="26" w:name="_Toc119075143"/>
      <w:r>
        <w:t>Design Considerations</w:t>
      </w:r>
      <w:bookmarkEnd w:id="26"/>
    </w:p>
    <w:p w14:paraId="2F93CDA6" w14:textId="448E6790" w:rsidR="000F5EE1" w:rsidRPr="000F5EE1" w:rsidRDefault="000F5EE1" w:rsidP="000F5EE1">
      <w:r>
        <w:t xml:space="preserve">Java </w:t>
      </w:r>
      <w:r w:rsidR="007E5A92">
        <w:t>and</w:t>
      </w:r>
      <w:r>
        <w:t xml:space="preserve"> Dotnet specific design considerations are attached here. These design specifications, technology features have to be strictly adhered to.</w:t>
      </w:r>
    </w:p>
    <w:p w14:paraId="7A0519BA" w14:textId="37FC33D0" w:rsidR="00484955" w:rsidRDefault="00BE3FAD" w:rsidP="00484955">
      <w:pPr>
        <w:pStyle w:val="Bodytext"/>
        <w:ind w:left="270" w:right="1109"/>
      </w:pPr>
      <w:r>
        <w:object w:dxaOrig="1508" w:dyaOrig="984" w14:anchorId="2A9F2F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8.6pt" o:ole="">
            <v:imagedata r:id="rId28" o:title=""/>
          </v:shape>
          <o:OLEObject Type="Embed" ProgID="PowerPoint.Show.12" ShapeID="_x0000_i1025" DrawAspect="Icon" ObjectID="_1730718616" r:id="rId29"/>
        </w:object>
      </w:r>
    </w:p>
    <w:p w14:paraId="5C12112D" w14:textId="3C29E375" w:rsidR="006A07BA" w:rsidRDefault="006A07BA" w:rsidP="006A07BA">
      <w:pPr>
        <w:pStyle w:val="Bodytext"/>
        <w:ind w:left="270" w:right="1109"/>
        <w:jc w:val="left"/>
      </w:pPr>
      <w:r>
        <w:t xml:space="preserve">Refer this link for the coding standards. </w:t>
      </w:r>
      <w:hyperlink r:id="rId30" w:history="1">
        <w:r w:rsidRPr="008C1013">
          <w:rPr>
            <w:rStyle w:val="Hyperlink"/>
          </w:rPr>
          <w:t>https://cognizantonline.sharepoint.com/:w:/r/sites/GTP-Solutions/Gencsharepath/Shared%20Documents/Internship2020/FSE/Coding%20standards/Effective%20coding%20standards.docx?d=w6430574d9db5478bbbe37c25b16e68e2&amp;csf=1&amp;web=1&amp;e=84lTVf</w:t>
        </w:r>
      </w:hyperlink>
    </w:p>
    <w:tbl>
      <w:tblPr>
        <w:tblStyle w:val="TableGrid1"/>
        <w:tblW w:w="9298" w:type="dxa"/>
        <w:tblLook w:val="04A0" w:firstRow="1" w:lastRow="0" w:firstColumn="1" w:lastColumn="0" w:noHBand="0" w:noVBand="1"/>
      </w:tblPr>
      <w:tblGrid>
        <w:gridCol w:w="3160"/>
        <w:gridCol w:w="6138"/>
      </w:tblGrid>
      <w:tr w:rsidR="00157425" w14:paraId="3D5C7B91" w14:textId="77777777" w:rsidTr="008D7929">
        <w:tc>
          <w:tcPr>
            <w:tcW w:w="693" w:type="dxa"/>
          </w:tcPr>
          <w:p w14:paraId="6BE1D587" w14:textId="77777777" w:rsidR="00157425" w:rsidRPr="00342C75" w:rsidRDefault="00157425" w:rsidP="008D7929">
            <w:pPr>
              <w:pStyle w:val="Bodytext"/>
              <w:ind w:left="0" w:right="1109"/>
              <w:rPr>
                <w:b/>
                <w:bCs/>
              </w:rPr>
            </w:pPr>
            <w:r w:rsidRPr="00342C75">
              <w:rPr>
                <w:b/>
                <w:bCs/>
              </w:rPr>
              <w:t>Category</w:t>
            </w:r>
          </w:p>
        </w:tc>
        <w:tc>
          <w:tcPr>
            <w:tcW w:w="8605" w:type="dxa"/>
          </w:tcPr>
          <w:p w14:paraId="51C994C0" w14:textId="77777777" w:rsidR="00157425" w:rsidRPr="00342C75" w:rsidRDefault="00157425" w:rsidP="008D7929">
            <w:pPr>
              <w:pStyle w:val="Bodytext"/>
              <w:ind w:left="0" w:right="1109"/>
              <w:rPr>
                <w:b/>
                <w:bCs/>
              </w:rPr>
            </w:pPr>
            <w:r w:rsidRPr="00342C75">
              <w:rPr>
                <w:b/>
                <w:bCs/>
              </w:rPr>
              <w:t>Rule</w:t>
            </w:r>
          </w:p>
        </w:tc>
      </w:tr>
      <w:tr w:rsidR="00157425" w14:paraId="7FA2666E" w14:textId="77777777" w:rsidTr="008D7929">
        <w:tc>
          <w:tcPr>
            <w:tcW w:w="693" w:type="dxa"/>
          </w:tcPr>
          <w:p w14:paraId="1FFD4025" w14:textId="77777777" w:rsidR="00157425" w:rsidRDefault="00157425" w:rsidP="008D7929">
            <w:pPr>
              <w:pStyle w:val="Bodytext"/>
              <w:ind w:left="0" w:right="1109"/>
            </w:pPr>
            <w:r>
              <w:t>Database</w:t>
            </w:r>
          </w:p>
        </w:tc>
        <w:tc>
          <w:tcPr>
            <w:tcW w:w="8605" w:type="dxa"/>
          </w:tcPr>
          <w:p w14:paraId="51929672" w14:textId="77777777" w:rsidR="00157425" w:rsidRDefault="00157425" w:rsidP="008D7929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Table names in database must be pascal cased and plural. All primary keys must be named as Pk_&lt;table&gt;. All foreign keys must be named as FK_&lt;</w:t>
            </w:r>
            <w:proofErr w:type="spellStart"/>
            <w:r w:rsidRPr="000B485C">
              <w:rPr>
                <w:rFonts w:cs="Arial"/>
              </w:rPr>
              <w:t>PrimaryKeyTable</w:t>
            </w:r>
            <w:proofErr w:type="spellEnd"/>
            <w:r w:rsidRPr="000B485C">
              <w:rPr>
                <w:rFonts w:cs="Arial"/>
              </w:rPr>
              <w:t>&gt;_&lt;</w:t>
            </w:r>
            <w:proofErr w:type="spellStart"/>
            <w:r w:rsidRPr="000B485C">
              <w:rPr>
                <w:rFonts w:cs="Arial"/>
              </w:rPr>
              <w:t>ForeignKeyTable</w:t>
            </w:r>
            <w:proofErr w:type="spellEnd"/>
            <w:r w:rsidRPr="000B485C">
              <w:rPr>
                <w:rFonts w:cs="Arial"/>
              </w:rPr>
              <w:t>&gt;</w:t>
            </w:r>
          </w:p>
        </w:tc>
      </w:tr>
      <w:tr w:rsidR="00157425" w14:paraId="2629834A" w14:textId="77777777" w:rsidTr="008D7929">
        <w:tc>
          <w:tcPr>
            <w:tcW w:w="693" w:type="dxa"/>
          </w:tcPr>
          <w:p w14:paraId="1440940F" w14:textId="77777777" w:rsidR="00157425" w:rsidRDefault="00157425" w:rsidP="008D7929">
            <w:pPr>
              <w:pStyle w:val="Bodytext"/>
              <w:ind w:left="0" w:right="1109"/>
            </w:pPr>
            <w:r>
              <w:t>Database</w:t>
            </w:r>
          </w:p>
        </w:tc>
        <w:tc>
          <w:tcPr>
            <w:tcW w:w="8605" w:type="dxa"/>
          </w:tcPr>
          <w:p w14:paraId="0C7CADF0" w14:textId="77777777" w:rsidR="00157425" w:rsidRDefault="00157425" w:rsidP="008D7929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Column names must be pascal cased. Multi-word column must be split using _ (underscore)</w:t>
            </w:r>
          </w:p>
        </w:tc>
      </w:tr>
      <w:tr w:rsidR="00157425" w14:paraId="707A0CE7" w14:textId="77777777" w:rsidTr="008D7929">
        <w:tc>
          <w:tcPr>
            <w:tcW w:w="693" w:type="dxa"/>
          </w:tcPr>
          <w:p w14:paraId="219E8314" w14:textId="77777777" w:rsidR="00157425" w:rsidRDefault="00157425" w:rsidP="008D7929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8605" w:type="dxa"/>
          </w:tcPr>
          <w:p w14:paraId="59175DE5" w14:textId="77777777" w:rsidR="00157425" w:rsidRDefault="00157425" w:rsidP="008D7929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Follow pascal casing for naming classes, interfaces, methods, properties and other public members</w:t>
            </w:r>
          </w:p>
        </w:tc>
      </w:tr>
      <w:tr w:rsidR="00157425" w14:paraId="18CB02D2" w14:textId="77777777" w:rsidTr="008D7929">
        <w:tc>
          <w:tcPr>
            <w:tcW w:w="693" w:type="dxa"/>
          </w:tcPr>
          <w:p w14:paraId="154DFDA5" w14:textId="77777777" w:rsidR="00157425" w:rsidRDefault="00157425" w:rsidP="008D7929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8605" w:type="dxa"/>
          </w:tcPr>
          <w:p w14:paraId="6C086301" w14:textId="77777777" w:rsidR="00157425" w:rsidRDefault="00157425" w:rsidP="008D7929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Use camel casing for method parameter name, backing fields for properties and private variables</w:t>
            </w:r>
            <w:r>
              <w:rPr>
                <w:rFonts w:cs="Arial"/>
              </w:rPr>
              <w:t xml:space="preserve">. </w:t>
            </w:r>
            <w:proofErr w:type="spellStart"/>
            <w:r w:rsidRPr="000B485C">
              <w:rPr>
                <w:rFonts w:cs="Arial"/>
              </w:rPr>
              <w:t>Consts</w:t>
            </w:r>
            <w:proofErr w:type="spellEnd"/>
            <w:r w:rsidRPr="000B485C">
              <w:rPr>
                <w:rFonts w:cs="Arial"/>
              </w:rPr>
              <w:t xml:space="preserve"> must be capitalized</w:t>
            </w:r>
          </w:p>
        </w:tc>
      </w:tr>
      <w:tr w:rsidR="00157425" w14:paraId="6EE212D3" w14:textId="77777777" w:rsidTr="008D7929">
        <w:tc>
          <w:tcPr>
            <w:tcW w:w="693" w:type="dxa"/>
          </w:tcPr>
          <w:p w14:paraId="3F37E3AB" w14:textId="77777777" w:rsidR="00157425" w:rsidRDefault="00157425" w:rsidP="008D7929">
            <w:pPr>
              <w:pStyle w:val="Bodytext"/>
              <w:ind w:left="0" w:right="1109"/>
            </w:pPr>
            <w:r>
              <w:lastRenderedPageBreak/>
              <w:t>Coding</w:t>
            </w:r>
          </w:p>
        </w:tc>
        <w:tc>
          <w:tcPr>
            <w:tcW w:w="8605" w:type="dxa"/>
          </w:tcPr>
          <w:p w14:paraId="5E25E57F" w14:textId="77777777" w:rsidR="00157425" w:rsidRPr="000B485C" w:rsidRDefault="00157425" w:rsidP="008D7929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All exceptions must be handled and logged using a logging library</w:t>
            </w:r>
          </w:p>
        </w:tc>
      </w:tr>
      <w:tr w:rsidR="00157425" w14:paraId="74E04A26" w14:textId="77777777" w:rsidTr="008D7929">
        <w:tc>
          <w:tcPr>
            <w:tcW w:w="693" w:type="dxa"/>
          </w:tcPr>
          <w:p w14:paraId="71F912C0" w14:textId="77777777" w:rsidR="00157425" w:rsidRDefault="00157425" w:rsidP="008D7929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8605" w:type="dxa"/>
          </w:tcPr>
          <w:p w14:paraId="7B513161" w14:textId="77777777" w:rsidR="00157425" w:rsidRPr="000B485C" w:rsidRDefault="00157425" w:rsidP="008D7929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 xml:space="preserve">For communication between micro-services use the </w:t>
            </w:r>
            <w:proofErr w:type="spellStart"/>
            <w:r w:rsidRPr="000B485C">
              <w:rPr>
                <w:rFonts w:cs="Arial"/>
              </w:rPr>
              <w:t>HttpClient</w:t>
            </w:r>
            <w:proofErr w:type="spellEnd"/>
            <w:r w:rsidRPr="000B485C">
              <w:rPr>
                <w:rFonts w:cs="Arial"/>
              </w:rPr>
              <w:t xml:space="preserve"> class available in .Net and Java</w:t>
            </w:r>
          </w:p>
        </w:tc>
      </w:tr>
      <w:tr w:rsidR="00157425" w14:paraId="3EA01C51" w14:textId="77777777" w:rsidTr="008D7929">
        <w:tc>
          <w:tcPr>
            <w:tcW w:w="693" w:type="dxa"/>
          </w:tcPr>
          <w:p w14:paraId="5B899401" w14:textId="77777777" w:rsidR="00157425" w:rsidRDefault="00157425" w:rsidP="008D7929">
            <w:pPr>
              <w:pStyle w:val="Bodytext"/>
              <w:ind w:left="0" w:right="1109"/>
            </w:pPr>
            <w:r>
              <w:t>Unit testing</w:t>
            </w:r>
          </w:p>
        </w:tc>
        <w:tc>
          <w:tcPr>
            <w:tcW w:w="8605" w:type="dxa"/>
          </w:tcPr>
          <w:p w14:paraId="47FFE279" w14:textId="77777777" w:rsidR="00157425" w:rsidRDefault="00157425" w:rsidP="008D7929">
            <w:pPr>
              <w:pStyle w:val="Bodytext"/>
              <w:ind w:left="0" w:right="1109"/>
            </w:pPr>
            <w:r w:rsidRPr="000B485C">
              <w:rPr>
                <w:rFonts w:cs="Arial"/>
              </w:rPr>
              <w:t xml:space="preserve">Each method in services classes in business logic must be unit tested using </w:t>
            </w:r>
            <w:proofErr w:type="spellStart"/>
            <w:r w:rsidRPr="000B485C">
              <w:rPr>
                <w:rFonts w:cs="Arial"/>
              </w:rPr>
              <w:t>nUnit</w:t>
            </w:r>
            <w:proofErr w:type="spellEnd"/>
            <w:r w:rsidRPr="000B485C">
              <w:rPr>
                <w:rFonts w:cs="Arial"/>
              </w:rPr>
              <w:t>/</w:t>
            </w:r>
            <w:proofErr w:type="spellStart"/>
            <w:r w:rsidRPr="000B485C">
              <w:rPr>
                <w:rFonts w:cs="Arial"/>
              </w:rPr>
              <w:t>jUnit</w:t>
            </w:r>
            <w:proofErr w:type="spellEnd"/>
            <w:r w:rsidRPr="000B485C">
              <w:rPr>
                <w:rFonts w:cs="Arial"/>
              </w:rPr>
              <w:t xml:space="preserve"> </w:t>
            </w:r>
          </w:p>
        </w:tc>
      </w:tr>
      <w:tr w:rsidR="00157425" w14:paraId="46684A3A" w14:textId="77777777" w:rsidTr="008D7929">
        <w:tc>
          <w:tcPr>
            <w:tcW w:w="693" w:type="dxa"/>
          </w:tcPr>
          <w:p w14:paraId="1F6B1988" w14:textId="77777777" w:rsidR="00157425" w:rsidRDefault="00157425" w:rsidP="008D7929">
            <w:pPr>
              <w:pStyle w:val="Bodytext"/>
              <w:ind w:left="0" w:right="1109"/>
            </w:pPr>
            <w:r>
              <w:t>Unit testing</w:t>
            </w:r>
          </w:p>
        </w:tc>
        <w:tc>
          <w:tcPr>
            <w:tcW w:w="8605" w:type="dxa"/>
          </w:tcPr>
          <w:p w14:paraId="6ABF4288" w14:textId="77777777" w:rsidR="00157425" w:rsidRPr="000B485C" w:rsidRDefault="00157425" w:rsidP="008D7929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Use a mocking library to mock the repositories while performing tests for business logic layer</w:t>
            </w:r>
          </w:p>
        </w:tc>
      </w:tr>
      <w:tr w:rsidR="00157425" w14:paraId="1234369C" w14:textId="77777777" w:rsidTr="008D7929">
        <w:tc>
          <w:tcPr>
            <w:tcW w:w="693" w:type="dxa"/>
          </w:tcPr>
          <w:p w14:paraId="29F45F59" w14:textId="77777777" w:rsidR="00157425" w:rsidRDefault="00157425" w:rsidP="008D7929">
            <w:pPr>
              <w:pStyle w:val="Bodytext"/>
              <w:ind w:left="0" w:right="1109"/>
            </w:pPr>
            <w:r>
              <w:t>Code Coverage</w:t>
            </w:r>
          </w:p>
        </w:tc>
        <w:tc>
          <w:tcPr>
            <w:tcW w:w="8605" w:type="dxa"/>
          </w:tcPr>
          <w:p w14:paraId="1EFAAFBA" w14:textId="77777777" w:rsidR="00157425" w:rsidRPr="000B485C" w:rsidRDefault="00157425" w:rsidP="008D7929">
            <w:pPr>
              <w:pStyle w:val="Bodytext"/>
              <w:ind w:left="0" w:right="1109"/>
              <w:rPr>
                <w:rFonts w:cs="Arial"/>
              </w:rPr>
            </w:pPr>
            <w:r>
              <w:rPr>
                <w:rFonts w:cs="Arial"/>
              </w:rPr>
              <w:t>Should be minimum 90%</w:t>
            </w:r>
          </w:p>
        </w:tc>
      </w:tr>
      <w:tr w:rsidR="00157425" w14:paraId="33B096CC" w14:textId="77777777" w:rsidTr="008D7929">
        <w:tc>
          <w:tcPr>
            <w:tcW w:w="693" w:type="dxa"/>
          </w:tcPr>
          <w:p w14:paraId="781FAF72" w14:textId="0CE8ED78" w:rsidR="00157425" w:rsidRDefault="0060629F" w:rsidP="008D7929">
            <w:pPr>
              <w:pStyle w:val="Bodytext"/>
              <w:ind w:left="0" w:right="1109"/>
            </w:pPr>
            <w:r>
              <w:t>Front end</w:t>
            </w:r>
            <w:r w:rsidR="00157425">
              <w:t>(Angular/React ONLY)</w:t>
            </w:r>
          </w:p>
        </w:tc>
        <w:tc>
          <w:tcPr>
            <w:tcW w:w="8605" w:type="dxa"/>
          </w:tcPr>
          <w:p w14:paraId="729AB221" w14:textId="77777777" w:rsidR="00157425" w:rsidRPr="000B485C" w:rsidRDefault="00157425" w:rsidP="008D7929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Use pascal casing for the component names</w:t>
            </w:r>
          </w:p>
        </w:tc>
      </w:tr>
      <w:tr w:rsidR="00157425" w14:paraId="5BD96BD9" w14:textId="77777777" w:rsidTr="008D7929">
        <w:tc>
          <w:tcPr>
            <w:tcW w:w="693" w:type="dxa"/>
          </w:tcPr>
          <w:p w14:paraId="1895DEDD" w14:textId="6F74B2EF" w:rsidR="00157425" w:rsidRDefault="0060629F" w:rsidP="008D7929">
            <w:pPr>
              <w:pStyle w:val="Bodytext"/>
              <w:ind w:left="0" w:right="1109"/>
            </w:pPr>
            <w:r>
              <w:t>Front end</w:t>
            </w:r>
            <w:r w:rsidR="00157425">
              <w:t>(Angular/React ONLY)</w:t>
            </w:r>
          </w:p>
        </w:tc>
        <w:tc>
          <w:tcPr>
            <w:tcW w:w="8605" w:type="dxa"/>
          </w:tcPr>
          <w:p w14:paraId="48937417" w14:textId="77777777" w:rsidR="00157425" w:rsidRPr="000B485C" w:rsidRDefault="00157425" w:rsidP="008D7929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 xml:space="preserve">Create all components and data services in </w:t>
            </w:r>
            <w:r>
              <w:rPr>
                <w:rFonts w:cs="Arial"/>
              </w:rPr>
              <w:t>Angular/R</w:t>
            </w:r>
            <w:r w:rsidRPr="000B485C">
              <w:rPr>
                <w:rFonts w:cs="Arial"/>
              </w:rPr>
              <w:t>eact project in dedicated folders</w:t>
            </w:r>
          </w:p>
        </w:tc>
      </w:tr>
      <w:tr w:rsidR="00157425" w14:paraId="20DE62B9" w14:textId="77777777" w:rsidTr="008D7929">
        <w:tc>
          <w:tcPr>
            <w:tcW w:w="693" w:type="dxa"/>
          </w:tcPr>
          <w:p w14:paraId="3F0B4756" w14:textId="77777777" w:rsidR="00157425" w:rsidRPr="00342C75" w:rsidRDefault="00157425" w:rsidP="008D7929">
            <w:pPr>
              <w:pStyle w:val="Bodytext"/>
              <w:ind w:left="0" w:right="1109"/>
              <w:rPr>
                <w:color w:val="FF0000"/>
                <w:highlight w:val="yellow"/>
              </w:rPr>
            </w:pPr>
            <w:r w:rsidRPr="00342C75">
              <w:rPr>
                <w:color w:val="FF0000"/>
                <w:highlight w:val="yellow"/>
              </w:rPr>
              <w:t>GitHub</w:t>
            </w:r>
          </w:p>
        </w:tc>
        <w:tc>
          <w:tcPr>
            <w:tcW w:w="8605" w:type="dxa"/>
          </w:tcPr>
          <w:p w14:paraId="2EBC9079" w14:textId="77777777" w:rsidR="00157425" w:rsidRDefault="00157425" w:rsidP="008D7929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 xml:space="preserve">Create ONLY Private Repositories. </w:t>
            </w:r>
          </w:p>
          <w:p w14:paraId="12FF50D2" w14:textId="77777777" w:rsidR="00157425" w:rsidRPr="00342C75" w:rsidRDefault="00157425" w:rsidP="008D7929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>No password should be stored.</w:t>
            </w:r>
          </w:p>
          <w:p w14:paraId="67CC3A1D" w14:textId="77777777" w:rsidR="00157425" w:rsidRPr="00342C75" w:rsidRDefault="00157425" w:rsidP="008D7929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>DO NOT Mention in the Profile that You work for Cognizant</w:t>
            </w:r>
          </w:p>
        </w:tc>
      </w:tr>
    </w:tbl>
    <w:p w14:paraId="0AEE8268" w14:textId="77777777" w:rsidR="000B485C" w:rsidRDefault="000B485C" w:rsidP="00484955">
      <w:pPr>
        <w:pStyle w:val="Bodytext"/>
        <w:ind w:left="270" w:right="1109"/>
      </w:pPr>
    </w:p>
    <w:p w14:paraId="30B8F4EC" w14:textId="640C143E" w:rsidR="00484955" w:rsidRDefault="00484955" w:rsidP="00484955">
      <w:pPr>
        <w:pStyle w:val="Heading1"/>
        <w:tabs>
          <w:tab w:val="clear" w:pos="3330"/>
        </w:tabs>
        <w:ind w:left="360"/>
      </w:pPr>
      <w:bookmarkStart w:id="27" w:name="_Toc119075144"/>
      <w:bookmarkStart w:id="28" w:name="_Toc81026471"/>
      <w:bookmarkStart w:id="29" w:name="_Toc246846478"/>
      <w:r>
        <w:t>Reference learning</w:t>
      </w:r>
      <w:bookmarkEnd w:id="27"/>
    </w:p>
    <w:bookmarkEnd w:id="28"/>
    <w:bookmarkEnd w:id="29"/>
    <w:p w14:paraId="168AEA9A" w14:textId="29EDA3E9" w:rsidR="007F5538" w:rsidRDefault="00484955" w:rsidP="00484955">
      <w:pPr>
        <w:pStyle w:val="ListParagraph"/>
      </w:pPr>
      <w:r>
        <w:t xml:space="preserve">Please go through all of these k-point videos for </w:t>
      </w:r>
    </w:p>
    <w:p w14:paraId="43008F6E" w14:textId="7F0E516A" w:rsidR="00484955" w:rsidRDefault="00484955" w:rsidP="00484955">
      <w:pPr>
        <w:pStyle w:val="ListParagraph"/>
      </w:pPr>
    </w:p>
    <w:p w14:paraId="4B6E8467" w14:textId="1421FEE9" w:rsidR="007F5538" w:rsidRDefault="007F5538" w:rsidP="007F5538">
      <w:pPr>
        <w:pStyle w:val="ListParagraph"/>
      </w:pPr>
      <w:r>
        <w:t xml:space="preserve">Microservices deployment into Azure Kubernetes Service.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="007F5538" w:rsidRPr="000C5A45" w14:paraId="7216F98C" w14:textId="77777777" w:rsidTr="001C7A52">
        <w:trPr>
          <w:trHeight w:val="600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DA2DAB" w14:textId="2AC0BAED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1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AzureWithCICD-1</w:t>
              </w:r>
            </w:hyperlink>
          </w:p>
        </w:tc>
      </w:tr>
      <w:tr w:rsidR="007F5538" w:rsidRPr="000C5A45" w14:paraId="4EB0D3CA" w14:textId="77777777" w:rsidTr="001C7A52">
        <w:trPr>
          <w:trHeight w:val="600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70566F" w14:textId="48E72ADC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2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AzureWithCICD-2</w:t>
              </w:r>
            </w:hyperlink>
          </w:p>
        </w:tc>
      </w:tr>
      <w:tr w:rsidR="007F5538" w:rsidRPr="000C5A45" w14:paraId="21721054" w14:textId="77777777" w:rsidTr="001C7A52">
        <w:trPr>
          <w:trHeight w:val="525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B9C2C6" w14:textId="07EC13C5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3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AzureWithCICD-3</w:t>
              </w:r>
            </w:hyperlink>
          </w:p>
        </w:tc>
      </w:tr>
      <w:tr w:rsidR="007F5538" w:rsidRPr="000C5A45" w14:paraId="21EF3963" w14:textId="77777777" w:rsidTr="001C7A52">
        <w:trPr>
          <w:trHeight w:val="431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E93DA9" w14:textId="6EDB050B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4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AzureWithCICD-4</w:t>
              </w:r>
            </w:hyperlink>
          </w:p>
        </w:tc>
      </w:tr>
    </w:tbl>
    <w:p w14:paraId="63563A0E" w14:textId="7DFE1050" w:rsidR="007F5538" w:rsidRDefault="007F5538" w:rsidP="00484955">
      <w:pPr>
        <w:pStyle w:val="ListParagraph"/>
      </w:pPr>
    </w:p>
    <w:p w14:paraId="16C4B61D" w14:textId="77777777" w:rsidR="007F5538" w:rsidRDefault="007F5538" w:rsidP="00484955">
      <w:pPr>
        <w:pStyle w:val="ListParagraph"/>
      </w:pPr>
    </w:p>
    <w:p w14:paraId="078B3459" w14:textId="77777777" w:rsidR="00484955" w:rsidRPr="00A12E50" w:rsidRDefault="00484955" w:rsidP="00484955">
      <w:pPr>
        <w:pStyle w:val="ListParagraph"/>
        <w:rPr>
          <w:b/>
        </w:rPr>
      </w:pPr>
      <w:r w:rsidRPr="00A12E50">
        <w:rPr>
          <w:b/>
        </w:rPr>
        <w:t>Other References:</w:t>
      </w:r>
    </w:p>
    <w:p w14:paraId="0263F574" w14:textId="77777777" w:rsidR="00484955" w:rsidRDefault="00484955" w:rsidP="00484955">
      <w:pPr>
        <w:pStyle w:val="ListParagraph"/>
      </w:pP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320"/>
        <w:gridCol w:w="6975"/>
      </w:tblGrid>
      <w:tr w:rsidR="52A7CAA0" w14:paraId="471DA024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DAC81" w14:textId="15932571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lastRenderedPageBreak/>
              <w:t>Java 8 Parallel Programming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D3E153" w14:textId="77135A2D" w:rsidR="52A7CAA0" w:rsidRDefault="00000000" w:rsidP="52A7CAA0">
            <w:pPr>
              <w:spacing w:line="257" w:lineRule="auto"/>
            </w:pPr>
            <w:hyperlink r:id="rId35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https://dzone.com/articles/parallel-and-asynchronous-programming-in-java-8</w:t>
              </w:r>
            </w:hyperlink>
          </w:p>
        </w:tc>
      </w:tr>
      <w:tr w:rsidR="52A7CAA0" w14:paraId="3933FAC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C5D18D" w14:textId="646FA76C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Feign client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A6F93E" w14:textId="26A478FB" w:rsidR="52A7CAA0" w:rsidRDefault="00000000" w:rsidP="52A7CAA0">
            <w:pPr>
              <w:spacing w:line="257" w:lineRule="auto"/>
            </w:pPr>
            <w:hyperlink r:id="rId36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https://dzone.com/articles/Microservices-communication-feign-as-rest-client</w:t>
              </w:r>
            </w:hyperlink>
          </w:p>
        </w:tc>
      </w:tr>
      <w:tr w:rsidR="52A7CAA0" w14:paraId="5B62104A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9881E6" w14:textId="5CDF8A23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Swagger (Optional)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3225BA" w14:textId="69AF74A1" w:rsidR="52A7CAA0" w:rsidRDefault="00000000" w:rsidP="52A7CAA0">
            <w:pPr>
              <w:spacing w:line="257" w:lineRule="auto"/>
            </w:pPr>
            <w:hyperlink r:id="rId37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https://dzone.com/articles/centralized-documentation-in-Microservice-spring-b</w:t>
              </w:r>
            </w:hyperlink>
          </w:p>
        </w:tc>
      </w:tr>
      <w:tr w:rsidR="52A7CAA0" w14:paraId="57FFB26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5FEAA5" w14:textId="6A39A548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ECL Emma Code Coverage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5F54C0" w14:textId="366ACAEB" w:rsidR="52A7CAA0" w:rsidRDefault="00000000" w:rsidP="52A7CAA0">
            <w:pPr>
              <w:spacing w:line="257" w:lineRule="auto"/>
            </w:pPr>
            <w:hyperlink r:id="rId38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https://www.eclipse.org/community/eclipse_newsletter/2015/august/article1.php</w:t>
              </w:r>
            </w:hyperlink>
          </w:p>
        </w:tc>
      </w:tr>
      <w:tr w:rsidR="52A7CAA0" w14:paraId="7E6990E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8C685F" w14:textId="5D6193B6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Lombok Logging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C4AAC3" w14:textId="539A89C5" w:rsidR="52A7CAA0" w:rsidRDefault="00000000" w:rsidP="52A7CAA0">
            <w:pPr>
              <w:spacing w:line="257" w:lineRule="auto"/>
            </w:pPr>
            <w:hyperlink r:id="rId39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https://javabydeveloper.com/lombok-slf4j-examples/</w:t>
              </w:r>
            </w:hyperlink>
          </w:p>
        </w:tc>
      </w:tr>
      <w:tr w:rsidR="52A7CAA0" w14:paraId="6E8FAF8E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FD490F" w14:textId="27C97B26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Spring Security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376D31" w14:textId="7282B120" w:rsidR="52A7CAA0" w:rsidRDefault="00000000" w:rsidP="52A7CAA0">
            <w:pPr>
              <w:spacing w:line="257" w:lineRule="auto"/>
            </w:pPr>
            <w:hyperlink r:id="rId40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https://dzone.com/articles/spring-boot-security-json-web-tokenjwt-hello-world</w:t>
              </w:r>
            </w:hyperlink>
          </w:p>
        </w:tc>
      </w:tr>
      <w:tr w:rsidR="52A7CAA0" w14:paraId="20512F62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A732BA" w14:textId="0BD3FF67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H2 In-memory Database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9D2C27" w14:textId="5703CB3E" w:rsidR="52A7CAA0" w:rsidRDefault="00000000" w:rsidP="52A7CAA0">
            <w:pPr>
              <w:spacing w:line="257" w:lineRule="auto"/>
            </w:pPr>
            <w:hyperlink r:id="rId41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https://dzone.com/articles/spring-data-jpa-with-an-embedded-database-and-spring-boot</w:t>
              </w:r>
            </w:hyperlink>
          </w:p>
          <w:p w14:paraId="678145E3" w14:textId="12414F30" w:rsidR="52A7CAA0" w:rsidRDefault="00000000" w:rsidP="52A7CAA0">
            <w:pPr>
              <w:spacing w:line="257" w:lineRule="auto"/>
            </w:pPr>
            <w:hyperlink r:id="rId42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https://www.baeldung.com/spring-boot-h2-database</w:t>
              </w:r>
            </w:hyperlink>
          </w:p>
        </w:tc>
      </w:tr>
      <w:tr w:rsidR="52A7CAA0" w14:paraId="249161D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A35C6F" w14:textId="0B4126D2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AppInsights logging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39391A" w14:textId="623643FE" w:rsidR="52A7CAA0" w:rsidRDefault="00000000" w:rsidP="52A7CAA0">
            <w:pPr>
              <w:spacing w:line="257" w:lineRule="auto"/>
            </w:pPr>
            <w:hyperlink r:id="rId43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https://www.codeproject.com/Tips/1044948/Logging-with-ApplicationInsights</w:t>
              </w:r>
            </w:hyperlink>
          </w:p>
        </w:tc>
      </w:tr>
      <w:tr w:rsidR="52A7CAA0" w14:paraId="76C529E4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F77AF8" w14:textId="5DD0D5EA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 xml:space="preserve">Error response in </w:t>
            </w:r>
            <w:proofErr w:type="spellStart"/>
            <w:r w:rsidRPr="52A7CAA0">
              <w:rPr>
                <w:rFonts w:ascii="Calibri" w:eastAsia="Calibri" w:hAnsi="Calibri" w:cs="Calibri"/>
              </w:rPr>
              <w:t>WebApi</w:t>
            </w:r>
            <w:proofErr w:type="spellEnd"/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41017B" w14:textId="73D3EE49" w:rsidR="52A7CAA0" w:rsidRDefault="00000000" w:rsidP="52A7CAA0">
            <w:pPr>
              <w:spacing w:line="257" w:lineRule="auto"/>
            </w:pPr>
            <w:hyperlink r:id="rId44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https://stackoverflow.com/questions/10732644/best-practice-to-return-errors-in-asp-net-web-api</w:t>
              </w:r>
            </w:hyperlink>
          </w:p>
        </w:tc>
      </w:tr>
      <w:tr w:rsidR="52A7CAA0" w14:paraId="1F31469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998506" w14:textId="74A4CD7E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Read content from CSV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25318A" w14:textId="3619EEF9" w:rsidR="52A7CAA0" w:rsidRDefault="00000000" w:rsidP="52A7CAA0">
            <w:pPr>
              <w:spacing w:line="257" w:lineRule="auto"/>
            </w:pPr>
            <w:hyperlink r:id="rId45">
              <w:r w:rsidR="52A7CAA0" w:rsidRPr="6F099A37">
                <w:rPr>
                  <w:rStyle w:val="Hyperlink"/>
                  <w:rFonts w:ascii="Calibri" w:eastAsia="Calibri" w:hAnsi="Calibri" w:cs="Calibri"/>
                </w:rPr>
                <w:t>https://stackoverflow.com/questions/26790477/read-csv-to-list-of-objects</w:t>
              </w:r>
            </w:hyperlink>
          </w:p>
        </w:tc>
      </w:tr>
      <w:tr w:rsidR="6F099A37" w14:paraId="0516ACE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DD986F" w14:textId="4B7501E4" w:rsidR="22CF36E8" w:rsidRDefault="22CF36E8" w:rsidP="6F099A37">
            <w:pPr>
              <w:spacing w:line="257" w:lineRule="auto"/>
              <w:rPr>
                <w:rFonts w:ascii="Calibri" w:eastAsia="Calibri" w:hAnsi="Calibri" w:cs="Calibri"/>
              </w:rPr>
            </w:pPr>
            <w:r w:rsidRPr="6F099A37">
              <w:rPr>
                <w:rFonts w:ascii="Calibri" w:eastAsia="Calibri" w:hAnsi="Calibri" w:cs="Calibri"/>
              </w:rPr>
              <w:t xml:space="preserve">Access app settings key from </w:t>
            </w:r>
            <w:proofErr w:type="spellStart"/>
            <w:r w:rsidRPr="6F099A37">
              <w:rPr>
                <w:rFonts w:ascii="Calibri" w:eastAsia="Calibri" w:hAnsi="Calibri" w:cs="Calibri"/>
              </w:rPr>
              <w:t>appSettings.json</w:t>
            </w:r>
            <w:proofErr w:type="spellEnd"/>
            <w:r w:rsidRPr="6F099A37">
              <w:rPr>
                <w:rFonts w:ascii="Calibri" w:eastAsia="Calibri" w:hAnsi="Calibri" w:cs="Calibri"/>
              </w:rPr>
              <w:t xml:space="preserve"> in .Net core application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D45302" w14:textId="44923FE9" w:rsidR="22CF36E8" w:rsidRDefault="00000000">
            <w:hyperlink r:id="rId46">
              <w:r w:rsidR="22CF36E8" w:rsidRPr="6F099A37">
                <w:rPr>
                  <w:rStyle w:val="Hyperlink"/>
                  <w:rFonts w:ascii="Calibri" w:eastAsia="Calibri" w:hAnsi="Calibri" w:cs="Calibri"/>
                </w:rPr>
                <w:t>https://www.c-sharpcorner.com/article/reading-values-from-appsettings-json-in-asp-net-core/</w:t>
              </w:r>
            </w:hyperlink>
          </w:p>
          <w:p w14:paraId="2C25D660" w14:textId="01D2F1E7" w:rsidR="22CF36E8" w:rsidRDefault="00000000">
            <w:hyperlink r:id="rId47">
              <w:r w:rsidR="22CF36E8" w:rsidRPr="6F099A37">
                <w:rPr>
                  <w:rStyle w:val="Hyperlink"/>
                  <w:rFonts w:ascii="Calibri" w:eastAsia="Calibri" w:hAnsi="Calibri" w:cs="Calibri"/>
                </w:rPr>
                <w:t>https://docs.microsoft.com/en-us/aspnet/core/fundamentals/configuration/?view=aspnetcore-3.1</w:t>
              </w:r>
            </w:hyperlink>
          </w:p>
        </w:tc>
      </w:tr>
    </w:tbl>
    <w:p w14:paraId="0A4ADF9C" w14:textId="448C3A97" w:rsidR="00484955" w:rsidRDefault="00484955" w:rsidP="00484955">
      <w:pPr>
        <w:pStyle w:val="ListParagraph"/>
      </w:pPr>
    </w:p>
    <w:p w14:paraId="7571175F" w14:textId="57D4F069" w:rsidR="004B5970" w:rsidRDefault="004B5970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  <w:r>
        <w:br w:type="page"/>
      </w:r>
    </w:p>
    <w:p w14:paraId="353CCDF7" w14:textId="05AE1604" w:rsidR="009B0962" w:rsidRDefault="009B0962" w:rsidP="00845437">
      <w:pPr>
        <w:pStyle w:val="Heading1"/>
        <w:tabs>
          <w:tab w:val="clear" w:pos="3330"/>
          <w:tab w:val="left" w:pos="1170"/>
        </w:tabs>
        <w:ind w:left="90" w:firstLine="0"/>
      </w:pPr>
      <w:bookmarkStart w:id="30" w:name="_Toc119075145"/>
      <w:r>
        <w:lastRenderedPageBreak/>
        <w:t>Project Templates</w:t>
      </w:r>
      <w:bookmarkEnd w:id="30"/>
    </w:p>
    <w:p w14:paraId="19048FEF" w14:textId="2EC6EDE7" w:rsidR="0064455E" w:rsidRDefault="0064455E" w:rsidP="00E24BEB">
      <w:pPr>
        <w:jc w:val="center"/>
      </w:pPr>
      <w:r>
        <w:object w:dxaOrig="1495" w:dyaOrig="983" w14:anchorId="5F128A68">
          <v:shape id="_x0000_i1026" type="#_x0000_t75" style="width:75pt;height:49.2pt" o:ole="">
            <v:imagedata r:id="rId48" o:title=""/>
          </v:shape>
          <o:OLEObject Type="Embed" ProgID="Package" ShapeID="_x0000_i1026" DrawAspect="Icon" ObjectID="_1730718617" r:id="rId49"/>
        </w:object>
      </w:r>
    </w:p>
    <w:p w14:paraId="20A175A3" w14:textId="1A454880" w:rsidR="00F34130" w:rsidRDefault="00F34130" w:rsidP="00E24BEB">
      <w:pPr>
        <w:jc w:val="center"/>
      </w:pPr>
      <w:r>
        <w:object w:dxaOrig="3745" w:dyaOrig="816" w14:anchorId="473B7F24">
          <v:shape id="_x0000_i1027" type="#_x0000_t75" style="width:117pt;height:40.8pt" o:ole="">
            <v:imagedata r:id="rId50" o:title=""/>
          </v:shape>
          <o:OLEObject Type="Embed" ProgID="Package" ShapeID="_x0000_i1027" DrawAspect="Content" ObjectID="_1730718618" r:id="rId51"/>
        </w:object>
      </w:r>
    </w:p>
    <w:p w14:paraId="78FE8B72" w14:textId="77777777" w:rsidR="0064455E" w:rsidRDefault="0064455E" w:rsidP="00E24BEB">
      <w:pPr>
        <w:jc w:val="center"/>
      </w:pPr>
      <w:r>
        <w:object w:dxaOrig="1495" w:dyaOrig="983" w14:anchorId="58389BCF">
          <v:shape id="_x0000_i1028" type="#_x0000_t75" style="width:75pt;height:49.2pt" o:ole="">
            <v:imagedata r:id="rId52" o:title=""/>
          </v:shape>
          <o:OLEObject Type="Embed" ProgID="Package" ShapeID="_x0000_i1028" DrawAspect="Icon" ObjectID="_1730718619" r:id="rId53"/>
        </w:object>
      </w:r>
    </w:p>
    <w:p w14:paraId="0EBE36BC" w14:textId="77777777" w:rsidR="0064455E" w:rsidRPr="009B0962" w:rsidRDefault="0064455E" w:rsidP="00E24BEB">
      <w:pPr>
        <w:jc w:val="center"/>
      </w:pPr>
      <w:r>
        <w:object w:dxaOrig="1495" w:dyaOrig="983" w14:anchorId="3246784E">
          <v:shape id="_x0000_i1029" type="#_x0000_t75" style="width:75pt;height:49.2pt" o:ole="">
            <v:imagedata r:id="rId54" o:title=""/>
          </v:shape>
          <o:OLEObject Type="Embed" ProgID="Package" ShapeID="_x0000_i1029" DrawAspect="Icon" ObjectID="_1730718620" r:id="rId55"/>
        </w:object>
      </w:r>
    </w:p>
    <w:p w14:paraId="29C2CAAD" w14:textId="0DFEF41E" w:rsidR="009A63CD" w:rsidRDefault="2F9456F4" w:rsidP="00845437">
      <w:pPr>
        <w:pStyle w:val="Heading1"/>
        <w:tabs>
          <w:tab w:val="clear" w:pos="3330"/>
          <w:tab w:val="left" w:pos="1170"/>
        </w:tabs>
        <w:ind w:left="90" w:firstLine="0"/>
      </w:pPr>
      <w:bookmarkStart w:id="31" w:name="_Toc119075146"/>
      <w:r>
        <w:t>Change Log</w:t>
      </w:r>
      <w:bookmarkEnd w:id="31"/>
    </w:p>
    <w:tbl>
      <w:tblPr>
        <w:tblW w:w="8190" w:type="dxa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="009B0962" w:rsidRPr="00106E5F" w14:paraId="3269E809" w14:textId="77777777" w:rsidTr="00AE2372">
        <w:tc>
          <w:tcPr>
            <w:tcW w:w="1087" w:type="dxa"/>
            <w:shd w:val="clear" w:color="auto" w:fill="FFCC99"/>
          </w:tcPr>
          <w:p w14:paraId="1C097589" w14:textId="77777777" w:rsidR="009B0962" w:rsidRPr="00106E5F" w:rsidRDefault="009B0962" w:rsidP="00AE2372">
            <w:pPr>
              <w:pStyle w:val="tablehead"/>
              <w:spacing w:line="240" w:lineRule="auto"/>
            </w:pPr>
          </w:p>
        </w:tc>
        <w:tc>
          <w:tcPr>
            <w:tcW w:w="7103" w:type="dxa"/>
            <w:gridSpan w:val="4"/>
            <w:shd w:val="clear" w:color="auto" w:fill="FFCC99"/>
          </w:tcPr>
          <w:p w14:paraId="31EED4E3" w14:textId="77777777" w:rsidR="009B0962" w:rsidRPr="00106E5F" w:rsidRDefault="009B0962" w:rsidP="00AE2372">
            <w:pPr>
              <w:pStyle w:val="tablehead"/>
              <w:spacing w:line="240" w:lineRule="auto"/>
            </w:pPr>
            <w:r w:rsidRPr="00106E5F">
              <w:t>Changes Made</w:t>
            </w:r>
          </w:p>
        </w:tc>
      </w:tr>
      <w:tr w:rsidR="009B0962" w14:paraId="75A38EA2" w14:textId="77777777" w:rsidTr="00AE2372">
        <w:tc>
          <w:tcPr>
            <w:tcW w:w="1087" w:type="dxa"/>
          </w:tcPr>
          <w:p w14:paraId="23F7821E" w14:textId="77777777" w:rsidR="009B0962" w:rsidRPr="00106E5F" w:rsidRDefault="009B0962" w:rsidP="009B096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V1.0</w:t>
            </w:r>
            <w:r>
              <w:rPr>
                <w:sz w:val="20"/>
              </w:rPr>
              <w:t>.0</w:t>
            </w:r>
          </w:p>
        </w:tc>
        <w:tc>
          <w:tcPr>
            <w:tcW w:w="7103" w:type="dxa"/>
            <w:gridSpan w:val="4"/>
          </w:tcPr>
          <w:p w14:paraId="694776C0" w14:textId="19FF090A" w:rsidR="009B0962" w:rsidRPr="00106E5F" w:rsidRDefault="009B0962" w:rsidP="007643B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 xml:space="preserve">Initial baseline created on </w:t>
            </w:r>
            <w:r w:rsidR="004F2AFB">
              <w:rPr>
                <w:sz w:val="20"/>
              </w:rPr>
              <w:t>11</w:t>
            </w:r>
            <w:r>
              <w:rPr>
                <w:sz w:val="20"/>
              </w:rPr>
              <w:t>-</w:t>
            </w:r>
            <w:r w:rsidR="007643B0">
              <w:rPr>
                <w:sz w:val="20"/>
              </w:rPr>
              <w:t>November</w:t>
            </w:r>
            <w:r>
              <w:rPr>
                <w:sz w:val="20"/>
              </w:rPr>
              <w:t>-2022 by Khaleelullah Hussaini Syed</w:t>
            </w:r>
          </w:p>
        </w:tc>
      </w:tr>
      <w:tr w:rsidR="009B0962" w14:paraId="5966229F" w14:textId="77777777" w:rsidTr="00AE2372">
        <w:trPr>
          <w:cantSplit/>
          <w:trHeight w:val="100"/>
        </w:trPr>
        <w:tc>
          <w:tcPr>
            <w:tcW w:w="1087" w:type="dxa"/>
            <w:vMerge w:val="restart"/>
          </w:tcPr>
          <w:p w14:paraId="1EA3CE25" w14:textId="6228D921" w:rsidR="009B0962" w:rsidRPr="00106E5F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7103" w:type="dxa"/>
            <w:gridSpan w:val="4"/>
          </w:tcPr>
          <w:p w14:paraId="0D282D7F" w14:textId="77777777" w:rsidR="009B0962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tr w:rsidR="009B0962" w14:paraId="1143F877" w14:textId="77777777" w:rsidTr="00AE2372">
        <w:trPr>
          <w:cantSplit/>
          <w:trHeight w:val="100"/>
        </w:trPr>
        <w:tc>
          <w:tcPr>
            <w:tcW w:w="1087" w:type="dxa"/>
            <w:vMerge/>
          </w:tcPr>
          <w:p w14:paraId="3E4B2486" w14:textId="77777777" w:rsidR="009B0962" w:rsidRPr="00106E5F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shd w:val="clear" w:color="auto" w:fill="FFCC99"/>
          </w:tcPr>
          <w:p w14:paraId="63C4FEB2" w14:textId="77777777" w:rsidR="009B0962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>Section</w:t>
            </w:r>
            <w:r w:rsidRPr="00106E5F">
              <w:rPr>
                <w:b/>
                <w:bCs/>
                <w:sz w:val="20"/>
              </w:rPr>
              <w:t xml:space="preserve"> No.</w:t>
            </w:r>
          </w:p>
        </w:tc>
        <w:tc>
          <w:tcPr>
            <w:tcW w:w="1087" w:type="dxa"/>
            <w:shd w:val="clear" w:color="auto" w:fill="FFCC99"/>
          </w:tcPr>
          <w:p w14:paraId="176BE096" w14:textId="77777777" w:rsidR="009B0962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</w:tcPr>
          <w:p w14:paraId="20939FE1" w14:textId="77777777" w:rsidR="009B0962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</w:tcPr>
          <w:p w14:paraId="5A6935DB" w14:textId="77777777" w:rsidR="009B0962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Changes Effected</w:t>
            </w:r>
          </w:p>
        </w:tc>
      </w:tr>
      <w:tr w:rsidR="009B0962" w14:paraId="2FF93476" w14:textId="77777777" w:rsidTr="00AE2372">
        <w:trPr>
          <w:cantSplit/>
          <w:trHeight w:val="100"/>
        </w:trPr>
        <w:tc>
          <w:tcPr>
            <w:tcW w:w="1087" w:type="dxa"/>
            <w:vMerge/>
          </w:tcPr>
          <w:p w14:paraId="62204EE9" w14:textId="77777777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0C802C3F" w14:textId="2196D9B5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 w:val="restart"/>
          </w:tcPr>
          <w:p w14:paraId="2C2E1A12" w14:textId="77777777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 w:val="restart"/>
          </w:tcPr>
          <w:p w14:paraId="7FAAEC51" w14:textId="77777777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5B38E014" w14:textId="5C46C23F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  <w:tr w:rsidR="009B0962" w14:paraId="037F9B51" w14:textId="77777777" w:rsidTr="00AE2372">
        <w:trPr>
          <w:cantSplit/>
          <w:trHeight w:val="100"/>
        </w:trPr>
        <w:tc>
          <w:tcPr>
            <w:tcW w:w="1087" w:type="dxa"/>
            <w:vMerge/>
          </w:tcPr>
          <w:p w14:paraId="76E51CDC" w14:textId="77777777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4E912087" w14:textId="1E153DF5" w:rsidR="009B0962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/>
          </w:tcPr>
          <w:p w14:paraId="3099B795" w14:textId="77777777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14248F1F" w14:textId="77777777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59935062" w14:textId="070D2370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</w:tbl>
    <w:p w14:paraId="4192A5D6" w14:textId="77777777" w:rsidR="009B0962" w:rsidRDefault="009B0962" w:rsidP="009B0962"/>
    <w:bookmarkEnd w:id="1"/>
    <w:bookmarkEnd w:id="2"/>
    <w:bookmarkEnd w:id="3"/>
    <w:p w14:paraId="2BA226A1" w14:textId="77777777" w:rsidR="00222F32" w:rsidRPr="003E5C21" w:rsidRDefault="00222F32" w:rsidP="00322563">
      <w:pPr>
        <w:spacing w:line="240" w:lineRule="auto"/>
      </w:pPr>
    </w:p>
    <w:sectPr w:rsidR="00222F32" w:rsidRPr="003E5C21" w:rsidSect="00747257">
      <w:footerReference w:type="default" r:id="rId56"/>
      <w:headerReference w:type="first" r:id="rId57"/>
      <w:footerReference w:type="first" r:id="rId58"/>
      <w:pgSz w:w="11909" w:h="16834" w:code="9"/>
      <w:pgMar w:top="1440" w:right="2099" w:bottom="117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7532A" w14:textId="77777777" w:rsidR="000B7353" w:rsidRDefault="000B7353">
      <w:r>
        <w:separator/>
      </w:r>
    </w:p>
  </w:endnote>
  <w:endnote w:type="continuationSeparator" w:id="0">
    <w:p w14:paraId="46FDF4D4" w14:textId="77777777" w:rsidR="000B7353" w:rsidRDefault="000B73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04FF1" w14:textId="77777777" w:rsidR="00FE2669" w:rsidRDefault="00FE2669" w:rsidP="00E0476B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2C34E" w14:textId="77777777" w:rsidR="00FE2669" w:rsidRPr="002B50D0" w:rsidRDefault="00FE2669" w:rsidP="002B50D0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129EC" w14:textId="77777777" w:rsidR="000B7353" w:rsidRDefault="000B7353">
      <w:r>
        <w:separator/>
      </w:r>
    </w:p>
  </w:footnote>
  <w:footnote w:type="continuationSeparator" w:id="0">
    <w:p w14:paraId="491D55C6" w14:textId="77777777" w:rsidR="000B7353" w:rsidRDefault="000B73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4490A" w14:textId="77777777" w:rsidR="00FE2669" w:rsidRDefault="00FE2669" w:rsidP="2F9456F4">
    <w:pPr>
      <w:pStyle w:val="Header"/>
      <w:tabs>
        <w:tab w:val="clear" w:pos="8640"/>
        <w:tab w:val="right" w:pos="9720"/>
      </w:tabs>
      <w:ind w:left="-630" w:right="-873"/>
      <w:rPr>
        <w:rFonts w:cs="Arial"/>
        <w:b/>
        <w:bCs/>
        <w:color w:val="7F7F7F" w:themeColor="background1" w:themeShade="7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hybridMultilevel"/>
    <w:tmpl w:val="5628923E"/>
    <w:lvl w:ilvl="0" w:tplc="40649392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  <w:lvl w:ilvl="1" w:tplc="D79AAC40">
      <w:numFmt w:val="decimal"/>
      <w:lvlText w:val=""/>
      <w:lvlJc w:val="left"/>
    </w:lvl>
    <w:lvl w:ilvl="2" w:tplc="AA4A7F12">
      <w:numFmt w:val="decimal"/>
      <w:lvlText w:val=""/>
      <w:lvlJc w:val="left"/>
    </w:lvl>
    <w:lvl w:ilvl="3" w:tplc="670C99B4">
      <w:numFmt w:val="decimal"/>
      <w:lvlText w:val=""/>
      <w:lvlJc w:val="left"/>
    </w:lvl>
    <w:lvl w:ilvl="4" w:tplc="3572AA14">
      <w:numFmt w:val="decimal"/>
      <w:lvlText w:val=""/>
      <w:lvlJc w:val="left"/>
    </w:lvl>
    <w:lvl w:ilvl="5" w:tplc="57D614D2">
      <w:numFmt w:val="decimal"/>
      <w:lvlText w:val=""/>
      <w:lvlJc w:val="left"/>
    </w:lvl>
    <w:lvl w:ilvl="6" w:tplc="10F4D894">
      <w:numFmt w:val="decimal"/>
      <w:lvlText w:val=""/>
      <w:lvlJc w:val="left"/>
    </w:lvl>
    <w:lvl w:ilvl="7" w:tplc="3EB0333A">
      <w:numFmt w:val="decimal"/>
      <w:lvlText w:val=""/>
      <w:lvlJc w:val="left"/>
    </w:lvl>
    <w:lvl w:ilvl="8" w:tplc="B9188430">
      <w:numFmt w:val="decimal"/>
      <w:lvlText w:val=""/>
      <w:lvlJc w:val="left"/>
    </w:lvl>
  </w:abstractNum>
  <w:abstractNum w:abstractNumId="2" w15:restartNumberingAfterBreak="0">
    <w:nsid w:val="FFFFFF7E"/>
    <w:multiLevelType w:val="hybridMultilevel"/>
    <w:tmpl w:val="8986837A"/>
    <w:lvl w:ilvl="0" w:tplc="ACACB738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  <w:lvl w:ilvl="1" w:tplc="95520524">
      <w:numFmt w:val="decimal"/>
      <w:lvlText w:val=""/>
      <w:lvlJc w:val="left"/>
    </w:lvl>
    <w:lvl w:ilvl="2" w:tplc="809C54A2">
      <w:numFmt w:val="decimal"/>
      <w:lvlText w:val=""/>
      <w:lvlJc w:val="left"/>
    </w:lvl>
    <w:lvl w:ilvl="3" w:tplc="26D06CA8">
      <w:numFmt w:val="decimal"/>
      <w:lvlText w:val=""/>
      <w:lvlJc w:val="left"/>
    </w:lvl>
    <w:lvl w:ilvl="4" w:tplc="FA9AB262">
      <w:numFmt w:val="decimal"/>
      <w:lvlText w:val=""/>
      <w:lvlJc w:val="left"/>
    </w:lvl>
    <w:lvl w:ilvl="5" w:tplc="E822F9DE">
      <w:numFmt w:val="decimal"/>
      <w:lvlText w:val=""/>
      <w:lvlJc w:val="left"/>
    </w:lvl>
    <w:lvl w:ilvl="6" w:tplc="563249FC">
      <w:numFmt w:val="decimal"/>
      <w:lvlText w:val=""/>
      <w:lvlJc w:val="left"/>
    </w:lvl>
    <w:lvl w:ilvl="7" w:tplc="B1860A50">
      <w:numFmt w:val="decimal"/>
      <w:lvlText w:val=""/>
      <w:lvlJc w:val="left"/>
    </w:lvl>
    <w:lvl w:ilvl="8" w:tplc="F9F86A4A">
      <w:numFmt w:val="decimal"/>
      <w:lvlText w:val=""/>
      <w:lvlJc w:val="left"/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9673E2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424D9B"/>
    <w:multiLevelType w:val="hybridMultilevel"/>
    <w:tmpl w:val="EA2AD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580295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115799"/>
    <w:multiLevelType w:val="hybridMultilevel"/>
    <w:tmpl w:val="479200A6"/>
    <w:lvl w:ilvl="0" w:tplc="3A8C86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8705A25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8BE032F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09FA602F"/>
    <w:multiLevelType w:val="hybridMultilevel"/>
    <w:tmpl w:val="048CCB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BA450BD"/>
    <w:multiLevelType w:val="hybridMultilevel"/>
    <w:tmpl w:val="4CACE9DA"/>
    <w:lvl w:ilvl="0" w:tplc="2B56E2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0DFA60D4"/>
    <w:multiLevelType w:val="hybridMultilevel"/>
    <w:tmpl w:val="CF8232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F237502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12981016"/>
    <w:multiLevelType w:val="hybridMultilevel"/>
    <w:tmpl w:val="BF48CD8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3" w15:restartNumberingAfterBreak="0">
    <w:nsid w:val="1AEB6CD9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B54226A"/>
    <w:multiLevelType w:val="hybridMultilevel"/>
    <w:tmpl w:val="F028C4CE"/>
    <w:lvl w:ilvl="0" w:tplc="CE9813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1C5361AA"/>
    <w:multiLevelType w:val="hybridMultilevel"/>
    <w:tmpl w:val="480C47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E030060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EEC07C7"/>
    <w:multiLevelType w:val="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3330"/>
        </w:tabs>
        <w:ind w:left="297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31"/>
        </w:tabs>
        <w:ind w:left="1211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28" w15:restartNumberingAfterBreak="0">
    <w:nsid w:val="1F123071"/>
    <w:multiLevelType w:val="hybridMultilevel"/>
    <w:tmpl w:val="A046092A"/>
    <w:lvl w:ilvl="0" w:tplc="E82224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20EE0094"/>
    <w:multiLevelType w:val="hybridMultilevel"/>
    <w:tmpl w:val="5FD611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147633E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1EE532C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23860205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45D4C51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4CC598F"/>
    <w:multiLevelType w:val="hybridMultilevel"/>
    <w:tmpl w:val="1B38B6C2"/>
    <w:lvl w:ilvl="0" w:tplc="7CA40C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274B2594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DA0194B"/>
    <w:multiLevelType w:val="hybridMultilevel"/>
    <w:tmpl w:val="048CCB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05C673E"/>
    <w:multiLevelType w:val="hybridMultilevel"/>
    <w:tmpl w:val="1FBCCA6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306E26F7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3450DDC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7F441B6"/>
    <w:multiLevelType w:val="hybridMultilevel"/>
    <w:tmpl w:val="4FF601B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3CB07E04"/>
    <w:multiLevelType w:val="hybridMultilevel"/>
    <w:tmpl w:val="63FACB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DB1757D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FAB43F8"/>
    <w:multiLevelType w:val="hybridMultilevel"/>
    <w:tmpl w:val="8666A0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FD22CCD"/>
    <w:multiLevelType w:val="hybridMultilevel"/>
    <w:tmpl w:val="104CABC4"/>
    <w:lvl w:ilvl="0" w:tplc="78E429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403C0462"/>
    <w:multiLevelType w:val="hybridMultilevel"/>
    <w:tmpl w:val="B24211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0442516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0B06A8C"/>
    <w:multiLevelType w:val="hybridMultilevel"/>
    <w:tmpl w:val="AF26EFF0"/>
    <w:lvl w:ilvl="0" w:tplc="08B6A6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40FF363F"/>
    <w:multiLevelType w:val="hybridMultilevel"/>
    <w:tmpl w:val="AF26EFF0"/>
    <w:lvl w:ilvl="0" w:tplc="08B6A6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428B1EF5"/>
    <w:multiLevelType w:val="hybridMultilevel"/>
    <w:tmpl w:val="479200A6"/>
    <w:lvl w:ilvl="0" w:tplc="3A8C86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44E8334D"/>
    <w:multiLevelType w:val="hybridMultilevel"/>
    <w:tmpl w:val="87684A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5161DF3"/>
    <w:multiLevelType w:val="hybridMultilevel"/>
    <w:tmpl w:val="CF8232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9810EB1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AF31B54"/>
    <w:multiLevelType w:val="hybridMultilevel"/>
    <w:tmpl w:val="2834AF52"/>
    <w:lvl w:ilvl="0" w:tplc="E794AE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4B041ABB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0965BC0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0C1439B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2EA29F8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4ED54A2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6FC4FAB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7DA08D6"/>
    <w:multiLevelType w:val="hybridMultilevel"/>
    <w:tmpl w:val="307454A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5FDF3710"/>
    <w:multiLevelType w:val="hybridMultilevel"/>
    <w:tmpl w:val="5CAA4C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0BB21CB"/>
    <w:multiLevelType w:val="hybridMultilevel"/>
    <w:tmpl w:val="1E2AAB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4BB18EA"/>
    <w:multiLevelType w:val="hybridMultilevel"/>
    <w:tmpl w:val="F10AA1A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9B20DDB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A016CDD"/>
    <w:multiLevelType w:val="hybridMultilevel"/>
    <w:tmpl w:val="850A3766"/>
    <w:lvl w:ilvl="0" w:tplc="7CA417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6D7D1CAE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49D69A7"/>
    <w:multiLevelType w:val="hybridMultilevel"/>
    <w:tmpl w:val="649051E2"/>
    <w:lvl w:ilvl="0" w:tplc="CF0A65C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4A1176A"/>
    <w:multiLevelType w:val="hybridMultilevel"/>
    <w:tmpl w:val="937ECB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6986F0A"/>
    <w:multiLevelType w:val="hybridMultilevel"/>
    <w:tmpl w:val="1B38B6C2"/>
    <w:lvl w:ilvl="0" w:tplc="7CA40C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7B9A123C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E863EA1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7428287">
    <w:abstractNumId w:val="21"/>
  </w:num>
  <w:num w:numId="2" w16cid:durableId="1035691160">
    <w:abstractNumId w:val="16"/>
  </w:num>
  <w:num w:numId="3" w16cid:durableId="204173008">
    <w:abstractNumId w:val="9"/>
  </w:num>
  <w:num w:numId="4" w16cid:durableId="1234587681">
    <w:abstractNumId w:val="7"/>
  </w:num>
  <w:num w:numId="5" w16cid:durableId="595478617">
    <w:abstractNumId w:val="6"/>
  </w:num>
  <w:num w:numId="6" w16cid:durableId="555507112">
    <w:abstractNumId w:val="5"/>
  </w:num>
  <w:num w:numId="7" w16cid:durableId="1394156305">
    <w:abstractNumId w:val="4"/>
  </w:num>
  <w:num w:numId="8" w16cid:durableId="1944799816">
    <w:abstractNumId w:val="8"/>
  </w:num>
  <w:num w:numId="9" w16cid:durableId="592859909">
    <w:abstractNumId w:val="3"/>
  </w:num>
  <w:num w:numId="10" w16cid:durableId="1190218264">
    <w:abstractNumId w:val="2"/>
  </w:num>
  <w:num w:numId="11" w16cid:durableId="191573694">
    <w:abstractNumId w:val="1"/>
  </w:num>
  <w:num w:numId="12" w16cid:durableId="21908346">
    <w:abstractNumId w:val="0"/>
  </w:num>
  <w:num w:numId="13" w16cid:durableId="1055934792">
    <w:abstractNumId w:val="32"/>
  </w:num>
  <w:num w:numId="14" w16cid:durableId="1317996305">
    <w:abstractNumId w:val="27"/>
  </w:num>
  <w:num w:numId="15" w16cid:durableId="830027880">
    <w:abstractNumId w:val="22"/>
  </w:num>
  <w:num w:numId="16" w16cid:durableId="431249060">
    <w:abstractNumId w:val="61"/>
  </w:num>
  <w:num w:numId="17" w16cid:durableId="1804469540">
    <w:abstractNumId w:val="41"/>
  </w:num>
  <w:num w:numId="18" w16cid:durableId="1524006051">
    <w:abstractNumId w:val="38"/>
  </w:num>
  <w:num w:numId="19" w16cid:durableId="1330253048">
    <w:abstractNumId w:val="11"/>
  </w:num>
  <w:num w:numId="20" w16cid:durableId="463081168">
    <w:abstractNumId w:val="20"/>
  </w:num>
  <w:num w:numId="21" w16cid:durableId="439646998">
    <w:abstractNumId w:val="67"/>
  </w:num>
  <w:num w:numId="22" w16cid:durableId="275328358">
    <w:abstractNumId w:val="33"/>
  </w:num>
  <w:num w:numId="23" w16cid:durableId="398864933">
    <w:abstractNumId w:val="71"/>
  </w:num>
  <w:num w:numId="24" w16cid:durableId="1573462760">
    <w:abstractNumId w:val="39"/>
  </w:num>
  <w:num w:numId="25" w16cid:durableId="891504793">
    <w:abstractNumId w:val="23"/>
  </w:num>
  <w:num w:numId="26" w16cid:durableId="322202045">
    <w:abstractNumId w:val="59"/>
  </w:num>
  <w:num w:numId="27" w16cid:durableId="1904633205">
    <w:abstractNumId w:val="55"/>
  </w:num>
  <w:num w:numId="28" w16cid:durableId="1516189482">
    <w:abstractNumId w:val="30"/>
  </w:num>
  <w:num w:numId="29" w16cid:durableId="584918991">
    <w:abstractNumId w:val="14"/>
  </w:num>
  <w:num w:numId="30" w16cid:durableId="958875664">
    <w:abstractNumId w:val="68"/>
  </w:num>
  <w:num w:numId="31" w16cid:durableId="479932298">
    <w:abstractNumId w:val="60"/>
  </w:num>
  <w:num w:numId="32" w16cid:durableId="1113862702">
    <w:abstractNumId w:val="72"/>
  </w:num>
  <w:num w:numId="33" w16cid:durableId="40832000">
    <w:abstractNumId w:val="58"/>
  </w:num>
  <w:num w:numId="34" w16cid:durableId="164050687">
    <w:abstractNumId w:val="34"/>
  </w:num>
  <w:num w:numId="35" w16cid:durableId="735933334">
    <w:abstractNumId w:val="26"/>
  </w:num>
  <w:num w:numId="36" w16cid:durableId="433283121">
    <w:abstractNumId w:val="15"/>
  </w:num>
  <w:num w:numId="37" w16cid:durableId="821508240">
    <w:abstractNumId w:val="43"/>
  </w:num>
  <w:num w:numId="38" w16cid:durableId="679548192">
    <w:abstractNumId w:val="40"/>
  </w:num>
  <w:num w:numId="39" w16cid:durableId="1340425806">
    <w:abstractNumId w:val="10"/>
  </w:num>
  <w:num w:numId="40" w16cid:durableId="1625888820">
    <w:abstractNumId w:val="57"/>
  </w:num>
  <w:num w:numId="41" w16cid:durableId="2047633796">
    <w:abstractNumId w:val="47"/>
  </w:num>
  <w:num w:numId="42" w16cid:durableId="2014185104">
    <w:abstractNumId w:val="65"/>
  </w:num>
  <w:num w:numId="43" w16cid:durableId="898979992">
    <w:abstractNumId w:val="36"/>
  </w:num>
  <w:num w:numId="44" w16cid:durableId="1829324947">
    <w:abstractNumId w:val="56"/>
  </w:num>
  <w:num w:numId="45" w16cid:durableId="1116103267">
    <w:abstractNumId w:val="31"/>
  </w:num>
  <w:num w:numId="46" w16cid:durableId="1024208246">
    <w:abstractNumId w:val="12"/>
  </w:num>
  <w:num w:numId="47" w16cid:durableId="600649160">
    <w:abstractNumId w:val="53"/>
  </w:num>
  <w:num w:numId="48" w16cid:durableId="55013401">
    <w:abstractNumId w:val="44"/>
  </w:num>
  <w:num w:numId="49" w16cid:durableId="133724369">
    <w:abstractNumId w:val="64"/>
  </w:num>
  <w:num w:numId="50" w16cid:durableId="1653294384">
    <w:abstractNumId w:val="29"/>
  </w:num>
  <w:num w:numId="51" w16cid:durableId="401217758">
    <w:abstractNumId w:val="37"/>
  </w:num>
  <w:num w:numId="52" w16cid:durableId="882406096">
    <w:abstractNumId w:val="49"/>
  </w:num>
  <w:num w:numId="53" w16cid:durableId="1566522811">
    <w:abstractNumId w:val="35"/>
  </w:num>
  <w:num w:numId="54" w16cid:durableId="818496244">
    <w:abstractNumId w:val="24"/>
  </w:num>
  <w:num w:numId="55" w16cid:durableId="812022939">
    <w:abstractNumId w:val="69"/>
  </w:num>
  <w:num w:numId="56" w16cid:durableId="1243485759">
    <w:abstractNumId w:val="63"/>
  </w:num>
  <w:num w:numId="57" w16cid:durableId="458568293">
    <w:abstractNumId w:val="25"/>
  </w:num>
  <w:num w:numId="58" w16cid:durableId="1568489062">
    <w:abstractNumId w:val="45"/>
  </w:num>
  <w:num w:numId="59" w16cid:durableId="769274968">
    <w:abstractNumId w:val="19"/>
  </w:num>
  <w:num w:numId="60" w16cid:durableId="1641304398">
    <w:abstractNumId w:val="54"/>
  </w:num>
  <w:num w:numId="61" w16cid:durableId="207377114">
    <w:abstractNumId w:val="13"/>
  </w:num>
  <w:num w:numId="62" w16cid:durableId="358511560">
    <w:abstractNumId w:val="46"/>
  </w:num>
  <w:num w:numId="63" w16cid:durableId="717705994">
    <w:abstractNumId w:val="62"/>
  </w:num>
  <w:num w:numId="64" w16cid:durableId="735976933">
    <w:abstractNumId w:val="18"/>
  </w:num>
  <w:num w:numId="65" w16cid:durableId="1304890581">
    <w:abstractNumId w:val="66"/>
  </w:num>
  <w:num w:numId="66" w16cid:durableId="2062901882">
    <w:abstractNumId w:val="28"/>
  </w:num>
  <w:num w:numId="67" w16cid:durableId="1120413929">
    <w:abstractNumId w:val="70"/>
  </w:num>
  <w:num w:numId="68" w16cid:durableId="2018342017">
    <w:abstractNumId w:val="42"/>
  </w:num>
  <w:num w:numId="69" w16cid:durableId="1034773932">
    <w:abstractNumId w:val="17"/>
  </w:num>
  <w:num w:numId="70" w16cid:durableId="688457465">
    <w:abstractNumId w:val="51"/>
  </w:num>
  <w:num w:numId="71" w16cid:durableId="2040429307">
    <w:abstractNumId w:val="52"/>
  </w:num>
  <w:num w:numId="72" w16cid:durableId="1734966861">
    <w:abstractNumId w:val="48"/>
  </w:num>
  <w:num w:numId="73" w16cid:durableId="1900288631">
    <w:abstractNumId w:val="50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B83"/>
    <w:rsid w:val="000014AB"/>
    <w:rsid w:val="000014E3"/>
    <w:rsid w:val="000029EA"/>
    <w:rsid w:val="00003207"/>
    <w:rsid w:val="0000322C"/>
    <w:rsid w:val="000038B2"/>
    <w:rsid w:val="00003961"/>
    <w:rsid w:val="00003B07"/>
    <w:rsid w:val="00003B58"/>
    <w:rsid w:val="00004470"/>
    <w:rsid w:val="00004A4D"/>
    <w:rsid w:val="00005177"/>
    <w:rsid w:val="00005689"/>
    <w:rsid w:val="0000613E"/>
    <w:rsid w:val="00006482"/>
    <w:rsid w:val="00007AA1"/>
    <w:rsid w:val="00010ECE"/>
    <w:rsid w:val="000111EF"/>
    <w:rsid w:val="00013FC2"/>
    <w:rsid w:val="00014342"/>
    <w:rsid w:val="0001439D"/>
    <w:rsid w:val="00015AAF"/>
    <w:rsid w:val="0001672A"/>
    <w:rsid w:val="00017A02"/>
    <w:rsid w:val="00017E6F"/>
    <w:rsid w:val="00020990"/>
    <w:rsid w:val="00021DCB"/>
    <w:rsid w:val="0002241F"/>
    <w:rsid w:val="000232C2"/>
    <w:rsid w:val="00026767"/>
    <w:rsid w:val="0003085A"/>
    <w:rsid w:val="00031C78"/>
    <w:rsid w:val="00033945"/>
    <w:rsid w:val="00034065"/>
    <w:rsid w:val="00035742"/>
    <w:rsid w:val="00037061"/>
    <w:rsid w:val="00041F34"/>
    <w:rsid w:val="00042EE8"/>
    <w:rsid w:val="000433D2"/>
    <w:rsid w:val="00043499"/>
    <w:rsid w:val="00044B10"/>
    <w:rsid w:val="00044EB7"/>
    <w:rsid w:val="00045FD3"/>
    <w:rsid w:val="000462FB"/>
    <w:rsid w:val="00046E53"/>
    <w:rsid w:val="00046EC8"/>
    <w:rsid w:val="00047802"/>
    <w:rsid w:val="00047E3E"/>
    <w:rsid w:val="00050C81"/>
    <w:rsid w:val="00050FDC"/>
    <w:rsid w:val="00051119"/>
    <w:rsid w:val="00051F16"/>
    <w:rsid w:val="0005286C"/>
    <w:rsid w:val="000543F6"/>
    <w:rsid w:val="0005473A"/>
    <w:rsid w:val="00054890"/>
    <w:rsid w:val="000559F1"/>
    <w:rsid w:val="000569CD"/>
    <w:rsid w:val="000577D5"/>
    <w:rsid w:val="00057DCB"/>
    <w:rsid w:val="00060FD2"/>
    <w:rsid w:val="00062CB6"/>
    <w:rsid w:val="00063567"/>
    <w:rsid w:val="00063D7C"/>
    <w:rsid w:val="0006424B"/>
    <w:rsid w:val="000652EA"/>
    <w:rsid w:val="0006592A"/>
    <w:rsid w:val="00065C60"/>
    <w:rsid w:val="000678F8"/>
    <w:rsid w:val="00071ABA"/>
    <w:rsid w:val="00071B85"/>
    <w:rsid w:val="00071B86"/>
    <w:rsid w:val="00072FDD"/>
    <w:rsid w:val="0007301C"/>
    <w:rsid w:val="00073CE0"/>
    <w:rsid w:val="0007491F"/>
    <w:rsid w:val="00074F0A"/>
    <w:rsid w:val="0007523F"/>
    <w:rsid w:val="0007562B"/>
    <w:rsid w:val="00076035"/>
    <w:rsid w:val="00076889"/>
    <w:rsid w:val="00076D15"/>
    <w:rsid w:val="00077C7E"/>
    <w:rsid w:val="000803ED"/>
    <w:rsid w:val="0008108C"/>
    <w:rsid w:val="00083885"/>
    <w:rsid w:val="00083DEF"/>
    <w:rsid w:val="00083FD6"/>
    <w:rsid w:val="000841A7"/>
    <w:rsid w:val="000850D6"/>
    <w:rsid w:val="00090654"/>
    <w:rsid w:val="00090D63"/>
    <w:rsid w:val="000910AD"/>
    <w:rsid w:val="000924D9"/>
    <w:rsid w:val="00093595"/>
    <w:rsid w:val="0009368A"/>
    <w:rsid w:val="00093AB7"/>
    <w:rsid w:val="00093D87"/>
    <w:rsid w:val="00093E20"/>
    <w:rsid w:val="00093F14"/>
    <w:rsid w:val="00095523"/>
    <w:rsid w:val="00095756"/>
    <w:rsid w:val="00095A4F"/>
    <w:rsid w:val="00096491"/>
    <w:rsid w:val="0009673E"/>
    <w:rsid w:val="000970C7"/>
    <w:rsid w:val="000972AE"/>
    <w:rsid w:val="0009735E"/>
    <w:rsid w:val="000A144A"/>
    <w:rsid w:val="000A1A5E"/>
    <w:rsid w:val="000A3067"/>
    <w:rsid w:val="000A352C"/>
    <w:rsid w:val="000A4091"/>
    <w:rsid w:val="000A57ED"/>
    <w:rsid w:val="000A57F0"/>
    <w:rsid w:val="000A5E8A"/>
    <w:rsid w:val="000A610F"/>
    <w:rsid w:val="000A61A5"/>
    <w:rsid w:val="000A6213"/>
    <w:rsid w:val="000A67F4"/>
    <w:rsid w:val="000A79A6"/>
    <w:rsid w:val="000B0B67"/>
    <w:rsid w:val="000B0CB1"/>
    <w:rsid w:val="000B1ADE"/>
    <w:rsid w:val="000B237F"/>
    <w:rsid w:val="000B2C83"/>
    <w:rsid w:val="000B354B"/>
    <w:rsid w:val="000B485C"/>
    <w:rsid w:val="000B574F"/>
    <w:rsid w:val="000B68E7"/>
    <w:rsid w:val="000B7353"/>
    <w:rsid w:val="000C04CF"/>
    <w:rsid w:val="000C12CF"/>
    <w:rsid w:val="000C191E"/>
    <w:rsid w:val="000C1B4B"/>
    <w:rsid w:val="000C1E28"/>
    <w:rsid w:val="000C2205"/>
    <w:rsid w:val="000C343B"/>
    <w:rsid w:val="000C3E37"/>
    <w:rsid w:val="000C4856"/>
    <w:rsid w:val="000C4F35"/>
    <w:rsid w:val="000C5390"/>
    <w:rsid w:val="000C5A45"/>
    <w:rsid w:val="000C5CAA"/>
    <w:rsid w:val="000C6186"/>
    <w:rsid w:val="000C7FB6"/>
    <w:rsid w:val="000D0731"/>
    <w:rsid w:val="000D24D2"/>
    <w:rsid w:val="000D3C30"/>
    <w:rsid w:val="000D58DF"/>
    <w:rsid w:val="000D5E0E"/>
    <w:rsid w:val="000D5E29"/>
    <w:rsid w:val="000D6671"/>
    <w:rsid w:val="000D76F3"/>
    <w:rsid w:val="000D7C2C"/>
    <w:rsid w:val="000E1BCE"/>
    <w:rsid w:val="000E211A"/>
    <w:rsid w:val="000E2252"/>
    <w:rsid w:val="000E2295"/>
    <w:rsid w:val="000E2713"/>
    <w:rsid w:val="000E2E69"/>
    <w:rsid w:val="000E48F5"/>
    <w:rsid w:val="000E69B3"/>
    <w:rsid w:val="000E722E"/>
    <w:rsid w:val="000E7D4A"/>
    <w:rsid w:val="000F0442"/>
    <w:rsid w:val="000F09E0"/>
    <w:rsid w:val="000F2173"/>
    <w:rsid w:val="000F2E59"/>
    <w:rsid w:val="000F44E0"/>
    <w:rsid w:val="000F5EE1"/>
    <w:rsid w:val="000F6961"/>
    <w:rsid w:val="000F741C"/>
    <w:rsid w:val="00100FE7"/>
    <w:rsid w:val="00102F54"/>
    <w:rsid w:val="00102FD2"/>
    <w:rsid w:val="0010349C"/>
    <w:rsid w:val="00103C24"/>
    <w:rsid w:val="001044F9"/>
    <w:rsid w:val="001045EF"/>
    <w:rsid w:val="001047C9"/>
    <w:rsid w:val="00105A27"/>
    <w:rsid w:val="00105A60"/>
    <w:rsid w:val="00105A98"/>
    <w:rsid w:val="0010641F"/>
    <w:rsid w:val="00106EA2"/>
    <w:rsid w:val="00107502"/>
    <w:rsid w:val="00110008"/>
    <w:rsid w:val="00111C7C"/>
    <w:rsid w:val="0011359D"/>
    <w:rsid w:val="0011614A"/>
    <w:rsid w:val="00116748"/>
    <w:rsid w:val="00120DA4"/>
    <w:rsid w:val="001217F8"/>
    <w:rsid w:val="0012192F"/>
    <w:rsid w:val="0012196E"/>
    <w:rsid w:val="001222D6"/>
    <w:rsid w:val="001237B2"/>
    <w:rsid w:val="00123AF4"/>
    <w:rsid w:val="00124882"/>
    <w:rsid w:val="00125E65"/>
    <w:rsid w:val="001302CD"/>
    <w:rsid w:val="00130783"/>
    <w:rsid w:val="0013185C"/>
    <w:rsid w:val="00132BE0"/>
    <w:rsid w:val="00132F0A"/>
    <w:rsid w:val="001330F5"/>
    <w:rsid w:val="00133AE9"/>
    <w:rsid w:val="001343D6"/>
    <w:rsid w:val="001351E0"/>
    <w:rsid w:val="00135941"/>
    <w:rsid w:val="001363C4"/>
    <w:rsid w:val="001402CB"/>
    <w:rsid w:val="00140E0B"/>
    <w:rsid w:val="00144333"/>
    <w:rsid w:val="00145B1E"/>
    <w:rsid w:val="00145F15"/>
    <w:rsid w:val="00146A1B"/>
    <w:rsid w:val="00147312"/>
    <w:rsid w:val="00147626"/>
    <w:rsid w:val="00147BB6"/>
    <w:rsid w:val="0015168D"/>
    <w:rsid w:val="00151AED"/>
    <w:rsid w:val="00151B7C"/>
    <w:rsid w:val="001520E8"/>
    <w:rsid w:val="0015210F"/>
    <w:rsid w:val="001524E7"/>
    <w:rsid w:val="00152886"/>
    <w:rsid w:val="00152F05"/>
    <w:rsid w:val="00153BF0"/>
    <w:rsid w:val="0015417D"/>
    <w:rsid w:val="0015700A"/>
    <w:rsid w:val="00157425"/>
    <w:rsid w:val="00157E31"/>
    <w:rsid w:val="00157E5E"/>
    <w:rsid w:val="001602D1"/>
    <w:rsid w:val="001610F0"/>
    <w:rsid w:val="00161B4D"/>
    <w:rsid w:val="00163134"/>
    <w:rsid w:val="001635F0"/>
    <w:rsid w:val="001639AD"/>
    <w:rsid w:val="001659F2"/>
    <w:rsid w:val="00165B19"/>
    <w:rsid w:val="001662F7"/>
    <w:rsid w:val="0016698C"/>
    <w:rsid w:val="001671F2"/>
    <w:rsid w:val="00167BF3"/>
    <w:rsid w:val="001704B8"/>
    <w:rsid w:val="00171BAD"/>
    <w:rsid w:val="00172248"/>
    <w:rsid w:val="0017259C"/>
    <w:rsid w:val="00173720"/>
    <w:rsid w:val="00176505"/>
    <w:rsid w:val="00176882"/>
    <w:rsid w:val="00176A19"/>
    <w:rsid w:val="0017769D"/>
    <w:rsid w:val="00181AAE"/>
    <w:rsid w:val="00182B47"/>
    <w:rsid w:val="00183A59"/>
    <w:rsid w:val="0018475F"/>
    <w:rsid w:val="001850B2"/>
    <w:rsid w:val="00186716"/>
    <w:rsid w:val="00186CAE"/>
    <w:rsid w:val="00186F47"/>
    <w:rsid w:val="001877D0"/>
    <w:rsid w:val="00187987"/>
    <w:rsid w:val="00187E28"/>
    <w:rsid w:val="0019108F"/>
    <w:rsid w:val="00191444"/>
    <w:rsid w:val="001919A4"/>
    <w:rsid w:val="00192A9C"/>
    <w:rsid w:val="00192AE2"/>
    <w:rsid w:val="0019384E"/>
    <w:rsid w:val="0019483F"/>
    <w:rsid w:val="0019589D"/>
    <w:rsid w:val="00195CB1"/>
    <w:rsid w:val="00196044"/>
    <w:rsid w:val="00196338"/>
    <w:rsid w:val="001A2467"/>
    <w:rsid w:val="001A3778"/>
    <w:rsid w:val="001A4577"/>
    <w:rsid w:val="001A4762"/>
    <w:rsid w:val="001A5347"/>
    <w:rsid w:val="001A55F4"/>
    <w:rsid w:val="001A6454"/>
    <w:rsid w:val="001A6D81"/>
    <w:rsid w:val="001A787E"/>
    <w:rsid w:val="001A7B21"/>
    <w:rsid w:val="001A7FCD"/>
    <w:rsid w:val="001B17B2"/>
    <w:rsid w:val="001B2BFB"/>
    <w:rsid w:val="001B3754"/>
    <w:rsid w:val="001B3A35"/>
    <w:rsid w:val="001B3B98"/>
    <w:rsid w:val="001B3C9D"/>
    <w:rsid w:val="001B4558"/>
    <w:rsid w:val="001B54A0"/>
    <w:rsid w:val="001B7536"/>
    <w:rsid w:val="001C4489"/>
    <w:rsid w:val="001C478C"/>
    <w:rsid w:val="001C4B87"/>
    <w:rsid w:val="001C4BAD"/>
    <w:rsid w:val="001C5944"/>
    <w:rsid w:val="001C5F11"/>
    <w:rsid w:val="001C792E"/>
    <w:rsid w:val="001C7A52"/>
    <w:rsid w:val="001D0709"/>
    <w:rsid w:val="001D0B1F"/>
    <w:rsid w:val="001D0CA0"/>
    <w:rsid w:val="001D2B30"/>
    <w:rsid w:val="001D447C"/>
    <w:rsid w:val="001D66B3"/>
    <w:rsid w:val="001D7BF4"/>
    <w:rsid w:val="001E07DF"/>
    <w:rsid w:val="001E0D51"/>
    <w:rsid w:val="001E2105"/>
    <w:rsid w:val="001E2106"/>
    <w:rsid w:val="001E253B"/>
    <w:rsid w:val="001E2F09"/>
    <w:rsid w:val="001E3159"/>
    <w:rsid w:val="001E3252"/>
    <w:rsid w:val="001E4E06"/>
    <w:rsid w:val="001E64F7"/>
    <w:rsid w:val="001E6934"/>
    <w:rsid w:val="001E779A"/>
    <w:rsid w:val="001E78A7"/>
    <w:rsid w:val="001F0002"/>
    <w:rsid w:val="001F0CCA"/>
    <w:rsid w:val="001F21E9"/>
    <w:rsid w:val="001F3992"/>
    <w:rsid w:val="001F3CD7"/>
    <w:rsid w:val="001F439B"/>
    <w:rsid w:val="001F469F"/>
    <w:rsid w:val="001F4950"/>
    <w:rsid w:val="001F6AF7"/>
    <w:rsid w:val="001F6F36"/>
    <w:rsid w:val="001F74E6"/>
    <w:rsid w:val="00200442"/>
    <w:rsid w:val="00200615"/>
    <w:rsid w:val="00200638"/>
    <w:rsid w:val="002019A1"/>
    <w:rsid w:val="00201A65"/>
    <w:rsid w:val="00202B41"/>
    <w:rsid w:val="00202EC7"/>
    <w:rsid w:val="00202FA4"/>
    <w:rsid w:val="00204538"/>
    <w:rsid w:val="00204963"/>
    <w:rsid w:val="00205909"/>
    <w:rsid w:val="00205AFA"/>
    <w:rsid w:val="00205D4C"/>
    <w:rsid w:val="00205DAF"/>
    <w:rsid w:val="0020695B"/>
    <w:rsid w:val="00207B82"/>
    <w:rsid w:val="002104E6"/>
    <w:rsid w:val="002105AC"/>
    <w:rsid w:val="00210956"/>
    <w:rsid w:val="00212171"/>
    <w:rsid w:val="00215E62"/>
    <w:rsid w:val="00220B47"/>
    <w:rsid w:val="00221252"/>
    <w:rsid w:val="00222B62"/>
    <w:rsid w:val="00222F32"/>
    <w:rsid w:val="00223D65"/>
    <w:rsid w:val="00224318"/>
    <w:rsid w:val="00225399"/>
    <w:rsid w:val="0022555D"/>
    <w:rsid w:val="002255D2"/>
    <w:rsid w:val="00230887"/>
    <w:rsid w:val="00230D92"/>
    <w:rsid w:val="0023206C"/>
    <w:rsid w:val="00233360"/>
    <w:rsid w:val="00234644"/>
    <w:rsid w:val="0023538D"/>
    <w:rsid w:val="002354C9"/>
    <w:rsid w:val="00236086"/>
    <w:rsid w:val="00236460"/>
    <w:rsid w:val="00240E02"/>
    <w:rsid w:val="00241E10"/>
    <w:rsid w:val="002423CC"/>
    <w:rsid w:val="00242620"/>
    <w:rsid w:val="002428F2"/>
    <w:rsid w:val="00244953"/>
    <w:rsid w:val="00245738"/>
    <w:rsid w:val="00246673"/>
    <w:rsid w:val="00246A63"/>
    <w:rsid w:val="0025064A"/>
    <w:rsid w:val="002526EE"/>
    <w:rsid w:val="00253605"/>
    <w:rsid w:val="0025398C"/>
    <w:rsid w:val="00254776"/>
    <w:rsid w:val="002547B9"/>
    <w:rsid w:val="00254811"/>
    <w:rsid w:val="0025511C"/>
    <w:rsid w:val="0025575E"/>
    <w:rsid w:val="002560AE"/>
    <w:rsid w:val="002566BF"/>
    <w:rsid w:val="00260855"/>
    <w:rsid w:val="00263E3E"/>
    <w:rsid w:val="00264E5A"/>
    <w:rsid w:val="00265BC4"/>
    <w:rsid w:val="002675C3"/>
    <w:rsid w:val="00267CE2"/>
    <w:rsid w:val="002714B3"/>
    <w:rsid w:val="00271AE1"/>
    <w:rsid w:val="00271F8D"/>
    <w:rsid w:val="0027261C"/>
    <w:rsid w:val="002730A5"/>
    <w:rsid w:val="0027338D"/>
    <w:rsid w:val="002735CC"/>
    <w:rsid w:val="0027393C"/>
    <w:rsid w:val="00273C7B"/>
    <w:rsid w:val="002742C9"/>
    <w:rsid w:val="00274BB5"/>
    <w:rsid w:val="00275542"/>
    <w:rsid w:val="00275571"/>
    <w:rsid w:val="0027565C"/>
    <w:rsid w:val="00275D0F"/>
    <w:rsid w:val="0027608C"/>
    <w:rsid w:val="00276285"/>
    <w:rsid w:val="002776E0"/>
    <w:rsid w:val="00277B6D"/>
    <w:rsid w:val="00280FFE"/>
    <w:rsid w:val="002813A8"/>
    <w:rsid w:val="002814A6"/>
    <w:rsid w:val="002825B3"/>
    <w:rsid w:val="0028401D"/>
    <w:rsid w:val="00284B6E"/>
    <w:rsid w:val="0028543D"/>
    <w:rsid w:val="002861E4"/>
    <w:rsid w:val="00287836"/>
    <w:rsid w:val="00287913"/>
    <w:rsid w:val="00287B08"/>
    <w:rsid w:val="002904B7"/>
    <w:rsid w:val="00291118"/>
    <w:rsid w:val="0029182E"/>
    <w:rsid w:val="002920DF"/>
    <w:rsid w:val="00292119"/>
    <w:rsid w:val="0029272C"/>
    <w:rsid w:val="00292D55"/>
    <w:rsid w:val="00293DCA"/>
    <w:rsid w:val="002944A1"/>
    <w:rsid w:val="0029512A"/>
    <w:rsid w:val="002971AE"/>
    <w:rsid w:val="00297606"/>
    <w:rsid w:val="002A1A3E"/>
    <w:rsid w:val="002A2310"/>
    <w:rsid w:val="002A2B7A"/>
    <w:rsid w:val="002A34A6"/>
    <w:rsid w:val="002A352B"/>
    <w:rsid w:val="002A3B0F"/>
    <w:rsid w:val="002A47BB"/>
    <w:rsid w:val="002A49E3"/>
    <w:rsid w:val="002A4A6E"/>
    <w:rsid w:val="002A53F5"/>
    <w:rsid w:val="002A5899"/>
    <w:rsid w:val="002A6748"/>
    <w:rsid w:val="002B042D"/>
    <w:rsid w:val="002B0826"/>
    <w:rsid w:val="002B1336"/>
    <w:rsid w:val="002B24AC"/>
    <w:rsid w:val="002B24F2"/>
    <w:rsid w:val="002B24FF"/>
    <w:rsid w:val="002B252E"/>
    <w:rsid w:val="002B4414"/>
    <w:rsid w:val="002B50D0"/>
    <w:rsid w:val="002B77BC"/>
    <w:rsid w:val="002C081B"/>
    <w:rsid w:val="002C0D44"/>
    <w:rsid w:val="002C1589"/>
    <w:rsid w:val="002C2BC9"/>
    <w:rsid w:val="002C2CFB"/>
    <w:rsid w:val="002C2E3A"/>
    <w:rsid w:val="002C3293"/>
    <w:rsid w:val="002C3705"/>
    <w:rsid w:val="002C42DD"/>
    <w:rsid w:val="002C4C7F"/>
    <w:rsid w:val="002C4ED8"/>
    <w:rsid w:val="002C4FAB"/>
    <w:rsid w:val="002C527B"/>
    <w:rsid w:val="002C56E7"/>
    <w:rsid w:val="002C60B9"/>
    <w:rsid w:val="002C6727"/>
    <w:rsid w:val="002C6E4C"/>
    <w:rsid w:val="002D0915"/>
    <w:rsid w:val="002D2B5F"/>
    <w:rsid w:val="002D46DC"/>
    <w:rsid w:val="002D4CDE"/>
    <w:rsid w:val="002D5F62"/>
    <w:rsid w:val="002D601C"/>
    <w:rsid w:val="002D6936"/>
    <w:rsid w:val="002D7C71"/>
    <w:rsid w:val="002D7C8C"/>
    <w:rsid w:val="002E07D2"/>
    <w:rsid w:val="002E1B6D"/>
    <w:rsid w:val="002E1CA5"/>
    <w:rsid w:val="002E23AF"/>
    <w:rsid w:val="002E2932"/>
    <w:rsid w:val="002E314A"/>
    <w:rsid w:val="002E37BB"/>
    <w:rsid w:val="002E4267"/>
    <w:rsid w:val="002E4713"/>
    <w:rsid w:val="002F1F7B"/>
    <w:rsid w:val="002F1FC8"/>
    <w:rsid w:val="002F29A4"/>
    <w:rsid w:val="002F5208"/>
    <w:rsid w:val="002F5C6B"/>
    <w:rsid w:val="002F61FE"/>
    <w:rsid w:val="002F702D"/>
    <w:rsid w:val="003009AD"/>
    <w:rsid w:val="0030146F"/>
    <w:rsid w:val="0030147D"/>
    <w:rsid w:val="003015E9"/>
    <w:rsid w:val="003029E2"/>
    <w:rsid w:val="00302D91"/>
    <w:rsid w:val="00303669"/>
    <w:rsid w:val="0030413F"/>
    <w:rsid w:val="00304D07"/>
    <w:rsid w:val="0030638F"/>
    <w:rsid w:val="00306BF2"/>
    <w:rsid w:val="003077E3"/>
    <w:rsid w:val="00310B30"/>
    <w:rsid w:val="00310E69"/>
    <w:rsid w:val="00311886"/>
    <w:rsid w:val="00312554"/>
    <w:rsid w:val="00314632"/>
    <w:rsid w:val="00314B50"/>
    <w:rsid w:val="003151ED"/>
    <w:rsid w:val="00316248"/>
    <w:rsid w:val="00320140"/>
    <w:rsid w:val="003214B3"/>
    <w:rsid w:val="0032222C"/>
    <w:rsid w:val="00322563"/>
    <w:rsid w:val="003229D3"/>
    <w:rsid w:val="00322D15"/>
    <w:rsid w:val="003233DD"/>
    <w:rsid w:val="00326D0C"/>
    <w:rsid w:val="0033036B"/>
    <w:rsid w:val="0033072B"/>
    <w:rsid w:val="0033236C"/>
    <w:rsid w:val="00332666"/>
    <w:rsid w:val="0033399D"/>
    <w:rsid w:val="00333E79"/>
    <w:rsid w:val="00333EF7"/>
    <w:rsid w:val="00334D36"/>
    <w:rsid w:val="00335642"/>
    <w:rsid w:val="003361CD"/>
    <w:rsid w:val="0033627E"/>
    <w:rsid w:val="00336612"/>
    <w:rsid w:val="0033681D"/>
    <w:rsid w:val="00336A28"/>
    <w:rsid w:val="00341132"/>
    <w:rsid w:val="00341AEF"/>
    <w:rsid w:val="00341D20"/>
    <w:rsid w:val="003421E3"/>
    <w:rsid w:val="003423FA"/>
    <w:rsid w:val="0034252F"/>
    <w:rsid w:val="003425B0"/>
    <w:rsid w:val="003439EA"/>
    <w:rsid w:val="0034433D"/>
    <w:rsid w:val="003451BE"/>
    <w:rsid w:val="00345C62"/>
    <w:rsid w:val="0034602A"/>
    <w:rsid w:val="00346C72"/>
    <w:rsid w:val="0035051C"/>
    <w:rsid w:val="00351A78"/>
    <w:rsid w:val="0035218E"/>
    <w:rsid w:val="0035481F"/>
    <w:rsid w:val="00354DB2"/>
    <w:rsid w:val="003556C4"/>
    <w:rsid w:val="00355731"/>
    <w:rsid w:val="00355FB4"/>
    <w:rsid w:val="00356853"/>
    <w:rsid w:val="00356BDB"/>
    <w:rsid w:val="00356CEA"/>
    <w:rsid w:val="0036070C"/>
    <w:rsid w:val="003608AD"/>
    <w:rsid w:val="00361D69"/>
    <w:rsid w:val="00363851"/>
    <w:rsid w:val="00363A6B"/>
    <w:rsid w:val="0036475B"/>
    <w:rsid w:val="00364AB0"/>
    <w:rsid w:val="0036580C"/>
    <w:rsid w:val="003662D1"/>
    <w:rsid w:val="00367EAE"/>
    <w:rsid w:val="003705B6"/>
    <w:rsid w:val="00372A54"/>
    <w:rsid w:val="00372E88"/>
    <w:rsid w:val="00375B9C"/>
    <w:rsid w:val="00377B33"/>
    <w:rsid w:val="00380718"/>
    <w:rsid w:val="0038093F"/>
    <w:rsid w:val="00380BBA"/>
    <w:rsid w:val="00381E4E"/>
    <w:rsid w:val="00382790"/>
    <w:rsid w:val="0038337E"/>
    <w:rsid w:val="00383D2C"/>
    <w:rsid w:val="003854F8"/>
    <w:rsid w:val="003855F4"/>
    <w:rsid w:val="00385EAD"/>
    <w:rsid w:val="00387CD5"/>
    <w:rsid w:val="00387EDD"/>
    <w:rsid w:val="00387FC7"/>
    <w:rsid w:val="00390B49"/>
    <w:rsid w:val="00390C96"/>
    <w:rsid w:val="003914B1"/>
    <w:rsid w:val="0039163D"/>
    <w:rsid w:val="00391918"/>
    <w:rsid w:val="003919A5"/>
    <w:rsid w:val="003919F5"/>
    <w:rsid w:val="0039423D"/>
    <w:rsid w:val="00395FDC"/>
    <w:rsid w:val="0039689C"/>
    <w:rsid w:val="00396C94"/>
    <w:rsid w:val="003972DB"/>
    <w:rsid w:val="003A1077"/>
    <w:rsid w:val="003A1921"/>
    <w:rsid w:val="003A21C4"/>
    <w:rsid w:val="003A22F2"/>
    <w:rsid w:val="003A3D78"/>
    <w:rsid w:val="003A5D57"/>
    <w:rsid w:val="003B05FD"/>
    <w:rsid w:val="003B0F20"/>
    <w:rsid w:val="003B125A"/>
    <w:rsid w:val="003B2C6C"/>
    <w:rsid w:val="003B2CD1"/>
    <w:rsid w:val="003B33AF"/>
    <w:rsid w:val="003B39A3"/>
    <w:rsid w:val="003B4C84"/>
    <w:rsid w:val="003B4CAD"/>
    <w:rsid w:val="003B4E18"/>
    <w:rsid w:val="003B6FCF"/>
    <w:rsid w:val="003B7EEF"/>
    <w:rsid w:val="003C1167"/>
    <w:rsid w:val="003C11B4"/>
    <w:rsid w:val="003C12E2"/>
    <w:rsid w:val="003C1AAE"/>
    <w:rsid w:val="003C33C9"/>
    <w:rsid w:val="003C3EC0"/>
    <w:rsid w:val="003C48F6"/>
    <w:rsid w:val="003C49B4"/>
    <w:rsid w:val="003C6582"/>
    <w:rsid w:val="003D05FF"/>
    <w:rsid w:val="003D061C"/>
    <w:rsid w:val="003D30C1"/>
    <w:rsid w:val="003D4B40"/>
    <w:rsid w:val="003D6653"/>
    <w:rsid w:val="003D6B83"/>
    <w:rsid w:val="003D6CF5"/>
    <w:rsid w:val="003D7501"/>
    <w:rsid w:val="003D7D4D"/>
    <w:rsid w:val="003E0691"/>
    <w:rsid w:val="003E0CDB"/>
    <w:rsid w:val="003E0DA6"/>
    <w:rsid w:val="003E14CA"/>
    <w:rsid w:val="003E2382"/>
    <w:rsid w:val="003E353D"/>
    <w:rsid w:val="003E5C21"/>
    <w:rsid w:val="003E6CA9"/>
    <w:rsid w:val="003F01FB"/>
    <w:rsid w:val="003F0BF1"/>
    <w:rsid w:val="003F176B"/>
    <w:rsid w:val="003F1933"/>
    <w:rsid w:val="003F1C58"/>
    <w:rsid w:val="003F1C83"/>
    <w:rsid w:val="003F1D47"/>
    <w:rsid w:val="003F223A"/>
    <w:rsid w:val="003F2ABF"/>
    <w:rsid w:val="003F2BB7"/>
    <w:rsid w:val="003F4FCF"/>
    <w:rsid w:val="003F5067"/>
    <w:rsid w:val="003F543A"/>
    <w:rsid w:val="003F58C7"/>
    <w:rsid w:val="003F6329"/>
    <w:rsid w:val="003F67F5"/>
    <w:rsid w:val="00400FE2"/>
    <w:rsid w:val="004012E0"/>
    <w:rsid w:val="0040158D"/>
    <w:rsid w:val="00401C14"/>
    <w:rsid w:val="00401CC0"/>
    <w:rsid w:val="00401D99"/>
    <w:rsid w:val="0040332A"/>
    <w:rsid w:val="00403F6A"/>
    <w:rsid w:val="00404371"/>
    <w:rsid w:val="004054A7"/>
    <w:rsid w:val="0040691B"/>
    <w:rsid w:val="00407C27"/>
    <w:rsid w:val="00411698"/>
    <w:rsid w:val="004129E5"/>
    <w:rsid w:val="00413402"/>
    <w:rsid w:val="00415297"/>
    <w:rsid w:val="004161ED"/>
    <w:rsid w:val="0041683D"/>
    <w:rsid w:val="00416F12"/>
    <w:rsid w:val="00417538"/>
    <w:rsid w:val="00420AF5"/>
    <w:rsid w:val="00420B3E"/>
    <w:rsid w:val="00420BE8"/>
    <w:rsid w:val="004221E0"/>
    <w:rsid w:val="004231A4"/>
    <w:rsid w:val="00423475"/>
    <w:rsid w:val="00423E6D"/>
    <w:rsid w:val="004249B8"/>
    <w:rsid w:val="00424B72"/>
    <w:rsid w:val="00425662"/>
    <w:rsid w:val="00425747"/>
    <w:rsid w:val="00426347"/>
    <w:rsid w:val="00426858"/>
    <w:rsid w:val="00426880"/>
    <w:rsid w:val="00426F53"/>
    <w:rsid w:val="004270AE"/>
    <w:rsid w:val="004310F1"/>
    <w:rsid w:val="00431515"/>
    <w:rsid w:val="00431DE6"/>
    <w:rsid w:val="00432710"/>
    <w:rsid w:val="00433032"/>
    <w:rsid w:val="0043361A"/>
    <w:rsid w:val="00433967"/>
    <w:rsid w:val="0043653C"/>
    <w:rsid w:val="004367E0"/>
    <w:rsid w:val="004368CA"/>
    <w:rsid w:val="00437195"/>
    <w:rsid w:val="00437E03"/>
    <w:rsid w:val="00437E05"/>
    <w:rsid w:val="0044049D"/>
    <w:rsid w:val="004410CC"/>
    <w:rsid w:val="004411C2"/>
    <w:rsid w:val="00441518"/>
    <w:rsid w:val="00441C42"/>
    <w:rsid w:val="00442DA9"/>
    <w:rsid w:val="00444966"/>
    <w:rsid w:val="00444B0D"/>
    <w:rsid w:val="00447037"/>
    <w:rsid w:val="0045004E"/>
    <w:rsid w:val="00452F96"/>
    <w:rsid w:val="00453844"/>
    <w:rsid w:val="00453E75"/>
    <w:rsid w:val="00453F42"/>
    <w:rsid w:val="004544F8"/>
    <w:rsid w:val="00454B7A"/>
    <w:rsid w:val="00456503"/>
    <w:rsid w:val="00457085"/>
    <w:rsid w:val="004573A0"/>
    <w:rsid w:val="0045754D"/>
    <w:rsid w:val="00464ABE"/>
    <w:rsid w:val="00464E6B"/>
    <w:rsid w:val="004655D8"/>
    <w:rsid w:val="00465725"/>
    <w:rsid w:val="00467088"/>
    <w:rsid w:val="00473B55"/>
    <w:rsid w:val="0047415D"/>
    <w:rsid w:val="004748BD"/>
    <w:rsid w:val="00474A71"/>
    <w:rsid w:val="00477693"/>
    <w:rsid w:val="00480269"/>
    <w:rsid w:val="004803D1"/>
    <w:rsid w:val="00480512"/>
    <w:rsid w:val="004805EF"/>
    <w:rsid w:val="00480F04"/>
    <w:rsid w:val="00481826"/>
    <w:rsid w:val="00481927"/>
    <w:rsid w:val="00482669"/>
    <w:rsid w:val="00482B4D"/>
    <w:rsid w:val="00483530"/>
    <w:rsid w:val="004839D5"/>
    <w:rsid w:val="00484955"/>
    <w:rsid w:val="0048513C"/>
    <w:rsid w:val="004853C3"/>
    <w:rsid w:val="0048579F"/>
    <w:rsid w:val="004865BF"/>
    <w:rsid w:val="00487A34"/>
    <w:rsid w:val="00490379"/>
    <w:rsid w:val="004903EA"/>
    <w:rsid w:val="0049123A"/>
    <w:rsid w:val="00492617"/>
    <w:rsid w:val="00492A20"/>
    <w:rsid w:val="00492B89"/>
    <w:rsid w:val="00492D39"/>
    <w:rsid w:val="00494113"/>
    <w:rsid w:val="0049733D"/>
    <w:rsid w:val="004974CB"/>
    <w:rsid w:val="004A14A3"/>
    <w:rsid w:val="004A18BC"/>
    <w:rsid w:val="004A19D4"/>
    <w:rsid w:val="004A2854"/>
    <w:rsid w:val="004A37C2"/>
    <w:rsid w:val="004A5294"/>
    <w:rsid w:val="004A6449"/>
    <w:rsid w:val="004A646E"/>
    <w:rsid w:val="004A700A"/>
    <w:rsid w:val="004A73D3"/>
    <w:rsid w:val="004A7E0B"/>
    <w:rsid w:val="004A7F40"/>
    <w:rsid w:val="004B10E7"/>
    <w:rsid w:val="004B2073"/>
    <w:rsid w:val="004B38CC"/>
    <w:rsid w:val="004B39F8"/>
    <w:rsid w:val="004B416F"/>
    <w:rsid w:val="004B5970"/>
    <w:rsid w:val="004B600D"/>
    <w:rsid w:val="004B78CF"/>
    <w:rsid w:val="004B79BF"/>
    <w:rsid w:val="004B7EDD"/>
    <w:rsid w:val="004C0425"/>
    <w:rsid w:val="004C1491"/>
    <w:rsid w:val="004C3CDB"/>
    <w:rsid w:val="004C3E05"/>
    <w:rsid w:val="004C41D9"/>
    <w:rsid w:val="004C4675"/>
    <w:rsid w:val="004C47E7"/>
    <w:rsid w:val="004C5423"/>
    <w:rsid w:val="004C5A6F"/>
    <w:rsid w:val="004C69FF"/>
    <w:rsid w:val="004C6CFD"/>
    <w:rsid w:val="004C73E7"/>
    <w:rsid w:val="004D044E"/>
    <w:rsid w:val="004D0860"/>
    <w:rsid w:val="004D0B1E"/>
    <w:rsid w:val="004D0E8F"/>
    <w:rsid w:val="004D1164"/>
    <w:rsid w:val="004D1A7D"/>
    <w:rsid w:val="004D3219"/>
    <w:rsid w:val="004D660A"/>
    <w:rsid w:val="004D6911"/>
    <w:rsid w:val="004D6CF8"/>
    <w:rsid w:val="004D6E38"/>
    <w:rsid w:val="004D713C"/>
    <w:rsid w:val="004E139C"/>
    <w:rsid w:val="004E306D"/>
    <w:rsid w:val="004E3FDA"/>
    <w:rsid w:val="004E40A6"/>
    <w:rsid w:val="004E482F"/>
    <w:rsid w:val="004E4996"/>
    <w:rsid w:val="004E5C2F"/>
    <w:rsid w:val="004E63C5"/>
    <w:rsid w:val="004E6D8E"/>
    <w:rsid w:val="004E7A87"/>
    <w:rsid w:val="004E7BC4"/>
    <w:rsid w:val="004F03A0"/>
    <w:rsid w:val="004F07BC"/>
    <w:rsid w:val="004F1BCA"/>
    <w:rsid w:val="004F1FCD"/>
    <w:rsid w:val="004F2895"/>
    <w:rsid w:val="004F2AFB"/>
    <w:rsid w:val="004F2ED6"/>
    <w:rsid w:val="004F2F10"/>
    <w:rsid w:val="004F3273"/>
    <w:rsid w:val="004F35C0"/>
    <w:rsid w:val="004F3CD1"/>
    <w:rsid w:val="004F3F8E"/>
    <w:rsid w:val="004F589C"/>
    <w:rsid w:val="004F6720"/>
    <w:rsid w:val="004F6D82"/>
    <w:rsid w:val="00500A1B"/>
    <w:rsid w:val="005022A4"/>
    <w:rsid w:val="00502785"/>
    <w:rsid w:val="00502D60"/>
    <w:rsid w:val="00502D66"/>
    <w:rsid w:val="00503881"/>
    <w:rsid w:val="00504BFC"/>
    <w:rsid w:val="005055A9"/>
    <w:rsid w:val="005055AC"/>
    <w:rsid w:val="00505EE1"/>
    <w:rsid w:val="00507449"/>
    <w:rsid w:val="00510C89"/>
    <w:rsid w:val="00511564"/>
    <w:rsid w:val="00512B23"/>
    <w:rsid w:val="005152CC"/>
    <w:rsid w:val="005158E7"/>
    <w:rsid w:val="00516FB7"/>
    <w:rsid w:val="00520C07"/>
    <w:rsid w:val="00521353"/>
    <w:rsid w:val="00521459"/>
    <w:rsid w:val="005221E1"/>
    <w:rsid w:val="005222D6"/>
    <w:rsid w:val="005236BD"/>
    <w:rsid w:val="00523B04"/>
    <w:rsid w:val="00523C48"/>
    <w:rsid w:val="00523E51"/>
    <w:rsid w:val="00524F1B"/>
    <w:rsid w:val="005259E6"/>
    <w:rsid w:val="005262FA"/>
    <w:rsid w:val="0052679B"/>
    <w:rsid w:val="0053117C"/>
    <w:rsid w:val="005324FE"/>
    <w:rsid w:val="00532841"/>
    <w:rsid w:val="00532882"/>
    <w:rsid w:val="00532DAE"/>
    <w:rsid w:val="00533ADF"/>
    <w:rsid w:val="00534EC1"/>
    <w:rsid w:val="00535710"/>
    <w:rsid w:val="00535E2A"/>
    <w:rsid w:val="00536144"/>
    <w:rsid w:val="00536DAC"/>
    <w:rsid w:val="00536E83"/>
    <w:rsid w:val="005379DA"/>
    <w:rsid w:val="00537A4D"/>
    <w:rsid w:val="00537CA4"/>
    <w:rsid w:val="005402EF"/>
    <w:rsid w:val="005409F8"/>
    <w:rsid w:val="00541564"/>
    <w:rsid w:val="005422B1"/>
    <w:rsid w:val="00542ACC"/>
    <w:rsid w:val="00543470"/>
    <w:rsid w:val="0054352D"/>
    <w:rsid w:val="00543571"/>
    <w:rsid w:val="005444A5"/>
    <w:rsid w:val="00545E4B"/>
    <w:rsid w:val="005468B7"/>
    <w:rsid w:val="00547613"/>
    <w:rsid w:val="00550815"/>
    <w:rsid w:val="00550A3E"/>
    <w:rsid w:val="00550D8E"/>
    <w:rsid w:val="0055222F"/>
    <w:rsid w:val="00552D3E"/>
    <w:rsid w:val="005534B8"/>
    <w:rsid w:val="0055362C"/>
    <w:rsid w:val="00553F4A"/>
    <w:rsid w:val="00553F8C"/>
    <w:rsid w:val="00555223"/>
    <w:rsid w:val="005553DA"/>
    <w:rsid w:val="0055547C"/>
    <w:rsid w:val="00555A91"/>
    <w:rsid w:val="00556604"/>
    <w:rsid w:val="005572A0"/>
    <w:rsid w:val="00560132"/>
    <w:rsid w:val="00560834"/>
    <w:rsid w:val="00561A90"/>
    <w:rsid w:val="005627EE"/>
    <w:rsid w:val="005630DE"/>
    <w:rsid w:val="00563563"/>
    <w:rsid w:val="0056442E"/>
    <w:rsid w:val="005652D9"/>
    <w:rsid w:val="00566253"/>
    <w:rsid w:val="005669A4"/>
    <w:rsid w:val="005670B6"/>
    <w:rsid w:val="005671F1"/>
    <w:rsid w:val="00567906"/>
    <w:rsid w:val="00567CD6"/>
    <w:rsid w:val="005701B3"/>
    <w:rsid w:val="00570F85"/>
    <w:rsid w:val="005726D9"/>
    <w:rsid w:val="005727D6"/>
    <w:rsid w:val="00573EE1"/>
    <w:rsid w:val="00574E22"/>
    <w:rsid w:val="00576A21"/>
    <w:rsid w:val="005778B4"/>
    <w:rsid w:val="005809F1"/>
    <w:rsid w:val="00581F66"/>
    <w:rsid w:val="00582D15"/>
    <w:rsid w:val="00583C09"/>
    <w:rsid w:val="0058438D"/>
    <w:rsid w:val="00584520"/>
    <w:rsid w:val="00585513"/>
    <w:rsid w:val="00585534"/>
    <w:rsid w:val="005856AF"/>
    <w:rsid w:val="0058669F"/>
    <w:rsid w:val="00586B78"/>
    <w:rsid w:val="00586BB3"/>
    <w:rsid w:val="0059047C"/>
    <w:rsid w:val="00590902"/>
    <w:rsid w:val="00590EAB"/>
    <w:rsid w:val="005911E2"/>
    <w:rsid w:val="00591911"/>
    <w:rsid w:val="00591E65"/>
    <w:rsid w:val="00594719"/>
    <w:rsid w:val="00594865"/>
    <w:rsid w:val="005948A3"/>
    <w:rsid w:val="0059515C"/>
    <w:rsid w:val="00595BE0"/>
    <w:rsid w:val="00595E72"/>
    <w:rsid w:val="005965EF"/>
    <w:rsid w:val="005970DD"/>
    <w:rsid w:val="0059717D"/>
    <w:rsid w:val="005A01AB"/>
    <w:rsid w:val="005A034F"/>
    <w:rsid w:val="005A2105"/>
    <w:rsid w:val="005A2C5C"/>
    <w:rsid w:val="005A52F9"/>
    <w:rsid w:val="005A75BD"/>
    <w:rsid w:val="005B02DA"/>
    <w:rsid w:val="005B0EAD"/>
    <w:rsid w:val="005B0EBA"/>
    <w:rsid w:val="005B1C6E"/>
    <w:rsid w:val="005B222C"/>
    <w:rsid w:val="005B29F5"/>
    <w:rsid w:val="005B32D2"/>
    <w:rsid w:val="005B3C66"/>
    <w:rsid w:val="005B3E58"/>
    <w:rsid w:val="005B4289"/>
    <w:rsid w:val="005B42D9"/>
    <w:rsid w:val="005B4576"/>
    <w:rsid w:val="005B53A4"/>
    <w:rsid w:val="005B5A54"/>
    <w:rsid w:val="005B74EA"/>
    <w:rsid w:val="005C0425"/>
    <w:rsid w:val="005C0BF2"/>
    <w:rsid w:val="005C1BF6"/>
    <w:rsid w:val="005C3822"/>
    <w:rsid w:val="005C3940"/>
    <w:rsid w:val="005C3F21"/>
    <w:rsid w:val="005C4729"/>
    <w:rsid w:val="005C5CDA"/>
    <w:rsid w:val="005C6955"/>
    <w:rsid w:val="005C703E"/>
    <w:rsid w:val="005C76D0"/>
    <w:rsid w:val="005C7812"/>
    <w:rsid w:val="005C7918"/>
    <w:rsid w:val="005C7A28"/>
    <w:rsid w:val="005D0047"/>
    <w:rsid w:val="005D06D9"/>
    <w:rsid w:val="005D0701"/>
    <w:rsid w:val="005D0E9E"/>
    <w:rsid w:val="005D122F"/>
    <w:rsid w:val="005D19AC"/>
    <w:rsid w:val="005D235F"/>
    <w:rsid w:val="005D2A30"/>
    <w:rsid w:val="005D3302"/>
    <w:rsid w:val="005D3F9D"/>
    <w:rsid w:val="005D6334"/>
    <w:rsid w:val="005D68DE"/>
    <w:rsid w:val="005D6A02"/>
    <w:rsid w:val="005D6ABB"/>
    <w:rsid w:val="005D7267"/>
    <w:rsid w:val="005D78E0"/>
    <w:rsid w:val="005E07ED"/>
    <w:rsid w:val="005E2E78"/>
    <w:rsid w:val="005E31D5"/>
    <w:rsid w:val="005E39E2"/>
    <w:rsid w:val="005E453F"/>
    <w:rsid w:val="005E4577"/>
    <w:rsid w:val="005E4B36"/>
    <w:rsid w:val="005E5392"/>
    <w:rsid w:val="005E56F7"/>
    <w:rsid w:val="005E5A12"/>
    <w:rsid w:val="005E5DC6"/>
    <w:rsid w:val="005E6B28"/>
    <w:rsid w:val="005F0B98"/>
    <w:rsid w:val="005F102E"/>
    <w:rsid w:val="005F13FE"/>
    <w:rsid w:val="005F13FF"/>
    <w:rsid w:val="005F1BBB"/>
    <w:rsid w:val="005F2358"/>
    <w:rsid w:val="005F2870"/>
    <w:rsid w:val="005F3472"/>
    <w:rsid w:val="005F37D3"/>
    <w:rsid w:val="005F3B54"/>
    <w:rsid w:val="005F3BE4"/>
    <w:rsid w:val="005F489A"/>
    <w:rsid w:val="005F6CC2"/>
    <w:rsid w:val="006003D0"/>
    <w:rsid w:val="00601BA3"/>
    <w:rsid w:val="006024DF"/>
    <w:rsid w:val="00603B27"/>
    <w:rsid w:val="00604395"/>
    <w:rsid w:val="0060449F"/>
    <w:rsid w:val="006046EF"/>
    <w:rsid w:val="00605005"/>
    <w:rsid w:val="006058D0"/>
    <w:rsid w:val="00605CDA"/>
    <w:rsid w:val="0060629F"/>
    <w:rsid w:val="006070CD"/>
    <w:rsid w:val="00607F89"/>
    <w:rsid w:val="00610668"/>
    <w:rsid w:val="00611041"/>
    <w:rsid w:val="0061221B"/>
    <w:rsid w:val="0061236B"/>
    <w:rsid w:val="0061302D"/>
    <w:rsid w:val="00614692"/>
    <w:rsid w:val="006147E2"/>
    <w:rsid w:val="0061612A"/>
    <w:rsid w:val="00616502"/>
    <w:rsid w:val="00617BC2"/>
    <w:rsid w:val="00617C23"/>
    <w:rsid w:val="006209B8"/>
    <w:rsid w:val="00620E7D"/>
    <w:rsid w:val="00622978"/>
    <w:rsid w:val="00623202"/>
    <w:rsid w:val="00623673"/>
    <w:rsid w:val="00623C14"/>
    <w:rsid w:val="00623E82"/>
    <w:rsid w:val="0062451E"/>
    <w:rsid w:val="00632C72"/>
    <w:rsid w:val="00632F7C"/>
    <w:rsid w:val="006334F7"/>
    <w:rsid w:val="00633687"/>
    <w:rsid w:val="00633BDF"/>
    <w:rsid w:val="00633EE4"/>
    <w:rsid w:val="00636282"/>
    <w:rsid w:val="006362FD"/>
    <w:rsid w:val="0063638C"/>
    <w:rsid w:val="00636622"/>
    <w:rsid w:val="006379A8"/>
    <w:rsid w:val="00640D0E"/>
    <w:rsid w:val="00642463"/>
    <w:rsid w:val="00642832"/>
    <w:rsid w:val="00643F05"/>
    <w:rsid w:val="00644392"/>
    <w:rsid w:val="0064455E"/>
    <w:rsid w:val="00645B27"/>
    <w:rsid w:val="006474DF"/>
    <w:rsid w:val="006479F5"/>
    <w:rsid w:val="00650FE2"/>
    <w:rsid w:val="00651282"/>
    <w:rsid w:val="00652EA0"/>
    <w:rsid w:val="00654133"/>
    <w:rsid w:val="006557BE"/>
    <w:rsid w:val="006557CF"/>
    <w:rsid w:val="00655D3A"/>
    <w:rsid w:val="00656432"/>
    <w:rsid w:val="00656C94"/>
    <w:rsid w:val="00657AAC"/>
    <w:rsid w:val="00657E74"/>
    <w:rsid w:val="00660525"/>
    <w:rsid w:val="00661F9D"/>
    <w:rsid w:val="00662F1A"/>
    <w:rsid w:val="006630C7"/>
    <w:rsid w:val="0066433F"/>
    <w:rsid w:val="00664894"/>
    <w:rsid w:val="00664A7F"/>
    <w:rsid w:val="00665D06"/>
    <w:rsid w:val="00666796"/>
    <w:rsid w:val="006708D4"/>
    <w:rsid w:val="006738E2"/>
    <w:rsid w:val="00674E22"/>
    <w:rsid w:val="00676348"/>
    <w:rsid w:val="00676C32"/>
    <w:rsid w:val="006778EE"/>
    <w:rsid w:val="00677948"/>
    <w:rsid w:val="00677FF0"/>
    <w:rsid w:val="00680731"/>
    <w:rsid w:val="006817B0"/>
    <w:rsid w:val="00682AFE"/>
    <w:rsid w:val="00683C60"/>
    <w:rsid w:val="006842DB"/>
    <w:rsid w:val="006850FA"/>
    <w:rsid w:val="0068592F"/>
    <w:rsid w:val="006867D8"/>
    <w:rsid w:val="0068717E"/>
    <w:rsid w:val="00687698"/>
    <w:rsid w:val="00687D73"/>
    <w:rsid w:val="00690958"/>
    <w:rsid w:val="0069180B"/>
    <w:rsid w:val="006924FC"/>
    <w:rsid w:val="00694F8F"/>
    <w:rsid w:val="00694FAC"/>
    <w:rsid w:val="006953FC"/>
    <w:rsid w:val="00696A49"/>
    <w:rsid w:val="00696D6F"/>
    <w:rsid w:val="00696E7C"/>
    <w:rsid w:val="00697C6D"/>
    <w:rsid w:val="00697F96"/>
    <w:rsid w:val="006A00C7"/>
    <w:rsid w:val="006A06E7"/>
    <w:rsid w:val="006A07BA"/>
    <w:rsid w:val="006A0F47"/>
    <w:rsid w:val="006A1A5C"/>
    <w:rsid w:val="006A2081"/>
    <w:rsid w:val="006A247F"/>
    <w:rsid w:val="006A27FF"/>
    <w:rsid w:val="006A3B6D"/>
    <w:rsid w:val="006A6F46"/>
    <w:rsid w:val="006A777C"/>
    <w:rsid w:val="006A7A49"/>
    <w:rsid w:val="006B0222"/>
    <w:rsid w:val="006B0754"/>
    <w:rsid w:val="006B1429"/>
    <w:rsid w:val="006B153E"/>
    <w:rsid w:val="006B19B8"/>
    <w:rsid w:val="006B1C39"/>
    <w:rsid w:val="006B2074"/>
    <w:rsid w:val="006B25F4"/>
    <w:rsid w:val="006B27E7"/>
    <w:rsid w:val="006B2B25"/>
    <w:rsid w:val="006B2FB6"/>
    <w:rsid w:val="006B3D3B"/>
    <w:rsid w:val="006B41EC"/>
    <w:rsid w:val="006B4270"/>
    <w:rsid w:val="006B42D8"/>
    <w:rsid w:val="006B50F9"/>
    <w:rsid w:val="006B5249"/>
    <w:rsid w:val="006B63A6"/>
    <w:rsid w:val="006B69CC"/>
    <w:rsid w:val="006B749E"/>
    <w:rsid w:val="006C12CA"/>
    <w:rsid w:val="006C1C12"/>
    <w:rsid w:val="006C1E3B"/>
    <w:rsid w:val="006C35E8"/>
    <w:rsid w:val="006C40AD"/>
    <w:rsid w:val="006C4B66"/>
    <w:rsid w:val="006C4C0C"/>
    <w:rsid w:val="006C56F0"/>
    <w:rsid w:val="006C64E6"/>
    <w:rsid w:val="006C696E"/>
    <w:rsid w:val="006C7826"/>
    <w:rsid w:val="006D041E"/>
    <w:rsid w:val="006D0C02"/>
    <w:rsid w:val="006D0C05"/>
    <w:rsid w:val="006D0C84"/>
    <w:rsid w:val="006D1468"/>
    <w:rsid w:val="006D2136"/>
    <w:rsid w:val="006D2484"/>
    <w:rsid w:val="006D479E"/>
    <w:rsid w:val="006D497A"/>
    <w:rsid w:val="006D5142"/>
    <w:rsid w:val="006D53AD"/>
    <w:rsid w:val="006D7A94"/>
    <w:rsid w:val="006E0826"/>
    <w:rsid w:val="006E0C77"/>
    <w:rsid w:val="006E0C8C"/>
    <w:rsid w:val="006E0C9D"/>
    <w:rsid w:val="006E20AC"/>
    <w:rsid w:val="006E2ACA"/>
    <w:rsid w:val="006E36A0"/>
    <w:rsid w:val="006E47D3"/>
    <w:rsid w:val="006E4C11"/>
    <w:rsid w:val="006E5BB0"/>
    <w:rsid w:val="006E63CE"/>
    <w:rsid w:val="006E7650"/>
    <w:rsid w:val="006E7BB8"/>
    <w:rsid w:val="006F1FBF"/>
    <w:rsid w:val="006F2C68"/>
    <w:rsid w:val="006F30D7"/>
    <w:rsid w:val="006F40C4"/>
    <w:rsid w:val="006F4A78"/>
    <w:rsid w:val="006F5101"/>
    <w:rsid w:val="006F5B26"/>
    <w:rsid w:val="006F6FB1"/>
    <w:rsid w:val="0070027C"/>
    <w:rsid w:val="0070083F"/>
    <w:rsid w:val="00700D1D"/>
    <w:rsid w:val="00701B9D"/>
    <w:rsid w:val="00703B0C"/>
    <w:rsid w:val="00703B64"/>
    <w:rsid w:val="007049D0"/>
    <w:rsid w:val="00704FDA"/>
    <w:rsid w:val="0070531C"/>
    <w:rsid w:val="007054E3"/>
    <w:rsid w:val="00707AC5"/>
    <w:rsid w:val="00710057"/>
    <w:rsid w:val="00710BCA"/>
    <w:rsid w:val="00711AF7"/>
    <w:rsid w:val="00714E59"/>
    <w:rsid w:val="00716775"/>
    <w:rsid w:val="00716C14"/>
    <w:rsid w:val="007210CE"/>
    <w:rsid w:val="00723AB9"/>
    <w:rsid w:val="00724117"/>
    <w:rsid w:val="007241B0"/>
    <w:rsid w:val="0072461F"/>
    <w:rsid w:val="00724BA9"/>
    <w:rsid w:val="00725178"/>
    <w:rsid w:val="00725690"/>
    <w:rsid w:val="00725A99"/>
    <w:rsid w:val="00726281"/>
    <w:rsid w:val="007266F4"/>
    <w:rsid w:val="0072781D"/>
    <w:rsid w:val="00730E7F"/>
    <w:rsid w:val="00730EA5"/>
    <w:rsid w:val="007317C7"/>
    <w:rsid w:val="0073281D"/>
    <w:rsid w:val="00734B5B"/>
    <w:rsid w:val="00734BCF"/>
    <w:rsid w:val="00735287"/>
    <w:rsid w:val="007356DD"/>
    <w:rsid w:val="007358C2"/>
    <w:rsid w:val="00735AAE"/>
    <w:rsid w:val="00735D11"/>
    <w:rsid w:val="0073778D"/>
    <w:rsid w:val="00741881"/>
    <w:rsid w:val="00742081"/>
    <w:rsid w:val="00745FA2"/>
    <w:rsid w:val="00746B18"/>
    <w:rsid w:val="00747257"/>
    <w:rsid w:val="007502ED"/>
    <w:rsid w:val="0075101C"/>
    <w:rsid w:val="0075144C"/>
    <w:rsid w:val="00751FAC"/>
    <w:rsid w:val="00752299"/>
    <w:rsid w:val="00756C46"/>
    <w:rsid w:val="007617B7"/>
    <w:rsid w:val="00761F54"/>
    <w:rsid w:val="0076219F"/>
    <w:rsid w:val="00764176"/>
    <w:rsid w:val="007643B0"/>
    <w:rsid w:val="00765AFE"/>
    <w:rsid w:val="00765B55"/>
    <w:rsid w:val="00765CAB"/>
    <w:rsid w:val="0077023A"/>
    <w:rsid w:val="0077090A"/>
    <w:rsid w:val="0077342D"/>
    <w:rsid w:val="0077590D"/>
    <w:rsid w:val="00775F76"/>
    <w:rsid w:val="007762D0"/>
    <w:rsid w:val="007767E4"/>
    <w:rsid w:val="00777070"/>
    <w:rsid w:val="00777A56"/>
    <w:rsid w:val="00780855"/>
    <w:rsid w:val="007811BD"/>
    <w:rsid w:val="00781D2B"/>
    <w:rsid w:val="007821FF"/>
    <w:rsid w:val="00782E68"/>
    <w:rsid w:val="0078306E"/>
    <w:rsid w:val="00783E35"/>
    <w:rsid w:val="00784E22"/>
    <w:rsid w:val="007865B9"/>
    <w:rsid w:val="00787C27"/>
    <w:rsid w:val="00790A82"/>
    <w:rsid w:val="00791880"/>
    <w:rsid w:val="00791A82"/>
    <w:rsid w:val="007921A3"/>
    <w:rsid w:val="00792945"/>
    <w:rsid w:val="00792977"/>
    <w:rsid w:val="00793737"/>
    <w:rsid w:val="007948BD"/>
    <w:rsid w:val="0079504E"/>
    <w:rsid w:val="0079518A"/>
    <w:rsid w:val="00796C7E"/>
    <w:rsid w:val="00796F3B"/>
    <w:rsid w:val="00796FAF"/>
    <w:rsid w:val="007A036A"/>
    <w:rsid w:val="007A0468"/>
    <w:rsid w:val="007A0523"/>
    <w:rsid w:val="007A0779"/>
    <w:rsid w:val="007A08A9"/>
    <w:rsid w:val="007A15A1"/>
    <w:rsid w:val="007A1DAF"/>
    <w:rsid w:val="007A1E24"/>
    <w:rsid w:val="007A32C2"/>
    <w:rsid w:val="007A338F"/>
    <w:rsid w:val="007A38E1"/>
    <w:rsid w:val="007A3ADD"/>
    <w:rsid w:val="007A6E53"/>
    <w:rsid w:val="007B0402"/>
    <w:rsid w:val="007B1676"/>
    <w:rsid w:val="007B356F"/>
    <w:rsid w:val="007B6253"/>
    <w:rsid w:val="007B76BE"/>
    <w:rsid w:val="007B7E47"/>
    <w:rsid w:val="007C07A9"/>
    <w:rsid w:val="007C0A43"/>
    <w:rsid w:val="007C0CED"/>
    <w:rsid w:val="007C155F"/>
    <w:rsid w:val="007C15F2"/>
    <w:rsid w:val="007C1827"/>
    <w:rsid w:val="007C473B"/>
    <w:rsid w:val="007C508A"/>
    <w:rsid w:val="007D095F"/>
    <w:rsid w:val="007D1504"/>
    <w:rsid w:val="007D2D93"/>
    <w:rsid w:val="007D32E0"/>
    <w:rsid w:val="007D375A"/>
    <w:rsid w:val="007D41C9"/>
    <w:rsid w:val="007D4E4E"/>
    <w:rsid w:val="007D5309"/>
    <w:rsid w:val="007D766E"/>
    <w:rsid w:val="007D77AE"/>
    <w:rsid w:val="007D786B"/>
    <w:rsid w:val="007E0B50"/>
    <w:rsid w:val="007E0EDF"/>
    <w:rsid w:val="007E194E"/>
    <w:rsid w:val="007E2B3A"/>
    <w:rsid w:val="007E3BE2"/>
    <w:rsid w:val="007E54B1"/>
    <w:rsid w:val="007E5A92"/>
    <w:rsid w:val="007E60C6"/>
    <w:rsid w:val="007E6164"/>
    <w:rsid w:val="007E6D98"/>
    <w:rsid w:val="007E6EEF"/>
    <w:rsid w:val="007E6FCA"/>
    <w:rsid w:val="007E703B"/>
    <w:rsid w:val="007E74E0"/>
    <w:rsid w:val="007F2F65"/>
    <w:rsid w:val="007F33A1"/>
    <w:rsid w:val="007F391B"/>
    <w:rsid w:val="007F5538"/>
    <w:rsid w:val="007F5D16"/>
    <w:rsid w:val="007F7C65"/>
    <w:rsid w:val="00802336"/>
    <w:rsid w:val="00803234"/>
    <w:rsid w:val="0080324E"/>
    <w:rsid w:val="00803DC8"/>
    <w:rsid w:val="00803DE0"/>
    <w:rsid w:val="0080425C"/>
    <w:rsid w:val="0080442B"/>
    <w:rsid w:val="00806092"/>
    <w:rsid w:val="00807975"/>
    <w:rsid w:val="008079DA"/>
    <w:rsid w:val="00807D61"/>
    <w:rsid w:val="00812AA8"/>
    <w:rsid w:val="008131CA"/>
    <w:rsid w:val="00813CCE"/>
    <w:rsid w:val="0081551F"/>
    <w:rsid w:val="0081562A"/>
    <w:rsid w:val="0081630C"/>
    <w:rsid w:val="00817EDA"/>
    <w:rsid w:val="00820098"/>
    <w:rsid w:val="00821632"/>
    <w:rsid w:val="00824205"/>
    <w:rsid w:val="00824BC3"/>
    <w:rsid w:val="00825873"/>
    <w:rsid w:val="00825D45"/>
    <w:rsid w:val="00825E94"/>
    <w:rsid w:val="008261F7"/>
    <w:rsid w:val="00826910"/>
    <w:rsid w:val="00826CFC"/>
    <w:rsid w:val="00826E55"/>
    <w:rsid w:val="00827F90"/>
    <w:rsid w:val="008304B7"/>
    <w:rsid w:val="00830EA5"/>
    <w:rsid w:val="008313F6"/>
    <w:rsid w:val="00833280"/>
    <w:rsid w:val="00833E5F"/>
    <w:rsid w:val="00833E82"/>
    <w:rsid w:val="0083451B"/>
    <w:rsid w:val="00834E34"/>
    <w:rsid w:val="00834EA5"/>
    <w:rsid w:val="00835656"/>
    <w:rsid w:val="0083568D"/>
    <w:rsid w:val="00835B21"/>
    <w:rsid w:val="00836137"/>
    <w:rsid w:val="00837A33"/>
    <w:rsid w:val="00840D5C"/>
    <w:rsid w:val="00842ED6"/>
    <w:rsid w:val="008437DB"/>
    <w:rsid w:val="00843C7A"/>
    <w:rsid w:val="008442B9"/>
    <w:rsid w:val="00844925"/>
    <w:rsid w:val="00844B7B"/>
    <w:rsid w:val="00844C71"/>
    <w:rsid w:val="00844EA2"/>
    <w:rsid w:val="00845437"/>
    <w:rsid w:val="00846B86"/>
    <w:rsid w:val="00846DFF"/>
    <w:rsid w:val="00846F8D"/>
    <w:rsid w:val="00847487"/>
    <w:rsid w:val="008479F3"/>
    <w:rsid w:val="00850721"/>
    <w:rsid w:val="0085179C"/>
    <w:rsid w:val="00852DF4"/>
    <w:rsid w:val="00853164"/>
    <w:rsid w:val="00854708"/>
    <w:rsid w:val="00856153"/>
    <w:rsid w:val="00857AFF"/>
    <w:rsid w:val="00857CC8"/>
    <w:rsid w:val="00857FC0"/>
    <w:rsid w:val="00860015"/>
    <w:rsid w:val="0086022C"/>
    <w:rsid w:val="0086059F"/>
    <w:rsid w:val="008618AF"/>
    <w:rsid w:val="00861B7C"/>
    <w:rsid w:val="00861C32"/>
    <w:rsid w:val="00862905"/>
    <w:rsid w:val="008634D7"/>
    <w:rsid w:val="00864ED3"/>
    <w:rsid w:val="0086612F"/>
    <w:rsid w:val="00866C1C"/>
    <w:rsid w:val="0087110F"/>
    <w:rsid w:val="0087141B"/>
    <w:rsid w:val="0087165B"/>
    <w:rsid w:val="00872463"/>
    <w:rsid w:val="008739C5"/>
    <w:rsid w:val="00873DA5"/>
    <w:rsid w:val="008750A7"/>
    <w:rsid w:val="00875E05"/>
    <w:rsid w:val="00877400"/>
    <w:rsid w:val="00880569"/>
    <w:rsid w:val="00880EC8"/>
    <w:rsid w:val="00881B8D"/>
    <w:rsid w:val="00881CB9"/>
    <w:rsid w:val="00882185"/>
    <w:rsid w:val="0088388E"/>
    <w:rsid w:val="0088396D"/>
    <w:rsid w:val="00884FA8"/>
    <w:rsid w:val="0088560E"/>
    <w:rsid w:val="0088589C"/>
    <w:rsid w:val="00885C43"/>
    <w:rsid w:val="00886202"/>
    <w:rsid w:val="008862FE"/>
    <w:rsid w:val="0088633B"/>
    <w:rsid w:val="00886353"/>
    <w:rsid w:val="00886BDC"/>
    <w:rsid w:val="0088760B"/>
    <w:rsid w:val="00887F17"/>
    <w:rsid w:val="00891D50"/>
    <w:rsid w:val="008924FD"/>
    <w:rsid w:val="00892A97"/>
    <w:rsid w:val="008937B3"/>
    <w:rsid w:val="008942EB"/>
    <w:rsid w:val="00894DFA"/>
    <w:rsid w:val="00895B8E"/>
    <w:rsid w:val="008962B6"/>
    <w:rsid w:val="00896764"/>
    <w:rsid w:val="0089744D"/>
    <w:rsid w:val="008A0251"/>
    <w:rsid w:val="008A0923"/>
    <w:rsid w:val="008A0AEA"/>
    <w:rsid w:val="008A1C47"/>
    <w:rsid w:val="008A2223"/>
    <w:rsid w:val="008A2F3A"/>
    <w:rsid w:val="008A3B83"/>
    <w:rsid w:val="008A3DA7"/>
    <w:rsid w:val="008A5C11"/>
    <w:rsid w:val="008A61CB"/>
    <w:rsid w:val="008A6361"/>
    <w:rsid w:val="008A7AA6"/>
    <w:rsid w:val="008B1625"/>
    <w:rsid w:val="008B16ED"/>
    <w:rsid w:val="008B2573"/>
    <w:rsid w:val="008B27DC"/>
    <w:rsid w:val="008B3CFA"/>
    <w:rsid w:val="008B4106"/>
    <w:rsid w:val="008B57FE"/>
    <w:rsid w:val="008B6113"/>
    <w:rsid w:val="008B6123"/>
    <w:rsid w:val="008B778A"/>
    <w:rsid w:val="008C0776"/>
    <w:rsid w:val="008C2068"/>
    <w:rsid w:val="008C20AE"/>
    <w:rsid w:val="008C227B"/>
    <w:rsid w:val="008C267E"/>
    <w:rsid w:val="008C3094"/>
    <w:rsid w:val="008C34D0"/>
    <w:rsid w:val="008C5EE5"/>
    <w:rsid w:val="008C7252"/>
    <w:rsid w:val="008C7EC8"/>
    <w:rsid w:val="008D0A01"/>
    <w:rsid w:val="008D28AD"/>
    <w:rsid w:val="008D290A"/>
    <w:rsid w:val="008D2EC2"/>
    <w:rsid w:val="008D318D"/>
    <w:rsid w:val="008D3598"/>
    <w:rsid w:val="008D5A9E"/>
    <w:rsid w:val="008D68C3"/>
    <w:rsid w:val="008D74AE"/>
    <w:rsid w:val="008D77AB"/>
    <w:rsid w:val="008D7929"/>
    <w:rsid w:val="008E0DAF"/>
    <w:rsid w:val="008E14CC"/>
    <w:rsid w:val="008E3881"/>
    <w:rsid w:val="008E477D"/>
    <w:rsid w:val="008E5516"/>
    <w:rsid w:val="008E5ACC"/>
    <w:rsid w:val="008E6545"/>
    <w:rsid w:val="008E694A"/>
    <w:rsid w:val="008E7423"/>
    <w:rsid w:val="008E7E43"/>
    <w:rsid w:val="008F0708"/>
    <w:rsid w:val="008F0C23"/>
    <w:rsid w:val="008F207B"/>
    <w:rsid w:val="008F34E9"/>
    <w:rsid w:val="008F613D"/>
    <w:rsid w:val="008F69A8"/>
    <w:rsid w:val="008F6FC9"/>
    <w:rsid w:val="008F7560"/>
    <w:rsid w:val="00900298"/>
    <w:rsid w:val="00901641"/>
    <w:rsid w:val="0090194A"/>
    <w:rsid w:val="009022B6"/>
    <w:rsid w:val="00902955"/>
    <w:rsid w:val="00903CFE"/>
    <w:rsid w:val="00903FD5"/>
    <w:rsid w:val="009054B4"/>
    <w:rsid w:val="0090687F"/>
    <w:rsid w:val="0090735F"/>
    <w:rsid w:val="00907A44"/>
    <w:rsid w:val="00907B9A"/>
    <w:rsid w:val="0091091B"/>
    <w:rsid w:val="0091138C"/>
    <w:rsid w:val="0091232D"/>
    <w:rsid w:val="00912347"/>
    <w:rsid w:val="009128FE"/>
    <w:rsid w:val="00912B59"/>
    <w:rsid w:val="009143DF"/>
    <w:rsid w:val="00914C38"/>
    <w:rsid w:val="00914C95"/>
    <w:rsid w:val="00915128"/>
    <w:rsid w:val="00915D7D"/>
    <w:rsid w:val="0091626B"/>
    <w:rsid w:val="00916B29"/>
    <w:rsid w:val="00916D36"/>
    <w:rsid w:val="00916E4B"/>
    <w:rsid w:val="009172D6"/>
    <w:rsid w:val="00917445"/>
    <w:rsid w:val="0091793B"/>
    <w:rsid w:val="00920C2C"/>
    <w:rsid w:val="0092351A"/>
    <w:rsid w:val="00923A53"/>
    <w:rsid w:val="00925F6F"/>
    <w:rsid w:val="009273DB"/>
    <w:rsid w:val="0093035E"/>
    <w:rsid w:val="009318C7"/>
    <w:rsid w:val="009319B9"/>
    <w:rsid w:val="00931CF4"/>
    <w:rsid w:val="00932489"/>
    <w:rsid w:val="0093292E"/>
    <w:rsid w:val="00933BBF"/>
    <w:rsid w:val="0093499B"/>
    <w:rsid w:val="009355A9"/>
    <w:rsid w:val="00937E99"/>
    <w:rsid w:val="0094044B"/>
    <w:rsid w:val="0094059B"/>
    <w:rsid w:val="00940832"/>
    <w:rsid w:val="00940B84"/>
    <w:rsid w:val="00940BF6"/>
    <w:rsid w:val="00940E6F"/>
    <w:rsid w:val="009442AC"/>
    <w:rsid w:val="00945639"/>
    <w:rsid w:val="009457EA"/>
    <w:rsid w:val="00945B93"/>
    <w:rsid w:val="009461C2"/>
    <w:rsid w:val="009465E1"/>
    <w:rsid w:val="00947E75"/>
    <w:rsid w:val="00950044"/>
    <w:rsid w:val="00950C4B"/>
    <w:rsid w:val="00951A7C"/>
    <w:rsid w:val="00952886"/>
    <w:rsid w:val="009531FA"/>
    <w:rsid w:val="00953283"/>
    <w:rsid w:val="00953A0A"/>
    <w:rsid w:val="00954116"/>
    <w:rsid w:val="00954F50"/>
    <w:rsid w:val="00954F6B"/>
    <w:rsid w:val="00957632"/>
    <w:rsid w:val="00957921"/>
    <w:rsid w:val="009601AE"/>
    <w:rsid w:val="009610BA"/>
    <w:rsid w:val="00961AAA"/>
    <w:rsid w:val="00962444"/>
    <w:rsid w:val="00963008"/>
    <w:rsid w:val="009641FE"/>
    <w:rsid w:val="00964A1A"/>
    <w:rsid w:val="00964E2C"/>
    <w:rsid w:val="009656EE"/>
    <w:rsid w:val="00966571"/>
    <w:rsid w:val="0096697C"/>
    <w:rsid w:val="009669A8"/>
    <w:rsid w:val="00966E75"/>
    <w:rsid w:val="00967616"/>
    <w:rsid w:val="009706C5"/>
    <w:rsid w:val="00970C3B"/>
    <w:rsid w:val="00971868"/>
    <w:rsid w:val="00973DB7"/>
    <w:rsid w:val="00974863"/>
    <w:rsid w:val="0097668A"/>
    <w:rsid w:val="00977135"/>
    <w:rsid w:val="009771EB"/>
    <w:rsid w:val="00977403"/>
    <w:rsid w:val="00977E1B"/>
    <w:rsid w:val="00980C2E"/>
    <w:rsid w:val="009811A5"/>
    <w:rsid w:val="00982ABA"/>
    <w:rsid w:val="00983896"/>
    <w:rsid w:val="00984596"/>
    <w:rsid w:val="009846C0"/>
    <w:rsid w:val="009850C0"/>
    <w:rsid w:val="0098559D"/>
    <w:rsid w:val="00985FB4"/>
    <w:rsid w:val="00986316"/>
    <w:rsid w:val="009873BA"/>
    <w:rsid w:val="00987D2C"/>
    <w:rsid w:val="00993C85"/>
    <w:rsid w:val="009944FD"/>
    <w:rsid w:val="009947DF"/>
    <w:rsid w:val="009A0775"/>
    <w:rsid w:val="009A0863"/>
    <w:rsid w:val="009A1070"/>
    <w:rsid w:val="009A12EC"/>
    <w:rsid w:val="009A2B27"/>
    <w:rsid w:val="009A2EB9"/>
    <w:rsid w:val="009A31AD"/>
    <w:rsid w:val="009A46D1"/>
    <w:rsid w:val="009A583F"/>
    <w:rsid w:val="009A63CD"/>
    <w:rsid w:val="009A7011"/>
    <w:rsid w:val="009B0962"/>
    <w:rsid w:val="009B3640"/>
    <w:rsid w:val="009B4D4F"/>
    <w:rsid w:val="009B5D37"/>
    <w:rsid w:val="009B650C"/>
    <w:rsid w:val="009C0E8E"/>
    <w:rsid w:val="009C234F"/>
    <w:rsid w:val="009C4118"/>
    <w:rsid w:val="009C4E14"/>
    <w:rsid w:val="009C5016"/>
    <w:rsid w:val="009C5359"/>
    <w:rsid w:val="009C6AED"/>
    <w:rsid w:val="009C7401"/>
    <w:rsid w:val="009C78CD"/>
    <w:rsid w:val="009D19B8"/>
    <w:rsid w:val="009D20B2"/>
    <w:rsid w:val="009D2F40"/>
    <w:rsid w:val="009D2F49"/>
    <w:rsid w:val="009D343F"/>
    <w:rsid w:val="009D34E8"/>
    <w:rsid w:val="009D3517"/>
    <w:rsid w:val="009D4398"/>
    <w:rsid w:val="009D7222"/>
    <w:rsid w:val="009D74D7"/>
    <w:rsid w:val="009D74E7"/>
    <w:rsid w:val="009D763B"/>
    <w:rsid w:val="009D78DC"/>
    <w:rsid w:val="009D7CE8"/>
    <w:rsid w:val="009D7DBF"/>
    <w:rsid w:val="009E018F"/>
    <w:rsid w:val="009E1066"/>
    <w:rsid w:val="009E25A1"/>
    <w:rsid w:val="009E3B13"/>
    <w:rsid w:val="009E3E34"/>
    <w:rsid w:val="009E401A"/>
    <w:rsid w:val="009E490E"/>
    <w:rsid w:val="009E5661"/>
    <w:rsid w:val="009E6784"/>
    <w:rsid w:val="009E6D18"/>
    <w:rsid w:val="009F0164"/>
    <w:rsid w:val="009F02B3"/>
    <w:rsid w:val="009F0923"/>
    <w:rsid w:val="009F1039"/>
    <w:rsid w:val="009F1C58"/>
    <w:rsid w:val="009F1E74"/>
    <w:rsid w:val="009F21F7"/>
    <w:rsid w:val="009F238B"/>
    <w:rsid w:val="009F33C4"/>
    <w:rsid w:val="009F3646"/>
    <w:rsid w:val="009F39A2"/>
    <w:rsid w:val="009F44BA"/>
    <w:rsid w:val="009F4BAC"/>
    <w:rsid w:val="009F4FEB"/>
    <w:rsid w:val="009F505E"/>
    <w:rsid w:val="009F6371"/>
    <w:rsid w:val="009F69A3"/>
    <w:rsid w:val="009F718E"/>
    <w:rsid w:val="009F75FD"/>
    <w:rsid w:val="00A00692"/>
    <w:rsid w:val="00A009FD"/>
    <w:rsid w:val="00A00C02"/>
    <w:rsid w:val="00A012C2"/>
    <w:rsid w:val="00A01314"/>
    <w:rsid w:val="00A0401B"/>
    <w:rsid w:val="00A04B30"/>
    <w:rsid w:val="00A04B46"/>
    <w:rsid w:val="00A05C52"/>
    <w:rsid w:val="00A05C7A"/>
    <w:rsid w:val="00A060F9"/>
    <w:rsid w:val="00A06EF2"/>
    <w:rsid w:val="00A0767E"/>
    <w:rsid w:val="00A10E88"/>
    <w:rsid w:val="00A1132D"/>
    <w:rsid w:val="00A119CF"/>
    <w:rsid w:val="00A11AC0"/>
    <w:rsid w:val="00A1255F"/>
    <w:rsid w:val="00A12569"/>
    <w:rsid w:val="00A12E50"/>
    <w:rsid w:val="00A1393C"/>
    <w:rsid w:val="00A13C45"/>
    <w:rsid w:val="00A15AE9"/>
    <w:rsid w:val="00A162D3"/>
    <w:rsid w:val="00A162F8"/>
    <w:rsid w:val="00A16711"/>
    <w:rsid w:val="00A169F6"/>
    <w:rsid w:val="00A16B32"/>
    <w:rsid w:val="00A20430"/>
    <w:rsid w:val="00A218A9"/>
    <w:rsid w:val="00A22245"/>
    <w:rsid w:val="00A26FC4"/>
    <w:rsid w:val="00A2758C"/>
    <w:rsid w:val="00A27F0F"/>
    <w:rsid w:val="00A31D03"/>
    <w:rsid w:val="00A3216A"/>
    <w:rsid w:val="00A33689"/>
    <w:rsid w:val="00A348C5"/>
    <w:rsid w:val="00A35C07"/>
    <w:rsid w:val="00A3755B"/>
    <w:rsid w:val="00A37894"/>
    <w:rsid w:val="00A400C0"/>
    <w:rsid w:val="00A400FB"/>
    <w:rsid w:val="00A40563"/>
    <w:rsid w:val="00A40616"/>
    <w:rsid w:val="00A40730"/>
    <w:rsid w:val="00A419BF"/>
    <w:rsid w:val="00A44F69"/>
    <w:rsid w:val="00A45744"/>
    <w:rsid w:val="00A463B2"/>
    <w:rsid w:val="00A465E9"/>
    <w:rsid w:val="00A469D5"/>
    <w:rsid w:val="00A46E2B"/>
    <w:rsid w:val="00A47071"/>
    <w:rsid w:val="00A4717C"/>
    <w:rsid w:val="00A5060C"/>
    <w:rsid w:val="00A518FB"/>
    <w:rsid w:val="00A528C2"/>
    <w:rsid w:val="00A5312D"/>
    <w:rsid w:val="00A531DD"/>
    <w:rsid w:val="00A536DA"/>
    <w:rsid w:val="00A53D30"/>
    <w:rsid w:val="00A54121"/>
    <w:rsid w:val="00A547CF"/>
    <w:rsid w:val="00A56BE9"/>
    <w:rsid w:val="00A57A6A"/>
    <w:rsid w:val="00A57D72"/>
    <w:rsid w:val="00A57F81"/>
    <w:rsid w:val="00A60F01"/>
    <w:rsid w:val="00A6127E"/>
    <w:rsid w:val="00A6325C"/>
    <w:rsid w:val="00A63829"/>
    <w:rsid w:val="00A64761"/>
    <w:rsid w:val="00A6580F"/>
    <w:rsid w:val="00A66319"/>
    <w:rsid w:val="00A66C7D"/>
    <w:rsid w:val="00A66EAB"/>
    <w:rsid w:val="00A671BD"/>
    <w:rsid w:val="00A675E7"/>
    <w:rsid w:val="00A67B5B"/>
    <w:rsid w:val="00A70470"/>
    <w:rsid w:val="00A70E78"/>
    <w:rsid w:val="00A72069"/>
    <w:rsid w:val="00A73644"/>
    <w:rsid w:val="00A76319"/>
    <w:rsid w:val="00A80B8A"/>
    <w:rsid w:val="00A817ED"/>
    <w:rsid w:val="00A82986"/>
    <w:rsid w:val="00A830FA"/>
    <w:rsid w:val="00A83838"/>
    <w:rsid w:val="00A83983"/>
    <w:rsid w:val="00A84F7E"/>
    <w:rsid w:val="00A85D11"/>
    <w:rsid w:val="00A8658E"/>
    <w:rsid w:val="00A875EC"/>
    <w:rsid w:val="00A87A18"/>
    <w:rsid w:val="00A9037A"/>
    <w:rsid w:val="00A93233"/>
    <w:rsid w:val="00A93850"/>
    <w:rsid w:val="00A93AD1"/>
    <w:rsid w:val="00A93DAB"/>
    <w:rsid w:val="00A9681E"/>
    <w:rsid w:val="00A96AF2"/>
    <w:rsid w:val="00AA0108"/>
    <w:rsid w:val="00AA17B6"/>
    <w:rsid w:val="00AA19E8"/>
    <w:rsid w:val="00AA21A9"/>
    <w:rsid w:val="00AA21B0"/>
    <w:rsid w:val="00AA2F51"/>
    <w:rsid w:val="00AA4143"/>
    <w:rsid w:val="00AA45E3"/>
    <w:rsid w:val="00AA5017"/>
    <w:rsid w:val="00AA64C0"/>
    <w:rsid w:val="00AA6CC2"/>
    <w:rsid w:val="00AA77DC"/>
    <w:rsid w:val="00AB008F"/>
    <w:rsid w:val="00AB08C0"/>
    <w:rsid w:val="00AB09DD"/>
    <w:rsid w:val="00AB0E4C"/>
    <w:rsid w:val="00AB11E9"/>
    <w:rsid w:val="00AB17AA"/>
    <w:rsid w:val="00AB1B86"/>
    <w:rsid w:val="00AB24A6"/>
    <w:rsid w:val="00AB30B3"/>
    <w:rsid w:val="00AB4089"/>
    <w:rsid w:val="00AB55DF"/>
    <w:rsid w:val="00AB5A67"/>
    <w:rsid w:val="00AB74C1"/>
    <w:rsid w:val="00AB7AC8"/>
    <w:rsid w:val="00AC0B83"/>
    <w:rsid w:val="00AC0CFF"/>
    <w:rsid w:val="00AC271E"/>
    <w:rsid w:val="00AC2900"/>
    <w:rsid w:val="00AC2E07"/>
    <w:rsid w:val="00AC3DED"/>
    <w:rsid w:val="00AC432A"/>
    <w:rsid w:val="00AC5444"/>
    <w:rsid w:val="00AC6775"/>
    <w:rsid w:val="00AC67E2"/>
    <w:rsid w:val="00AC79CB"/>
    <w:rsid w:val="00AC7C91"/>
    <w:rsid w:val="00AC7E1B"/>
    <w:rsid w:val="00AD0A76"/>
    <w:rsid w:val="00AD0B3C"/>
    <w:rsid w:val="00AD0C2F"/>
    <w:rsid w:val="00AD0D91"/>
    <w:rsid w:val="00AD1046"/>
    <w:rsid w:val="00AD131F"/>
    <w:rsid w:val="00AD1702"/>
    <w:rsid w:val="00AD18A7"/>
    <w:rsid w:val="00AD2062"/>
    <w:rsid w:val="00AD29EC"/>
    <w:rsid w:val="00AD2C50"/>
    <w:rsid w:val="00AD3693"/>
    <w:rsid w:val="00AD3BFC"/>
    <w:rsid w:val="00AD3D78"/>
    <w:rsid w:val="00AD3F11"/>
    <w:rsid w:val="00AD3F56"/>
    <w:rsid w:val="00AD42C5"/>
    <w:rsid w:val="00AD5FD8"/>
    <w:rsid w:val="00AD5FE8"/>
    <w:rsid w:val="00AD6A63"/>
    <w:rsid w:val="00AD6B31"/>
    <w:rsid w:val="00AD714B"/>
    <w:rsid w:val="00AE2372"/>
    <w:rsid w:val="00AE2670"/>
    <w:rsid w:val="00AE379B"/>
    <w:rsid w:val="00AE636E"/>
    <w:rsid w:val="00AE63E6"/>
    <w:rsid w:val="00AE6C91"/>
    <w:rsid w:val="00AE7139"/>
    <w:rsid w:val="00AF05E1"/>
    <w:rsid w:val="00AF080B"/>
    <w:rsid w:val="00AF0D14"/>
    <w:rsid w:val="00AF0D68"/>
    <w:rsid w:val="00AF0DF1"/>
    <w:rsid w:val="00AF2944"/>
    <w:rsid w:val="00AF3916"/>
    <w:rsid w:val="00AF41BB"/>
    <w:rsid w:val="00AF4B20"/>
    <w:rsid w:val="00AF4F95"/>
    <w:rsid w:val="00AF6335"/>
    <w:rsid w:val="00AF68FD"/>
    <w:rsid w:val="00B03199"/>
    <w:rsid w:val="00B0462C"/>
    <w:rsid w:val="00B04D7E"/>
    <w:rsid w:val="00B04F9F"/>
    <w:rsid w:val="00B054CE"/>
    <w:rsid w:val="00B06BBB"/>
    <w:rsid w:val="00B0798C"/>
    <w:rsid w:val="00B107EF"/>
    <w:rsid w:val="00B10924"/>
    <w:rsid w:val="00B12193"/>
    <w:rsid w:val="00B12432"/>
    <w:rsid w:val="00B135DC"/>
    <w:rsid w:val="00B14258"/>
    <w:rsid w:val="00B1489E"/>
    <w:rsid w:val="00B175B2"/>
    <w:rsid w:val="00B21309"/>
    <w:rsid w:val="00B2231B"/>
    <w:rsid w:val="00B226D9"/>
    <w:rsid w:val="00B22D1D"/>
    <w:rsid w:val="00B2346F"/>
    <w:rsid w:val="00B24108"/>
    <w:rsid w:val="00B27DD0"/>
    <w:rsid w:val="00B30FBF"/>
    <w:rsid w:val="00B32812"/>
    <w:rsid w:val="00B32900"/>
    <w:rsid w:val="00B3414C"/>
    <w:rsid w:val="00B34D33"/>
    <w:rsid w:val="00B352FF"/>
    <w:rsid w:val="00B36185"/>
    <w:rsid w:val="00B3654D"/>
    <w:rsid w:val="00B37D1C"/>
    <w:rsid w:val="00B403CC"/>
    <w:rsid w:val="00B40E81"/>
    <w:rsid w:val="00B40ED8"/>
    <w:rsid w:val="00B411B4"/>
    <w:rsid w:val="00B41462"/>
    <w:rsid w:val="00B41623"/>
    <w:rsid w:val="00B4246B"/>
    <w:rsid w:val="00B44DA0"/>
    <w:rsid w:val="00B47355"/>
    <w:rsid w:val="00B47716"/>
    <w:rsid w:val="00B506D1"/>
    <w:rsid w:val="00B50ED4"/>
    <w:rsid w:val="00B51778"/>
    <w:rsid w:val="00B525C1"/>
    <w:rsid w:val="00B52B21"/>
    <w:rsid w:val="00B5304D"/>
    <w:rsid w:val="00B53917"/>
    <w:rsid w:val="00B53C4C"/>
    <w:rsid w:val="00B549C2"/>
    <w:rsid w:val="00B54B83"/>
    <w:rsid w:val="00B5666C"/>
    <w:rsid w:val="00B56924"/>
    <w:rsid w:val="00B56976"/>
    <w:rsid w:val="00B57621"/>
    <w:rsid w:val="00B57A24"/>
    <w:rsid w:val="00B57E5F"/>
    <w:rsid w:val="00B607F4"/>
    <w:rsid w:val="00B61484"/>
    <w:rsid w:val="00B61B26"/>
    <w:rsid w:val="00B62FB9"/>
    <w:rsid w:val="00B6364E"/>
    <w:rsid w:val="00B63BFA"/>
    <w:rsid w:val="00B63C99"/>
    <w:rsid w:val="00B63CF4"/>
    <w:rsid w:val="00B64116"/>
    <w:rsid w:val="00B651E4"/>
    <w:rsid w:val="00B65478"/>
    <w:rsid w:val="00B65FA4"/>
    <w:rsid w:val="00B6654D"/>
    <w:rsid w:val="00B66AC4"/>
    <w:rsid w:val="00B66B68"/>
    <w:rsid w:val="00B67C7D"/>
    <w:rsid w:val="00B7064A"/>
    <w:rsid w:val="00B70C17"/>
    <w:rsid w:val="00B717B5"/>
    <w:rsid w:val="00B72C52"/>
    <w:rsid w:val="00B74726"/>
    <w:rsid w:val="00B75AE6"/>
    <w:rsid w:val="00B75EB3"/>
    <w:rsid w:val="00B76AE0"/>
    <w:rsid w:val="00B76D93"/>
    <w:rsid w:val="00B80B02"/>
    <w:rsid w:val="00B80B70"/>
    <w:rsid w:val="00B81C3E"/>
    <w:rsid w:val="00B81ED6"/>
    <w:rsid w:val="00B82D5D"/>
    <w:rsid w:val="00B82E8F"/>
    <w:rsid w:val="00B8456F"/>
    <w:rsid w:val="00B84D11"/>
    <w:rsid w:val="00B869EC"/>
    <w:rsid w:val="00B87775"/>
    <w:rsid w:val="00B87F77"/>
    <w:rsid w:val="00B9055D"/>
    <w:rsid w:val="00B91401"/>
    <w:rsid w:val="00B91E45"/>
    <w:rsid w:val="00B924AE"/>
    <w:rsid w:val="00B92D96"/>
    <w:rsid w:val="00B92E64"/>
    <w:rsid w:val="00B931EE"/>
    <w:rsid w:val="00B9372D"/>
    <w:rsid w:val="00B93812"/>
    <w:rsid w:val="00B944F4"/>
    <w:rsid w:val="00B9453E"/>
    <w:rsid w:val="00B946DA"/>
    <w:rsid w:val="00B94857"/>
    <w:rsid w:val="00B95693"/>
    <w:rsid w:val="00B960DC"/>
    <w:rsid w:val="00B97188"/>
    <w:rsid w:val="00B97FE9"/>
    <w:rsid w:val="00BA06C1"/>
    <w:rsid w:val="00BA0E16"/>
    <w:rsid w:val="00BA1C4B"/>
    <w:rsid w:val="00BA3B04"/>
    <w:rsid w:val="00BA45B4"/>
    <w:rsid w:val="00BA4C19"/>
    <w:rsid w:val="00BA7DF2"/>
    <w:rsid w:val="00BA7FB0"/>
    <w:rsid w:val="00BB0286"/>
    <w:rsid w:val="00BB0C7D"/>
    <w:rsid w:val="00BB13F8"/>
    <w:rsid w:val="00BB23F0"/>
    <w:rsid w:val="00BB2BBD"/>
    <w:rsid w:val="00BB4184"/>
    <w:rsid w:val="00BB48E1"/>
    <w:rsid w:val="00BB4F5D"/>
    <w:rsid w:val="00BB7418"/>
    <w:rsid w:val="00BB7FAE"/>
    <w:rsid w:val="00BC0B99"/>
    <w:rsid w:val="00BC0E47"/>
    <w:rsid w:val="00BC165C"/>
    <w:rsid w:val="00BC169B"/>
    <w:rsid w:val="00BC3031"/>
    <w:rsid w:val="00BC3163"/>
    <w:rsid w:val="00BC32E3"/>
    <w:rsid w:val="00BC3AE0"/>
    <w:rsid w:val="00BC5315"/>
    <w:rsid w:val="00BC557C"/>
    <w:rsid w:val="00BC6B5C"/>
    <w:rsid w:val="00BC7869"/>
    <w:rsid w:val="00BC7D9F"/>
    <w:rsid w:val="00BD064F"/>
    <w:rsid w:val="00BD0996"/>
    <w:rsid w:val="00BD2EE7"/>
    <w:rsid w:val="00BD4B4F"/>
    <w:rsid w:val="00BD67F8"/>
    <w:rsid w:val="00BD7101"/>
    <w:rsid w:val="00BD7D24"/>
    <w:rsid w:val="00BE078D"/>
    <w:rsid w:val="00BE230E"/>
    <w:rsid w:val="00BE3FAD"/>
    <w:rsid w:val="00BE53E8"/>
    <w:rsid w:val="00BE54CC"/>
    <w:rsid w:val="00BF0512"/>
    <w:rsid w:val="00BF0C8B"/>
    <w:rsid w:val="00BF29FF"/>
    <w:rsid w:val="00BF41DB"/>
    <w:rsid w:val="00BF4B43"/>
    <w:rsid w:val="00BF5252"/>
    <w:rsid w:val="00BF54F3"/>
    <w:rsid w:val="00BF5969"/>
    <w:rsid w:val="00C0092E"/>
    <w:rsid w:val="00C00DDC"/>
    <w:rsid w:val="00C01429"/>
    <w:rsid w:val="00C01D89"/>
    <w:rsid w:val="00C05065"/>
    <w:rsid w:val="00C05098"/>
    <w:rsid w:val="00C05AE4"/>
    <w:rsid w:val="00C06706"/>
    <w:rsid w:val="00C06E55"/>
    <w:rsid w:val="00C07C81"/>
    <w:rsid w:val="00C10010"/>
    <w:rsid w:val="00C10C5B"/>
    <w:rsid w:val="00C11619"/>
    <w:rsid w:val="00C121D0"/>
    <w:rsid w:val="00C12708"/>
    <w:rsid w:val="00C12CC8"/>
    <w:rsid w:val="00C1323C"/>
    <w:rsid w:val="00C13D75"/>
    <w:rsid w:val="00C154F0"/>
    <w:rsid w:val="00C15676"/>
    <w:rsid w:val="00C15A6A"/>
    <w:rsid w:val="00C1699A"/>
    <w:rsid w:val="00C170EC"/>
    <w:rsid w:val="00C20983"/>
    <w:rsid w:val="00C22EEA"/>
    <w:rsid w:val="00C25146"/>
    <w:rsid w:val="00C25BC6"/>
    <w:rsid w:val="00C26F3E"/>
    <w:rsid w:val="00C308A7"/>
    <w:rsid w:val="00C308AC"/>
    <w:rsid w:val="00C32367"/>
    <w:rsid w:val="00C33713"/>
    <w:rsid w:val="00C33897"/>
    <w:rsid w:val="00C360C1"/>
    <w:rsid w:val="00C3645B"/>
    <w:rsid w:val="00C3668F"/>
    <w:rsid w:val="00C374E8"/>
    <w:rsid w:val="00C4000B"/>
    <w:rsid w:val="00C403AA"/>
    <w:rsid w:val="00C4088C"/>
    <w:rsid w:val="00C40A73"/>
    <w:rsid w:val="00C42653"/>
    <w:rsid w:val="00C42A4D"/>
    <w:rsid w:val="00C42F80"/>
    <w:rsid w:val="00C43597"/>
    <w:rsid w:val="00C44DCB"/>
    <w:rsid w:val="00C45030"/>
    <w:rsid w:val="00C46727"/>
    <w:rsid w:val="00C509CF"/>
    <w:rsid w:val="00C51F39"/>
    <w:rsid w:val="00C521D6"/>
    <w:rsid w:val="00C52437"/>
    <w:rsid w:val="00C52619"/>
    <w:rsid w:val="00C5309A"/>
    <w:rsid w:val="00C5498D"/>
    <w:rsid w:val="00C5504F"/>
    <w:rsid w:val="00C550C5"/>
    <w:rsid w:val="00C55285"/>
    <w:rsid w:val="00C562EE"/>
    <w:rsid w:val="00C56B39"/>
    <w:rsid w:val="00C57092"/>
    <w:rsid w:val="00C6091E"/>
    <w:rsid w:val="00C61399"/>
    <w:rsid w:val="00C62614"/>
    <w:rsid w:val="00C62628"/>
    <w:rsid w:val="00C63056"/>
    <w:rsid w:val="00C633A9"/>
    <w:rsid w:val="00C63BA4"/>
    <w:rsid w:val="00C657D7"/>
    <w:rsid w:val="00C66582"/>
    <w:rsid w:val="00C66973"/>
    <w:rsid w:val="00C66ED9"/>
    <w:rsid w:val="00C67FD7"/>
    <w:rsid w:val="00C71624"/>
    <w:rsid w:val="00C717DB"/>
    <w:rsid w:val="00C71F07"/>
    <w:rsid w:val="00C72332"/>
    <w:rsid w:val="00C72CCA"/>
    <w:rsid w:val="00C73A8A"/>
    <w:rsid w:val="00C749EE"/>
    <w:rsid w:val="00C759CB"/>
    <w:rsid w:val="00C77678"/>
    <w:rsid w:val="00C80429"/>
    <w:rsid w:val="00C81127"/>
    <w:rsid w:val="00C81450"/>
    <w:rsid w:val="00C819DE"/>
    <w:rsid w:val="00C82B8B"/>
    <w:rsid w:val="00C831D8"/>
    <w:rsid w:val="00C85194"/>
    <w:rsid w:val="00C87498"/>
    <w:rsid w:val="00C9075C"/>
    <w:rsid w:val="00C9084F"/>
    <w:rsid w:val="00C90889"/>
    <w:rsid w:val="00C9099B"/>
    <w:rsid w:val="00C91E63"/>
    <w:rsid w:val="00C92C55"/>
    <w:rsid w:val="00C93153"/>
    <w:rsid w:val="00C93A58"/>
    <w:rsid w:val="00C9419B"/>
    <w:rsid w:val="00C9576A"/>
    <w:rsid w:val="00C9624C"/>
    <w:rsid w:val="00C974FC"/>
    <w:rsid w:val="00C97DC0"/>
    <w:rsid w:val="00CA0983"/>
    <w:rsid w:val="00CA0F29"/>
    <w:rsid w:val="00CA38AA"/>
    <w:rsid w:val="00CA434A"/>
    <w:rsid w:val="00CA45CE"/>
    <w:rsid w:val="00CA57F3"/>
    <w:rsid w:val="00CA6D45"/>
    <w:rsid w:val="00CA72FE"/>
    <w:rsid w:val="00CA732C"/>
    <w:rsid w:val="00CA7B65"/>
    <w:rsid w:val="00CB021F"/>
    <w:rsid w:val="00CB0846"/>
    <w:rsid w:val="00CB1171"/>
    <w:rsid w:val="00CB26EE"/>
    <w:rsid w:val="00CB295D"/>
    <w:rsid w:val="00CB57A2"/>
    <w:rsid w:val="00CB62BF"/>
    <w:rsid w:val="00CB6DE3"/>
    <w:rsid w:val="00CB7982"/>
    <w:rsid w:val="00CB7DAF"/>
    <w:rsid w:val="00CC0252"/>
    <w:rsid w:val="00CC0ACD"/>
    <w:rsid w:val="00CC0D67"/>
    <w:rsid w:val="00CC16A6"/>
    <w:rsid w:val="00CC16E5"/>
    <w:rsid w:val="00CC23A0"/>
    <w:rsid w:val="00CC492E"/>
    <w:rsid w:val="00CC513D"/>
    <w:rsid w:val="00CC7B38"/>
    <w:rsid w:val="00CD02E1"/>
    <w:rsid w:val="00CD069C"/>
    <w:rsid w:val="00CD29C1"/>
    <w:rsid w:val="00CD3857"/>
    <w:rsid w:val="00CD3B20"/>
    <w:rsid w:val="00CD3C69"/>
    <w:rsid w:val="00CD437B"/>
    <w:rsid w:val="00CD5540"/>
    <w:rsid w:val="00CD5851"/>
    <w:rsid w:val="00CD5BA1"/>
    <w:rsid w:val="00CD6A18"/>
    <w:rsid w:val="00CE07C5"/>
    <w:rsid w:val="00CE132D"/>
    <w:rsid w:val="00CE2888"/>
    <w:rsid w:val="00CE28CE"/>
    <w:rsid w:val="00CE3050"/>
    <w:rsid w:val="00CE69C2"/>
    <w:rsid w:val="00CE7783"/>
    <w:rsid w:val="00CE7877"/>
    <w:rsid w:val="00CE7988"/>
    <w:rsid w:val="00CE7A2C"/>
    <w:rsid w:val="00CF3084"/>
    <w:rsid w:val="00CF3209"/>
    <w:rsid w:val="00CF43DA"/>
    <w:rsid w:val="00CF4AC6"/>
    <w:rsid w:val="00CF548F"/>
    <w:rsid w:val="00CF67C7"/>
    <w:rsid w:val="00CF7245"/>
    <w:rsid w:val="00CF74FE"/>
    <w:rsid w:val="00D00824"/>
    <w:rsid w:val="00D01AC4"/>
    <w:rsid w:val="00D021A5"/>
    <w:rsid w:val="00D02688"/>
    <w:rsid w:val="00D051D3"/>
    <w:rsid w:val="00D053E8"/>
    <w:rsid w:val="00D05BD7"/>
    <w:rsid w:val="00D06268"/>
    <w:rsid w:val="00D06C15"/>
    <w:rsid w:val="00D07BBC"/>
    <w:rsid w:val="00D07D20"/>
    <w:rsid w:val="00D1234A"/>
    <w:rsid w:val="00D16E24"/>
    <w:rsid w:val="00D1706B"/>
    <w:rsid w:val="00D1765D"/>
    <w:rsid w:val="00D20740"/>
    <w:rsid w:val="00D20A31"/>
    <w:rsid w:val="00D20D76"/>
    <w:rsid w:val="00D21762"/>
    <w:rsid w:val="00D23845"/>
    <w:rsid w:val="00D23E8F"/>
    <w:rsid w:val="00D24432"/>
    <w:rsid w:val="00D24D72"/>
    <w:rsid w:val="00D26685"/>
    <w:rsid w:val="00D27007"/>
    <w:rsid w:val="00D30FEE"/>
    <w:rsid w:val="00D31F1E"/>
    <w:rsid w:val="00D33978"/>
    <w:rsid w:val="00D342B2"/>
    <w:rsid w:val="00D3448D"/>
    <w:rsid w:val="00D34701"/>
    <w:rsid w:val="00D367A5"/>
    <w:rsid w:val="00D370D7"/>
    <w:rsid w:val="00D377A7"/>
    <w:rsid w:val="00D37C1B"/>
    <w:rsid w:val="00D37EE8"/>
    <w:rsid w:val="00D41254"/>
    <w:rsid w:val="00D41DC6"/>
    <w:rsid w:val="00D4213C"/>
    <w:rsid w:val="00D421D6"/>
    <w:rsid w:val="00D42434"/>
    <w:rsid w:val="00D427FE"/>
    <w:rsid w:val="00D4323A"/>
    <w:rsid w:val="00D436A3"/>
    <w:rsid w:val="00D44441"/>
    <w:rsid w:val="00D44619"/>
    <w:rsid w:val="00D452A4"/>
    <w:rsid w:val="00D45DE6"/>
    <w:rsid w:val="00D461F3"/>
    <w:rsid w:val="00D46527"/>
    <w:rsid w:val="00D46706"/>
    <w:rsid w:val="00D471C4"/>
    <w:rsid w:val="00D474FC"/>
    <w:rsid w:val="00D50020"/>
    <w:rsid w:val="00D5065D"/>
    <w:rsid w:val="00D53881"/>
    <w:rsid w:val="00D53E12"/>
    <w:rsid w:val="00D55C91"/>
    <w:rsid w:val="00D55F46"/>
    <w:rsid w:val="00D5626E"/>
    <w:rsid w:val="00D56278"/>
    <w:rsid w:val="00D56D2E"/>
    <w:rsid w:val="00D57188"/>
    <w:rsid w:val="00D57BEC"/>
    <w:rsid w:val="00D60122"/>
    <w:rsid w:val="00D6259A"/>
    <w:rsid w:val="00D629E5"/>
    <w:rsid w:val="00D6483B"/>
    <w:rsid w:val="00D6616A"/>
    <w:rsid w:val="00D6632A"/>
    <w:rsid w:val="00D67352"/>
    <w:rsid w:val="00D67668"/>
    <w:rsid w:val="00D70116"/>
    <w:rsid w:val="00D70C1A"/>
    <w:rsid w:val="00D74643"/>
    <w:rsid w:val="00D7529A"/>
    <w:rsid w:val="00D75EE7"/>
    <w:rsid w:val="00D75F16"/>
    <w:rsid w:val="00D7622F"/>
    <w:rsid w:val="00D76497"/>
    <w:rsid w:val="00D76A32"/>
    <w:rsid w:val="00D77967"/>
    <w:rsid w:val="00D77D0C"/>
    <w:rsid w:val="00D820EF"/>
    <w:rsid w:val="00D82373"/>
    <w:rsid w:val="00D82A11"/>
    <w:rsid w:val="00D82D04"/>
    <w:rsid w:val="00D835B1"/>
    <w:rsid w:val="00D84C3A"/>
    <w:rsid w:val="00D85121"/>
    <w:rsid w:val="00D8513B"/>
    <w:rsid w:val="00D8564A"/>
    <w:rsid w:val="00D85B63"/>
    <w:rsid w:val="00D8683E"/>
    <w:rsid w:val="00D86A27"/>
    <w:rsid w:val="00D86B25"/>
    <w:rsid w:val="00D9081C"/>
    <w:rsid w:val="00D926C1"/>
    <w:rsid w:val="00D9331E"/>
    <w:rsid w:val="00D9357E"/>
    <w:rsid w:val="00D93840"/>
    <w:rsid w:val="00D93972"/>
    <w:rsid w:val="00D94AD3"/>
    <w:rsid w:val="00D966FE"/>
    <w:rsid w:val="00D978BA"/>
    <w:rsid w:val="00D97FAB"/>
    <w:rsid w:val="00DA1013"/>
    <w:rsid w:val="00DA15EA"/>
    <w:rsid w:val="00DA1D1D"/>
    <w:rsid w:val="00DA360F"/>
    <w:rsid w:val="00DA66E8"/>
    <w:rsid w:val="00DA673B"/>
    <w:rsid w:val="00DA6B3B"/>
    <w:rsid w:val="00DA6D48"/>
    <w:rsid w:val="00DA70FE"/>
    <w:rsid w:val="00DA7FC8"/>
    <w:rsid w:val="00DB07A9"/>
    <w:rsid w:val="00DB0EE8"/>
    <w:rsid w:val="00DB17A4"/>
    <w:rsid w:val="00DB38F4"/>
    <w:rsid w:val="00DB406E"/>
    <w:rsid w:val="00DB4A66"/>
    <w:rsid w:val="00DB6A90"/>
    <w:rsid w:val="00DB71E9"/>
    <w:rsid w:val="00DB71ED"/>
    <w:rsid w:val="00DB78A3"/>
    <w:rsid w:val="00DB7EF6"/>
    <w:rsid w:val="00DC1A39"/>
    <w:rsid w:val="00DC1B08"/>
    <w:rsid w:val="00DC1C67"/>
    <w:rsid w:val="00DC217C"/>
    <w:rsid w:val="00DC2C0E"/>
    <w:rsid w:val="00DC3B41"/>
    <w:rsid w:val="00DC4181"/>
    <w:rsid w:val="00DC4CA1"/>
    <w:rsid w:val="00DC4DEB"/>
    <w:rsid w:val="00DC6828"/>
    <w:rsid w:val="00DC69AE"/>
    <w:rsid w:val="00DC6E4E"/>
    <w:rsid w:val="00DC7474"/>
    <w:rsid w:val="00DC7957"/>
    <w:rsid w:val="00DC7AAF"/>
    <w:rsid w:val="00DC7B73"/>
    <w:rsid w:val="00DD1837"/>
    <w:rsid w:val="00DD1F25"/>
    <w:rsid w:val="00DD21F2"/>
    <w:rsid w:val="00DD2943"/>
    <w:rsid w:val="00DD30B9"/>
    <w:rsid w:val="00DD3902"/>
    <w:rsid w:val="00DD4062"/>
    <w:rsid w:val="00DD547B"/>
    <w:rsid w:val="00DD643F"/>
    <w:rsid w:val="00DD7485"/>
    <w:rsid w:val="00DD7A1F"/>
    <w:rsid w:val="00DD7B4F"/>
    <w:rsid w:val="00DE3005"/>
    <w:rsid w:val="00DE3266"/>
    <w:rsid w:val="00DE4028"/>
    <w:rsid w:val="00DE43AB"/>
    <w:rsid w:val="00DE50B9"/>
    <w:rsid w:val="00DE5685"/>
    <w:rsid w:val="00DE569C"/>
    <w:rsid w:val="00DE6179"/>
    <w:rsid w:val="00DE6C8D"/>
    <w:rsid w:val="00DF1037"/>
    <w:rsid w:val="00DF12B1"/>
    <w:rsid w:val="00DF1347"/>
    <w:rsid w:val="00DF14FD"/>
    <w:rsid w:val="00DF3C9A"/>
    <w:rsid w:val="00DF3DF2"/>
    <w:rsid w:val="00DF3EF6"/>
    <w:rsid w:val="00DF43E1"/>
    <w:rsid w:val="00DF43F1"/>
    <w:rsid w:val="00DF4A92"/>
    <w:rsid w:val="00DF4C12"/>
    <w:rsid w:val="00DF4E80"/>
    <w:rsid w:val="00DF69B4"/>
    <w:rsid w:val="00DF6C2E"/>
    <w:rsid w:val="00DF770A"/>
    <w:rsid w:val="00DF7A1F"/>
    <w:rsid w:val="00E009BB"/>
    <w:rsid w:val="00E00BB0"/>
    <w:rsid w:val="00E00CE1"/>
    <w:rsid w:val="00E00FEF"/>
    <w:rsid w:val="00E020D7"/>
    <w:rsid w:val="00E02DDE"/>
    <w:rsid w:val="00E035E0"/>
    <w:rsid w:val="00E0361F"/>
    <w:rsid w:val="00E0411D"/>
    <w:rsid w:val="00E04698"/>
    <w:rsid w:val="00E0476B"/>
    <w:rsid w:val="00E0550A"/>
    <w:rsid w:val="00E05A27"/>
    <w:rsid w:val="00E06272"/>
    <w:rsid w:val="00E07792"/>
    <w:rsid w:val="00E109A1"/>
    <w:rsid w:val="00E110CF"/>
    <w:rsid w:val="00E12E27"/>
    <w:rsid w:val="00E13B0A"/>
    <w:rsid w:val="00E14F44"/>
    <w:rsid w:val="00E16817"/>
    <w:rsid w:val="00E17326"/>
    <w:rsid w:val="00E1751F"/>
    <w:rsid w:val="00E176DF"/>
    <w:rsid w:val="00E202CF"/>
    <w:rsid w:val="00E23BB9"/>
    <w:rsid w:val="00E23F39"/>
    <w:rsid w:val="00E24BEB"/>
    <w:rsid w:val="00E24F84"/>
    <w:rsid w:val="00E253F4"/>
    <w:rsid w:val="00E2684F"/>
    <w:rsid w:val="00E306FB"/>
    <w:rsid w:val="00E30BF4"/>
    <w:rsid w:val="00E3181C"/>
    <w:rsid w:val="00E3184C"/>
    <w:rsid w:val="00E32719"/>
    <w:rsid w:val="00E3277B"/>
    <w:rsid w:val="00E32D21"/>
    <w:rsid w:val="00E3457B"/>
    <w:rsid w:val="00E34C6B"/>
    <w:rsid w:val="00E34C9B"/>
    <w:rsid w:val="00E364BD"/>
    <w:rsid w:val="00E3650E"/>
    <w:rsid w:val="00E367E8"/>
    <w:rsid w:val="00E3680D"/>
    <w:rsid w:val="00E37335"/>
    <w:rsid w:val="00E373A0"/>
    <w:rsid w:val="00E4187F"/>
    <w:rsid w:val="00E42E42"/>
    <w:rsid w:val="00E42E64"/>
    <w:rsid w:val="00E44335"/>
    <w:rsid w:val="00E4542A"/>
    <w:rsid w:val="00E50126"/>
    <w:rsid w:val="00E50513"/>
    <w:rsid w:val="00E51169"/>
    <w:rsid w:val="00E517DD"/>
    <w:rsid w:val="00E52B7B"/>
    <w:rsid w:val="00E543F9"/>
    <w:rsid w:val="00E54CE9"/>
    <w:rsid w:val="00E55B57"/>
    <w:rsid w:val="00E55CDF"/>
    <w:rsid w:val="00E56E55"/>
    <w:rsid w:val="00E57162"/>
    <w:rsid w:val="00E60942"/>
    <w:rsid w:val="00E60A71"/>
    <w:rsid w:val="00E6184A"/>
    <w:rsid w:val="00E6195E"/>
    <w:rsid w:val="00E6271C"/>
    <w:rsid w:val="00E63922"/>
    <w:rsid w:val="00E656C3"/>
    <w:rsid w:val="00E6670A"/>
    <w:rsid w:val="00E67EBB"/>
    <w:rsid w:val="00E70354"/>
    <w:rsid w:val="00E70720"/>
    <w:rsid w:val="00E70B33"/>
    <w:rsid w:val="00E71171"/>
    <w:rsid w:val="00E719C6"/>
    <w:rsid w:val="00E7278D"/>
    <w:rsid w:val="00E7282E"/>
    <w:rsid w:val="00E735E6"/>
    <w:rsid w:val="00E748BD"/>
    <w:rsid w:val="00E74AFB"/>
    <w:rsid w:val="00E755A3"/>
    <w:rsid w:val="00E75B9E"/>
    <w:rsid w:val="00E76BDA"/>
    <w:rsid w:val="00E77505"/>
    <w:rsid w:val="00E77A3A"/>
    <w:rsid w:val="00E80042"/>
    <w:rsid w:val="00E80792"/>
    <w:rsid w:val="00E8204F"/>
    <w:rsid w:val="00E823B4"/>
    <w:rsid w:val="00E8245B"/>
    <w:rsid w:val="00E82D8C"/>
    <w:rsid w:val="00E8322E"/>
    <w:rsid w:val="00E84F6B"/>
    <w:rsid w:val="00E8629C"/>
    <w:rsid w:val="00E86CA6"/>
    <w:rsid w:val="00E90A7F"/>
    <w:rsid w:val="00E912A4"/>
    <w:rsid w:val="00E91487"/>
    <w:rsid w:val="00E9171E"/>
    <w:rsid w:val="00E920B9"/>
    <w:rsid w:val="00E92869"/>
    <w:rsid w:val="00E92D6B"/>
    <w:rsid w:val="00E952A3"/>
    <w:rsid w:val="00E95541"/>
    <w:rsid w:val="00E975DF"/>
    <w:rsid w:val="00E975E7"/>
    <w:rsid w:val="00EA02A6"/>
    <w:rsid w:val="00EA1B45"/>
    <w:rsid w:val="00EA2A3C"/>
    <w:rsid w:val="00EA3095"/>
    <w:rsid w:val="00EA520C"/>
    <w:rsid w:val="00EA5F7B"/>
    <w:rsid w:val="00EA6E92"/>
    <w:rsid w:val="00EA7114"/>
    <w:rsid w:val="00EB0AA9"/>
    <w:rsid w:val="00EB1835"/>
    <w:rsid w:val="00EB1BE0"/>
    <w:rsid w:val="00EB2583"/>
    <w:rsid w:val="00EB37CB"/>
    <w:rsid w:val="00EB39F1"/>
    <w:rsid w:val="00EB3B5B"/>
    <w:rsid w:val="00EB41B3"/>
    <w:rsid w:val="00EB5027"/>
    <w:rsid w:val="00EB7735"/>
    <w:rsid w:val="00EB7DCB"/>
    <w:rsid w:val="00EC031E"/>
    <w:rsid w:val="00EC0804"/>
    <w:rsid w:val="00EC09F9"/>
    <w:rsid w:val="00EC1C8C"/>
    <w:rsid w:val="00EC2BBC"/>
    <w:rsid w:val="00EC3A3C"/>
    <w:rsid w:val="00EC40F6"/>
    <w:rsid w:val="00EC49BC"/>
    <w:rsid w:val="00EC5B02"/>
    <w:rsid w:val="00EC7698"/>
    <w:rsid w:val="00EC77B8"/>
    <w:rsid w:val="00EC7E1B"/>
    <w:rsid w:val="00ED05E4"/>
    <w:rsid w:val="00ED0AE1"/>
    <w:rsid w:val="00ED15A4"/>
    <w:rsid w:val="00ED1F01"/>
    <w:rsid w:val="00ED34E0"/>
    <w:rsid w:val="00ED5E23"/>
    <w:rsid w:val="00ED6EED"/>
    <w:rsid w:val="00ED72BC"/>
    <w:rsid w:val="00ED757B"/>
    <w:rsid w:val="00ED7A56"/>
    <w:rsid w:val="00EE1068"/>
    <w:rsid w:val="00EE1EFB"/>
    <w:rsid w:val="00EE267A"/>
    <w:rsid w:val="00EE2841"/>
    <w:rsid w:val="00EE2ACD"/>
    <w:rsid w:val="00EE33CF"/>
    <w:rsid w:val="00EE4189"/>
    <w:rsid w:val="00EE41C2"/>
    <w:rsid w:val="00EE4D2B"/>
    <w:rsid w:val="00EE4F22"/>
    <w:rsid w:val="00EE5B1B"/>
    <w:rsid w:val="00EE6510"/>
    <w:rsid w:val="00EF08F8"/>
    <w:rsid w:val="00EF161A"/>
    <w:rsid w:val="00EF2B01"/>
    <w:rsid w:val="00EF2CCF"/>
    <w:rsid w:val="00EF3096"/>
    <w:rsid w:val="00EF4CD8"/>
    <w:rsid w:val="00EF5590"/>
    <w:rsid w:val="00EF5A6C"/>
    <w:rsid w:val="00EF5BE6"/>
    <w:rsid w:val="00EF5E34"/>
    <w:rsid w:val="00EF629D"/>
    <w:rsid w:val="00EF6634"/>
    <w:rsid w:val="00EF6BD8"/>
    <w:rsid w:val="00EF71F7"/>
    <w:rsid w:val="00F044FC"/>
    <w:rsid w:val="00F04E5A"/>
    <w:rsid w:val="00F055B9"/>
    <w:rsid w:val="00F05745"/>
    <w:rsid w:val="00F06E62"/>
    <w:rsid w:val="00F06EDF"/>
    <w:rsid w:val="00F07A3E"/>
    <w:rsid w:val="00F07B7D"/>
    <w:rsid w:val="00F1122F"/>
    <w:rsid w:val="00F11B26"/>
    <w:rsid w:val="00F121FE"/>
    <w:rsid w:val="00F129CF"/>
    <w:rsid w:val="00F13F7A"/>
    <w:rsid w:val="00F14734"/>
    <w:rsid w:val="00F16303"/>
    <w:rsid w:val="00F16EE0"/>
    <w:rsid w:val="00F1733B"/>
    <w:rsid w:val="00F17424"/>
    <w:rsid w:val="00F179DA"/>
    <w:rsid w:val="00F2185F"/>
    <w:rsid w:val="00F22619"/>
    <w:rsid w:val="00F23C88"/>
    <w:rsid w:val="00F25276"/>
    <w:rsid w:val="00F265B1"/>
    <w:rsid w:val="00F26A5F"/>
    <w:rsid w:val="00F27607"/>
    <w:rsid w:val="00F302D9"/>
    <w:rsid w:val="00F317B0"/>
    <w:rsid w:val="00F31A1D"/>
    <w:rsid w:val="00F32543"/>
    <w:rsid w:val="00F3360C"/>
    <w:rsid w:val="00F33990"/>
    <w:rsid w:val="00F34005"/>
    <w:rsid w:val="00F3411D"/>
    <w:rsid w:val="00F34130"/>
    <w:rsid w:val="00F34320"/>
    <w:rsid w:val="00F344A0"/>
    <w:rsid w:val="00F34933"/>
    <w:rsid w:val="00F35575"/>
    <w:rsid w:val="00F36025"/>
    <w:rsid w:val="00F361DE"/>
    <w:rsid w:val="00F40127"/>
    <w:rsid w:val="00F40ABD"/>
    <w:rsid w:val="00F41F6E"/>
    <w:rsid w:val="00F43156"/>
    <w:rsid w:val="00F45988"/>
    <w:rsid w:val="00F46302"/>
    <w:rsid w:val="00F46603"/>
    <w:rsid w:val="00F46784"/>
    <w:rsid w:val="00F4705D"/>
    <w:rsid w:val="00F50E73"/>
    <w:rsid w:val="00F51431"/>
    <w:rsid w:val="00F51E12"/>
    <w:rsid w:val="00F523D0"/>
    <w:rsid w:val="00F52BD7"/>
    <w:rsid w:val="00F544FA"/>
    <w:rsid w:val="00F54FFB"/>
    <w:rsid w:val="00F55752"/>
    <w:rsid w:val="00F55866"/>
    <w:rsid w:val="00F558EA"/>
    <w:rsid w:val="00F56C22"/>
    <w:rsid w:val="00F575DF"/>
    <w:rsid w:val="00F600A4"/>
    <w:rsid w:val="00F60959"/>
    <w:rsid w:val="00F60F93"/>
    <w:rsid w:val="00F61D70"/>
    <w:rsid w:val="00F623E0"/>
    <w:rsid w:val="00F63F66"/>
    <w:rsid w:val="00F652D5"/>
    <w:rsid w:val="00F700A8"/>
    <w:rsid w:val="00F74966"/>
    <w:rsid w:val="00F77405"/>
    <w:rsid w:val="00F77DD8"/>
    <w:rsid w:val="00F80EBB"/>
    <w:rsid w:val="00F81000"/>
    <w:rsid w:val="00F827C4"/>
    <w:rsid w:val="00F829D4"/>
    <w:rsid w:val="00F849CB"/>
    <w:rsid w:val="00F84E2A"/>
    <w:rsid w:val="00F86173"/>
    <w:rsid w:val="00F862E2"/>
    <w:rsid w:val="00F86559"/>
    <w:rsid w:val="00F868D1"/>
    <w:rsid w:val="00F87E14"/>
    <w:rsid w:val="00F92101"/>
    <w:rsid w:val="00F92523"/>
    <w:rsid w:val="00F92A25"/>
    <w:rsid w:val="00F93D37"/>
    <w:rsid w:val="00F9432C"/>
    <w:rsid w:val="00F9443E"/>
    <w:rsid w:val="00F94A2C"/>
    <w:rsid w:val="00F9570A"/>
    <w:rsid w:val="00F95F28"/>
    <w:rsid w:val="00F97993"/>
    <w:rsid w:val="00FA0649"/>
    <w:rsid w:val="00FA0902"/>
    <w:rsid w:val="00FA0C43"/>
    <w:rsid w:val="00FA18D8"/>
    <w:rsid w:val="00FA2FDA"/>
    <w:rsid w:val="00FA3029"/>
    <w:rsid w:val="00FA4836"/>
    <w:rsid w:val="00FA5304"/>
    <w:rsid w:val="00FA54D5"/>
    <w:rsid w:val="00FA5B49"/>
    <w:rsid w:val="00FA7AE1"/>
    <w:rsid w:val="00FB046E"/>
    <w:rsid w:val="00FB0683"/>
    <w:rsid w:val="00FB0906"/>
    <w:rsid w:val="00FB0F03"/>
    <w:rsid w:val="00FB193C"/>
    <w:rsid w:val="00FB2570"/>
    <w:rsid w:val="00FB2C88"/>
    <w:rsid w:val="00FB300E"/>
    <w:rsid w:val="00FB31E9"/>
    <w:rsid w:val="00FB4345"/>
    <w:rsid w:val="00FB4C02"/>
    <w:rsid w:val="00FC0B6A"/>
    <w:rsid w:val="00FC22EC"/>
    <w:rsid w:val="00FC2312"/>
    <w:rsid w:val="00FC3B84"/>
    <w:rsid w:val="00FC4E14"/>
    <w:rsid w:val="00FC6036"/>
    <w:rsid w:val="00FC609A"/>
    <w:rsid w:val="00FC690A"/>
    <w:rsid w:val="00FC6A4C"/>
    <w:rsid w:val="00FC6E75"/>
    <w:rsid w:val="00FD14CB"/>
    <w:rsid w:val="00FD1639"/>
    <w:rsid w:val="00FD2532"/>
    <w:rsid w:val="00FD4069"/>
    <w:rsid w:val="00FD438B"/>
    <w:rsid w:val="00FD56B3"/>
    <w:rsid w:val="00FD70B3"/>
    <w:rsid w:val="00FD7354"/>
    <w:rsid w:val="00FE0944"/>
    <w:rsid w:val="00FE099B"/>
    <w:rsid w:val="00FE1009"/>
    <w:rsid w:val="00FE1F96"/>
    <w:rsid w:val="00FE2669"/>
    <w:rsid w:val="00FE278F"/>
    <w:rsid w:val="00FE3F2B"/>
    <w:rsid w:val="00FE44FC"/>
    <w:rsid w:val="00FF03EB"/>
    <w:rsid w:val="00FF1D83"/>
    <w:rsid w:val="00FF2EE0"/>
    <w:rsid w:val="00FF2F6B"/>
    <w:rsid w:val="00FF34D3"/>
    <w:rsid w:val="00FF6D6A"/>
    <w:rsid w:val="00FF71D4"/>
    <w:rsid w:val="02C4C84B"/>
    <w:rsid w:val="069AEB0F"/>
    <w:rsid w:val="12590E86"/>
    <w:rsid w:val="12890155"/>
    <w:rsid w:val="22CF36E8"/>
    <w:rsid w:val="23C2143A"/>
    <w:rsid w:val="2981AC4F"/>
    <w:rsid w:val="2A0E6836"/>
    <w:rsid w:val="2F9456F4"/>
    <w:rsid w:val="3C9AF6F7"/>
    <w:rsid w:val="4769081B"/>
    <w:rsid w:val="4A7AAA2B"/>
    <w:rsid w:val="4D69A175"/>
    <w:rsid w:val="52A7CAA0"/>
    <w:rsid w:val="565FEA8D"/>
    <w:rsid w:val="56A3B28C"/>
    <w:rsid w:val="5E0B5281"/>
    <w:rsid w:val="5E9C62A0"/>
    <w:rsid w:val="670CE0EE"/>
    <w:rsid w:val="6C904D05"/>
    <w:rsid w:val="6CBB8C57"/>
    <w:rsid w:val="6CC2BCB5"/>
    <w:rsid w:val="6E6E307F"/>
    <w:rsid w:val="6F099A37"/>
    <w:rsid w:val="70BF24F9"/>
    <w:rsid w:val="72935B94"/>
    <w:rsid w:val="72E6662C"/>
    <w:rsid w:val="763C4664"/>
    <w:rsid w:val="788CB6BD"/>
    <w:rsid w:val="79B9F22D"/>
    <w:rsid w:val="7BA54BDA"/>
    <w:rsid w:val="7DEB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B4692A"/>
  <w15:chartTrackingRefBased/>
  <w15:docId w15:val="{69E68B1E-993A-4434-9227-EC6E4735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42AC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vAnchor="text" w:h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customStyle="1" w:styleId="Comment">
    <w:name w:val="Comment"/>
    <w:basedOn w:val="Normal"/>
    <w:rsid w:val="009442AC"/>
    <w:rPr>
      <w:i/>
    </w:rPr>
  </w:style>
  <w:style w:type="character" w:styleId="CommentReference">
    <w:name w:val="annotation reference"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customStyle="1" w:styleId="Bodytext">
    <w:name w:val="Bodytext"/>
    <w:basedOn w:val="Normal"/>
    <w:link w:val="BodytextChar"/>
    <w:rsid w:val="009442AC"/>
    <w:pPr>
      <w:ind w:left="1080"/>
      <w:jc w:val="both"/>
    </w:pPr>
  </w:style>
  <w:style w:type="paragraph" w:customStyle="1" w:styleId="BodyNum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customStyle="1" w:styleId="BodyBull1">
    <w:name w:val="BodyBull1"/>
    <w:basedOn w:val="BodyNum"/>
    <w:rsid w:val="009442AC"/>
    <w:pPr>
      <w:widowControl/>
      <w:numPr>
        <w:numId w:val="1"/>
      </w:numPr>
    </w:pPr>
  </w:style>
  <w:style w:type="paragraph" w:customStyle="1" w:styleId="BodyBull2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customStyle="1" w:styleId="coverart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Rule="exact" w:hSpace="180" w:wrap="auto" w:hAnchor="page" w:xAlign="center" w:yAlign="bottom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customStyle="1" w:styleId="List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customStyle="1" w:styleId="Style3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customStyle="1" w:styleId="tabletext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customStyle="1" w:styleId="tabletext0">
    <w:name w:val="tabletext"/>
    <w:basedOn w:val="Bodytext"/>
    <w:rsid w:val="009442AC"/>
    <w:pPr>
      <w:spacing w:after="26"/>
    </w:pPr>
    <w:rPr>
      <w:iCs/>
    </w:rPr>
  </w:style>
  <w:style w:type="paragraph" w:customStyle="1" w:styleId="tablehead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customStyle="1" w:styleId="TOChead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customStyle="1" w:styleId="listlast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qFormat/>
    <w:rsid w:val="009442AC"/>
    <w:rPr>
      <w:b/>
      <w:bCs/>
    </w:rPr>
  </w:style>
  <w:style w:type="paragraph" w:customStyle="1" w:styleId="Tabletext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customStyle="1" w:styleId="NumberedList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customStyle="1" w:styleId="Body">
    <w:name w:val="Body"/>
    <w:basedOn w:val="Normal"/>
    <w:rsid w:val="009442AC"/>
    <w:pPr>
      <w:ind w:left="1080"/>
      <w:jc w:val="both"/>
    </w:pPr>
  </w:style>
  <w:style w:type="paragraph" w:customStyle="1" w:styleId="BulletedList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eastAsia="Arial Unicode MS" w:hAnsi="Arial Unicode MS" w:cs="Arial Unicode MS"/>
      <w:color w:val="000000"/>
    </w:rPr>
  </w:style>
  <w:style w:type="paragraph" w:customStyle="1" w:styleId="HeaderSecondLine">
    <w:name w:val="HeaderSecondLine"/>
    <w:basedOn w:val="Header"/>
    <w:rsid w:val="009442AC"/>
    <w:pPr>
      <w:spacing w:before="20"/>
    </w:pPr>
    <w:rPr>
      <w:b/>
    </w:rPr>
  </w:style>
  <w:style w:type="paragraph" w:customStyle="1" w:styleId="Formula10pt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customStyle="1" w:styleId="BodytextChar">
    <w:name w:val="Bodytext Char"/>
    <w:link w:val="Bodytext"/>
    <w:rsid w:val="009442AC"/>
    <w:rPr>
      <w:rFonts w:ascii="Arial" w:hAnsi="Arial"/>
    </w:rPr>
  </w:style>
  <w:style w:type="character" w:customStyle="1" w:styleId="Heading2Char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customStyle="1" w:styleId="Heading4Char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customStyle="1" w:styleId="Normalt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customStyle="1" w:styleId="tablesplit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customStyle="1" w:styleId="CommentTextChar">
    <w:name w:val="Comment Text Char"/>
    <w:link w:val="CommentText"/>
    <w:semiHidden/>
    <w:rsid w:val="009442AC"/>
    <w:rPr>
      <w:rFonts w:ascii="Arial" w:hAnsi="Arial"/>
    </w:rPr>
  </w:style>
  <w:style w:type="character" w:customStyle="1" w:styleId="FooterChar">
    <w:name w:val="Footer Char"/>
    <w:link w:val="Footer"/>
    <w:uiPriority w:val="99"/>
    <w:rsid w:val="009442AC"/>
    <w:rPr>
      <w:rFonts w:ascii="Arial" w:hAnsi="Arial"/>
    </w:rPr>
  </w:style>
  <w:style w:type="character" w:customStyle="1" w:styleId="HeaderChar">
    <w:name w:val="Header Char"/>
    <w:link w:val="Header"/>
    <w:uiPriority w:val="99"/>
    <w:rsid w:val="009442AC"/>
    <w:rPr>
      <w:rFonts w:ascii="Arial" w:hAnsi="Arial"/>
    </w:rPr>
  </w:style>
  <w:style w:type="paragraph" w:customStyle="1" w:styleId="TemplateInstructions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eastAsia="Calibri" w:hAnsi="Calibri Light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customStyle="1" w:styleId="tgc">
    <w:name w:val="_tgc"/>
    <w:rsid w:val="000111EF"/>
  </w:style>
  <w:style w:type="paragraph" w:customStyle="1" w:styleId="TableText2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eastAsia="Calibri" w:hAnsi="Calibri"/>
      <w:sz w:val="22"/>
      <w:szCs w:val="22"/>
    </w:rPr>
  </w:style>
  <w:style w:type="character" w:customStyle="1" w:styleId="normaltextrun">
    <w:name w:val="normaltextrun"/>
    <w:basedOn w:val="DefaultParagraphFont"/>
    <w:rsid w:val="005324FE"/>
  </w:style>
  <w:style w:type="character" w:customStyle="1" w:styleId="contextualspellingandgrammarerror">
    <w:name w:val="contextualspellingandgrammarerror"/>
    <w:basedOn w:val="DefaultParagraphFont"/>
    <w:rsid w:val="005324FE"/>
  </w:style>
  <w:style w:type="character" w:customStyle="1" w:styleId="spellingerror">
    <w:name w:val="spellingerror"/>
    <w:basedOn w:val="DefaultParagraphFont"/>
    <w:rsid w:val="005324FE"/>
  </w:style>
  <w:style w:type="paragraph" w:customStyle="1" w:styleId="xxmsonormal">
    <w:name w:val="x_xmsonormal"/>
    <w:basedOn w:val="Normal"/>
    <w:uiPriority w:val="99"/>
    <w:rsid w:val="001635F0"/>
    <w:pPr>
      <w:widowControl/>
      <w:spacing w:before="0" w:after="0" w:line="240" w:lineRule="auto"/>
      <w:ind w:right="0"/>
    </w:pPr>
    <w:rPr>
      <w:rFonts w:ascii="Times New Roman" w:eastAsiaTheme="minorHAnsi" w:hAnsi="Times New Roman"/>
      <w:sz w:val="24"/>
      <w:szCs w:val="24"/>
    </w:rPr>
  </w:style>
  <w:style w:type="paragraph" w:customStyle="1" w:styleId="paragraph">
    <w:name w:val="paragraph"/>
    <w:basedOn w:val="Normal"/>
    <w:rsid w:val="00444B0D"/>
    <w:pPr>
      <w:widowControl/>
      <w:spacing w:before="100" w:beforeAutospacing="1" w:after="100" w:afterAutospacing="1" w:line="240" w:lineRule="auto"/>
      <w:ind w:right="0"/>
    </w:pPr>
    <w:rPr>
      <w:rFonts w:ascii="Times New Roman" w:hAnsi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0B485C"/>
    <w:rPr>
      <w:rFonts w:ascii="Calibri" w:eastAsia="Calibri" w:hAnsi="Calibri"/>
      <w:sz w:val="22"/>
      <w:szCs w:val="2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1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diagramDrawing" Target="diagrams/drawing1.xml"/><Relationship Id="rId26" Type="http://schemas.openxmlformats.org/officeDocument/2006/relationships/image" Target="media/image6.png"/><Relationship Id="rId39" Type="http://schemas.openxmlformats.org/officeDocument/2006/relationships/hyperlink" Target="https://javabydeveloper.com/lombok-slf4j-examples/" TargetMode="External"/><Relationship Id="rId21" Type="http://schemas.openxmlformats.org/officeDocument/2006/relationships/diagramQuickStyle" Target="diagrams/quickStyle2.xml"/><Relationship Id="rId34" Type="http://schemas.openxmlformats.org/officeDocument/2006/relationships/hyperlink" Target="https://cognizant.kpoint.com/app/video/gcc-fad7d4af-d651-4501-99c6-2785190670c2" TargetMode="External"/><Relationship Id="rId42" Type="http://schemas.openxmlformats.org/officeDocument/2006/relationships/hyperlink" Target="https://www.baeldung.com/spring-boot-h2-database" TargetMode="External"/><Relationship Id="rId47" Type="http://schemas.openxmlformats.org/officeDocument/2006/relationships/hyperlink" Target="https://docs.microsoft.com/en-us/aspnet/core/fundamentals/configuration/?view=aspnetcore-3.1" TargetMode="External"/><Relationship Id="rId50" Type="http://schemas.openxmlformats.org/officeDocument/2006/relationships/image" Target="media/image10.emf"/><Relationship Id="rId55" Type="http://schemas.openxmlformats.org/officeDocument/2006/relationships/oleObject" Target="embeddings/oleObject4.bin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9" Type="http://schemas.openxmlformats.org/officeDocument/2006/relationships/package" Target="embeddings/Microsoft_PowerPoint_Presentation.pptx"/><Relationship Id="rId11" Type="http://schemas.openxmlformats.org/officeDocument/2006/relationships/image" Target="media/image1.png"/><Relationship Id="rId24" Type="http://schemas.openxmlformats.org/officeDocument/2006/relationships/image" Target="media/image4.png"/><Relationship Id="rId32" Type="http://schemas.openxmlformats.org/officeDocument/2006/relationships/hyperlink" Target="https://cognizant.kpoint.com/app/video/gcc-6633a958-ab72-4c69-b926-fe832e4b56a1" TargetMode="External"/><Relationship Id="rId37" Type="http://schemas.openxmlformats.org/officeDocument/2006/relationships/hyperlink" Target="https://dzone.com/articles/centralized-documentation-in-microservice-spring-b" TargetMode="External"/><Relationship Id="rId40" Type="http://schemas.openxmlformats.org/officeDocument/2006/relationships/hyperlink" Target="https://dzone.com/articles/spring-boot-security-json-web-tokenjwt-hello-world" TargetMode="External"/><Relationship Id="rId45" Type="http://schemas.openxmlformats.org/officeDocument/2006/relationships/hyperlink" Target="https://stackoverflow.com/questions/26790477/read-csv-to-list-of-objects" TargetMode="External"/><Relationship Id="rId53" Type="http://schemas.openxmlformats.org/officeDocument/2006/relationships/oleObject" Target="embeddings/oleObject3.bin"/><Relationship Id="rId58" Type="http://schemas.openxmlformats.org/officeDocument/2006/relationships/footer" Target="footer2.xml"/><Relationship Id="rId5" Type="http://schemas.openxmlformats.org/officeDocument/2006/relationships/numbering" Target="numbering.xml"/><Relationship Id="rId19" Type="http://schemas.openxmlformats.org/officeDocument/2006/relationships/diagramData" Target="diagrams/data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image" Target="media/image7.png"/><Relationship Id="rId30" Type="http://schemas.openxmlformats.org/officeDocument/2006/relationships/hyperlink" Target="https://cognizantonline.sharepoint.com/:w:/r/sites/GTP-Solutions/Gencsharepath/Shared%20Documents/Internship2020/FSE/Coding%20standards/Effective%20coding%20standards.docx?d=w6430574d9db5478bbbe37c25b16e68e2&amp;csf=1&amp;web=1&amp;e=84lTVf" TargetMode="External"/><Relationship Id="rId35" Type="http://schemas.openxmlformats.org/officeDocument/2006/relationships/hyperlink" Target="https://dzone.com/articles/parallel-and-asynchronous-programming-in-java-8" TargetMode="External"/><Relationship Id="rId43" Type="http://schemas.openxmlformats.org/officeDocument/2006/relationships/hyperlink" Target="https://www.codeproject.com/Tips/1044948/Logging-with-ApplicationInsights" TargetMode="External"/><Relationship Id="rId48" Type="http://schemas.openxmlformats.org/officeDocument/2006/relationships/image" Target="media/image9.emf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oleObject" Target="embeddings/oleObject2.bin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image" Target="media/image5.png"/><Relationship Id="rId33" Type="http://schemas.openxmlformats.org/officeDocument/2006/relationships/hyperlink" Target="https://cognizant.kpoint.com/app/video/gcc-553eb186-c1cf-448e-96fc-a96fe37b2e6a" TargetMode="External"/><Relationship Id="rId38" Type="http://schemas.openxmlformats.org/officeDocument/2006/relationships/hyperlink" Target="https://www.eclipse.org/community/eclipse_newsletter/2015/august/article1.php" TargetMode="External"/><Relationship Id="rId46" Type="http://schemas.openxmlformats.org/officeDocument/2006/relationships/hyperlink" Target="https://www.c-sharpcorner.com/article/reading-values-from-appsettings-json-in-asp-net-core/" TargetMode="External"/><Relationship Id="rId59" Type="http://schemas.openxmlformats.org/officeDocument/2006/relationships/fontTable" Target="fontTable.xml"/><Relationship Id="rId20" Type="http://schemas.openxmlformats.org/officeDocument/2006/relationships/diagramLayout" Target="diagrams/layout2.xml"/><Relationship Id="rId41" Type="http://schemas.openxmlformats.org/officeDocument/2006/relationships/hyperlink" Target="https://dzone.com/articles/spring-data-jpa-with-an-embedded-database-and-spring-boot" TargetMode="External"/><Relationship Id="rId54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28" Type="http://schemas.openxmlformats.org/officeDocument/2006/relationships/image" Target="media/image8.emf"/><Relationship Id="rId36" Type="http://schemas.openxmlformats.org/officeDocument/2006/relationships/hyperlink" Target="https://dzone.com/articles/microservices-communication-feign-as-rest-client" TargetMode="External"/><Relationship Id="rId49" Type="http://schemas.openxmlformats.org/officeDocument/2006/relationships/oleObject" Target="embeddings/oleObject1.bin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hyperlink" Target="https://cognizant.kpoint.com/app/video/gcc-19532393-d4e0-4fd9-8a0c-80ecbdb349d3" TargetMode="External"/><Relationship Id="rId44" Type="http://schemas.openxmlformats.org/officeDocument/2006/relationships/hyperlink" Target="https://stackoverflow.com/questions/10732644/best-practice-to-return-errors-in-asp-net-web-api" TargetMode="External"/><Relationship Id="rId52" Type="http://schemas.openxmlformats.org/officeDocument/2006/relationships/image" Target="media/image11.emf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75B7F72-47CF-48B6-8BD1-70357FEC4A0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2F1725E0-B78E-4474-93FB-98340B670F0D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Phase -1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285ACED-B251-4CEC-A6EE-E0614FC57FA7}" type="parTrans" cxnId="{EA70FA6F-A989-48FA-8EEA-73AB78CCFC1C}">
      <dgm:prSet/>
      <dgm:spPr/>
      <dgm:t>
        <a:bodyPr/>
        <a:lstStyle/>
        <a:p>
          <a:endParaRPr lang="en-IN"/>
        </a:p>
      </dgm:t>
    </dgm:pt>
    <dgm:pt modelId="{D3B26DCB-C427-4F6A-848F-885CF784AD2E}" type="sibTrans" cxnId="{EA70FA6F-A989-48FA-8EEA-73AB78CCFC1C}">
      <dgm:prSet/>
      <dgm:spPr/>
      <dgm:t>
        <a:bodyPr/>
        <a:lstStyle/>
        <a:p>
          <a:endParaRPr lang="en-IN"/>
        </a:p>
      </dgm:t>
    </dgm:pt>
    <dgm:pt modelId="{29027FCC-4C27-4233-B570-CEDA13A3842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Database Implementation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35CF11-05C4-46B8-B62A-5251128CEAD7}" type="parTrans" cxnId="{A6DF010C-50DD-4ABE-B4AA-B30167228AF0}">
      <dgm:prSet/>
      <dgm:spPr/>
      <dgm:t>
        <a:bodyPr/>
        <a:lstStyle/>
        <a:p>
          <a:endParaRPr lang="en-IN"/>
        </a:p>
      </dgm:t>
    </dgm:pt>
    <dgm:pt modelId="{88C90670-B02F-42A6-897A-DBAB12B79CF4}" type="sibTrans" cxnId="{A6DF010C-50DD-4ABE-B4AA-B30167228AF0}">
      <dgm:prSet/>
      <dgm:spPr/>
      <dgm:t>
        <a:bodyPr/>
        <a:lstStyle/>
        <a:p>
          <a:endParaRPr lang="en-IN"/>
        </a:p>
      </dgm:t>
    </dgm:pt>
    <dgm:pt modelId="{22C5409F-07E0-40C6-A38E-CAAA33E07C50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Data Access Layer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7743BE8-9E6F-4E94-88C2-56418F7E2809}" type="parTrans" cxnId="{5BD74D75-6389-4D32-8439-0328BA6B067A}">
      <dgm:prSet/>
      <dgm:spPr/>
      <dgm:t>
        <a:bodyPr/>
        <a:lstStyle/>
        <a:p>
          <a:endParaRPr lang="en-IN"/>
        </a:p>
      </dgm:t>
    </dgm:pt>
    <dgm:pt modelId="{1EFA45EC-A1BF-4700-930B-B8180DDF02E8}" type="sibTrans" cxnId="{5BD74D75-6389-4D32-8439-0328BA6B067A}">
      <dgm:prSet/>
      <dgm:spPr/>
      <dgm:t>
        <a:bodyPr/>
        <a:lstStyle/>
        <a:p>
          <a:endParaRPr lang="en-IN"/>
        </a:p>
      </dgm:t>
    </dgm:pt>
    <dgm:pt modelId="{A4B660CD-E8E4-4499-886A-D6E4C29C2D6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Business Logic Layer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FD7D734-CFFA-4FF7-93BB-981A8EF54642}" type="parTrans" cxnId="{B72DB8C2-87CB-42A3-BDAF-0742071ABEDF}">
      <dgm:prSet/>
      <dgm:spPr/>
      <dgm:t>
        <a:bodyPr/>
        <a:lstStyle/>
        <a:p>
          <a:endParaRPr lang="en-IN"/>
        </a:p>
      </dgm:t>
    </dgm:pt>
    <dgm:pt modelId="{3312B02B-3659-4563-BEB2-C6C32BE16062}" type="sibTrans" cxnId="{B72DB8C2-87CB-42A3-BDAF-0742071ABEDF}">
      <dgm:prSet/>
      <dgm:spPr/>
      <dgm:t>
        <a:bodyPr/>
        <a:lstStyle/>
        <a:p>
          <a:endParaRPr lang="en-IN"/>
        </a:p>
      </dgm:t>
    </dgm:pt>
    <dgm:pt modelId="{42F973F4-BDAD-46BE-9A32-90E31F83DAA9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Unit testing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8A9A276-EC14-440C-AE23-0EDC9FD323DC}" type="parTrans" cxnId="{619CDFA4-702B-4D11-B4B6-D7F4BFB28BCF}">
      <dgm:prSet/>
      <dgm:spPr/>
      <dgm:t>
        <a:bodyPr/>
        <a:lstStyle/>
        <a:p>
          <a:endParaRPr lang="en-IN"/>
        </a:p>
      </dgm:t>
    </dgm:pt>
    <dgm:pt modelId="{440A73F5-8A01-465D-844B-59CD5DE4B715}" type="sibTrans" cxnId="{619CDFA4-702B-4D11-B4B6-D7F4BFB28BCF}">
      <dgm:prSet/>
      <dgm:spPr/>
      <dgm:t>
        <a:bodyPr/>
        <a:lstStyle/>
        <a:p>
          <a:endParaRPr lang="en-IN"/>
        </a:p>
      </dgm:t>
    </dgm:pt>
    <dgm:pt modelId="{2732D5B4-CB20-49AB-BFF9-D928AD0E751A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Review/Retrospect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9A2FC5B-9E94-46C1-86F3-321247FB0CC7}" type="parTrans" cxnId="{08D2B723-4A17-4747-B075-7DF6119AB2C0}">
      <dgm:prSet/>
      <dgm:spPr/>
      <dgm:t>
        <a:bodyPr/>
        <a:lstStyle/>
        <a:p>
          <a:endParaRPr lang="en-IN"/>
        </a:p>
      </dgm:t>
    </dgm:pt>
    <dgm:pt modelId="{D604D25F-DE41-46F3-8563-ECB3BFA72807}" type="sibTrans" cxnId="{08D2B723-4A17-4747-B075-7DF6119AB2C0}">
      <dgm:prSet/>
      <dgm:spPr/>
      <dgm:t>
        <a:bodyPr/>
        <a:lstStyle/>
        <a:p>
          <a:endParaRPr lang="en-IN"/>
        </a:p>
      </dgm:t>
    </dgm:pt>
    <dgm:pt modelId="{0844BAB5-AB7C-4B8C-A146-BDB0667C2C2B}" type="pres">
      <dgm:prSet presAssocID="{175B7F72-47CF-48B6-8BD1-70357FEC4A0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9559B41-489C-4160-BF9F-C035EA3A0399}" type="pres">
      <dgm:prSet presAssocID="{2F1725E0-B78E-4474-93FB-98340B670F0D}" presName="root1" presStyleCnt="0"/>
      <dgm:spPr/>
    </dgm:pt>
    <dgm:pt modelId="{7638D007-9D1D-464A-A765-C4F1C75913D5}" type="pres">
      <dgm:prSet presAssocID="{2F1725E0-B78E-4474-93FB-98340B670F0D}" presName="LevelOneTextNode" presStyleLbl="node0" presStyleIdx="0" presStyleCnt="1" custScaleY="114143">
        <dgm:presLayoutVars>
          <dgm:chPref val="3"/>
        </dgm:presLayoutVars>
      </dgm:prSet>
      <dgm:spPr/>
    </dgm:pt>
    <dgm:pt modelId="{82872A20-85A1-4E3D-B224-F5A1481B1D18}" type="pres">
      <dgm:prSet presAssocID="{2F1725E0-B78E-4474-93FB-98340B670F0D}" presName="level2hierChild" presStyleCnt="0"/>
      <dgm:spPr/>
    </dgm:pt>
    <dgm:pt modelId="{1FB61B34-35F1-4478-A141-E029DBFCC084}" type="pres">
      <dgm:prSet presAssocID="{4135CF11-05C4-46B8-B62A-5251128CEAD7}" presName="conn2-1" presStyleLbl="parChTrans1D2" presStyleIdx="0" presStyleCnt="5"/>
      <dgm:spPr/>
    </dgm:pt>
    <dgm:pt modelId="{C06D1B5B-BF16-49FE-9FD9-FE576A94F6DD}" type="pres">
      <dgm:prSet presAssocID="{4135CF11-05C4-46B8-B62A-5251128CEAD7}" presName="connTx" presStyleLbl="parChTrans1D2" presStyleIdx="0" presStyleCnt="5"/>
      <dgm:spPr/>
    </dgm:pt>
    <dgm:pt modelId="{07F550AA-F209-4D1C-8A25-590837067042}" type="pres">
      <dgm:prSet presAssocID="{29027FCC-4C27-4233-B570-CEDA13A38423}" presName="root2" presStyleCnt="0"/>
      <dgm:spPr/>
    </dgm:pt>
    <dgm:pt modelId="{044ECC0F-7D41-41DC-81DC-FA1D3AC09903}" type="pres">
      <dgm:prSet presAssocID="{29027FCC-4C27-4233-B570-CEDA13A38423}" presName="LevelTwoTextNode" presStyleLbl="node2" presStyleIdx="0" presStyleCnt="5">
        <dgm:presLayoutVars>
          <dgm:chPref val="3"/>
        </dgm:presLayoutVars>
      </dgm:prSet>
      <dgm:spPr/>
    </dgm:pt>
    <dgm:pt modelId="{4B71F9D3-FF83-4ABE-A324-A4DE729EAC0C}" type="pres">
      <dgm:prSet presAssocID="{29027FCC-4C27-4233-B570-CEDA13A38423}" presName="level3hierChild" presStyleCnt="0"/>
      <dgm:spPr/>
    </dgm:pt>
    <dgm:pt modelId="{0D204C51-FDCE-425D-BCEB-8E4058BD3658}" type="pres">
      <dgm:prSet presAssocID="{F7743BE8-9E6F-4E94-88C2-56418F7E2809}" presName="conn2-1" presStyleLbl="parChTrans1D2" presStyleIdx="1" presStyleCnt="5"/>
      <dgm:spPr/>
    </dgm:pt>
    <dgm:pt modelId="{9E0ED0D3-C81C-4FEA-92A7-A063E4B218AB}" type="pres">
      <dgm:prSet presAssocID="{F7743BE8-9E6F-4E94-88C2-56418F7E2809}" presName="connTx" presStyleLbl="parChTrans1D2" presStyleIdx="1" presStyleCnt="5"/>
      <dgm:spPr/>
    </dgm:pt>
    <dgm:pt modelId="{62D3BBBB-2042-4C3B-81CF-4611C3DE87D1}" type="pres">
      <dgm:prSet presAssocID="{22C5409F-07E0-40C6-A38E-CAAA33E07C50}" presName="root2" presStyleCnt="0"/>
      <dgm:spPr/>
    </dgm:pt>
    <dgm:pt modelId="{63C4EC71-A849-4676-AF06-96306F6CC20C}" type="pres">
      <dgm:prSet presAssocID="{22C5409F-07E0-40C6-A38E-CAAA33E07C50}" presName="LevelTwoTextNode" presStyleLbl="node2" presStyleIdx="1" presStyleCnt="5">
        <dgm:presLayoutVars>
          <dgm:chPref val="3"/>
        </dgm:presLayoutVars>
      </dgm:prSet>
      <dgm:spPr/>
    </dgm:pt>
    <dgm:pt modelId="{1A168107-C341-4B1B-AF9F-D6A396127BC0}" type="pres">
      <dgm:prSet presAssocID="{22C5409F-07E0-40C6-A38E-CAAA33E07C50}" presName="level3hierChild" presStyleCnt="0"/>
      <dgm:spPr/>
    </dgm:pt>
    <dgm:pt modelId="{0A1AFB87-5341-4982-964D-23F18D9132A2}" type="pres">
      <dgm:prSet presAssocID="{2FD7D734-CFFA-4FF7-93BB-981A8EF54642}" presName="conn2-1" presStyleLbl="parChTrans1D2" presStyleIdx="2" presStyleCnt="5"/>
      <dgm:spPr/>
    </dgm:pt>
    <dgm:pt modelId="{E8804939-D467-4F23-9C9E-7C11181E51F6}" type="pres">
      <dgm:prSet presAssocID="{2FD7D734-CFFA-4FF7-93BB-981A8EF54642}" presName="connTx" presStyleLbl="parChTrans1D2" presStyleIdx="2" presStyleCnt="5"/>
      <dgm:spPr/>
    </dgm:pt>
    <dgm:pt modelId="{ED0FEFB7-0FAA-4824-905B-1A3FD22B6477}" type="pres">
      <dgm:prSet presAssocID="{A4B660CD-E8E4-4499-886A-D6E4C29C2D63}" presName="root2" presStyleCnt="0"/>
      <dgm:spPr/>
    </dgm:pt>
    <dgm:pt modelId="{61560B85-D3E2-4256-A06C-D4F839561197}" type="pres">
      <dgm:prSet presAssocID="{A4B660CD-E8E4-4499-886A-D6E4C29C2D63}" presName="LevelTwoTextNode" presStyleLbl="node2" presStyleIdx="2" presStyleCnt="5">
        <dgm:presLayoutVars>
          <dgm:chPref val="3"/>
        </dgm:presLayoutVars>
      </dgm:prSet>
      <dgm:spPr/>
    </dgm:pt>
    <dgm:pt modelId="{E304036F-57CE-4D88-91B6-F1B464BAFEC0}" type="pres">
      <dgm:prSet presAssocID="{A4B660CD-E8E4-4499-886A-D6E4C29C2D63}" presName="level3hierChild" presStyleCnt="0"/>
      <dgm:spPr/>
    </dgm:pt>
    <dgm:pt modelId="{EBFB9157-83B3-4353-A6D7-C2056F09437E}" type="pres">
      <dgm:prSet presAssocID="{98A9A276-EC14-440C-AE23-0EDC9FD323DC}" presName="conn2-1" presStyleLbl="parChTrans1D2" presStyleIdx="3" presStyleCnt="5"/>
      <dgm:spPr/>
    </dgm:pt>
    <dgm:pt modelId="{28D3EC45-C6E0-4976-865D-166BC6370F3B}" type="pres">
      <dgm:prSet presAssocID="{98A9A276-EC14-440C-AE23-0EDC9FD323DC}" presName="connTx" presStyleLbl="parChTrans1D2" presStyleIdx="3" presStyleCnt="5"/>
      <dgm:spPr/>
    </dgm:pt>
    <dgm:pt modelId="{E544CBD2-495F-4437-8956-BCD64F4A7330}" type="pres">
      <dgm:prSet presAssocID="{42F973F4-BDAD-46BE-9A32-90E31F83DAA9}" presName="root2" presStyleCnt="0"/>
      <dgm:spPr/>
    </dgm:pt>
    <dgm:pt modelId="{7162DB5F-1C8B-406B-84DE-A9EF12835A22}" type="pres">
      <dgm:prSet presAssocID="{42F973F4-BDAD-46BE-9A32-90E31F83DAA9}" presName="LevelTwoTextNode" presStyleLbl="node2" presStyleIdx="3" presStyleCnt="5">
        <dgm:presLayoutVars>
          <dgm:chPref val="3"/>
        </dgm:presLayoutVars>
      </dgm:prSet>
      <dgm:spPr/>
    </dgm:pt>
    <dgm:pt modelId="{90A8B4CB-46D6-407D-9CED-A5F1A4F78620}" type="pres">
      <dgm:prSet presAssocID="{42F973F4-BDAD-46BE-9A32-90E31F83DAA9}" presName="level3hierChild" presStyleCnt="0"/>
      <dgm:spPr/>
    </dgm:pt>
    <dgm:pt modelId="{F8A540CA-4EAF-44F7-A738-A9CC3601C00A}" type="pres">
      <dgm:prSet presAssocID="{19A2FC5B-9E94-46C1-86F3-321247FB0CC7}" presName="conn2-1" presStyleLbl="parChTrans1D2" presStyleIdx="4" presStyleCnt="5"/>
      <dgm:spPr/>
    </dgm:pt>
    <dgm:pt modelId="{6788FE88-204C-41DD-BAA4-C9ABEB944CA1}" type="pres">
      <dgm:prSet presAssocID="{19A2FC5B-9E94-46C1-86F3-321247FB0CC7}" presName="connTx" presStyleLbl="parChTrans1D2" presStyleIdx="4" presStyleCnt="5"/>
      <dgm:spPr/>
    </dgm:pt>
    <dgm:pt modelId="{62A2A782-9F7C-4D7E-9CB3-CD0996A87DE1}" type="pres">
      <dgm:prSet presAssocID="{2732D5B4-CB20-49AB-BFF9-D928AD0E751A}" presName="root2" presStyleCnt="0"/>
      <dgm:spPr/>
    </dgm:pt>
    <dgm:pt modelId="{A1E4AA90-3804-4C98-8C12-55AAABE88D73}" type="pres">
      <dgm:prSet presAssocID="{2732D5B4-CB20-49AB-BFF9-D928AD0E751A}" presName="LevelTwoTextNode" presStyleLbl="node2" presStyleIdx="4" presStyleCnt="5">
        <dgm:presLayoutVars>
          <dgm:chPref val="3"/>
        </dgm:presLayoutVars>
      </dgm:prSet>
      <dgm:spPr/>
    </dgm:pt>
    <dgm:pt modelId="{DEB6D0E3-61C3-4594-9F99-E2B91FD4538B}" type="pres">
      <dgm:prSet presAssocID="{2732D5B4-CB20-49AB-BFF9-D928AD0E751A}" presName="level3hierChild" presStyleCnt="0"/>
      <dgm:spPr/>
    </dgm:pt>
  </dgm:ptLst>
  <dgm:cxnLst>
    <dgm:cxn modelId="{72CC0A0A-2A63-4832-854C-0D02858D9031}" type="presOf" srcId="{98A9A276-EC14-440C-AE23-0EDC9FD323DC}" destId="{EBFB9157-83B3-4353-A6D7-C2056F09437E}" srcOrd="0" destOrd="0" presId="urn:microsoft.com/office/officeart/2008/layout/HorizontalMultiLevelHierarchy"/>
    <dgm:cxn modelId="{237D2D0A-8E48-4E3E-AB64-19C11235A9DC}" type="presOf" srcId="{19A2FC5B-9E94-46C1-86F3-321247FB0CC7}" destId="{6788FE88-204C-41DD-BAA4-C9ABEB944CA1}" srcOrd="1" destOrd="0" presId="urn:microsoft.com/office/officeart/2008/layout/HorizontalMultiLevelHierarchy"/>
    <dgm:cxn modelId="{A7EE0C0B-7D8F-480D-8768-EF98B7DAB73A}" type="presOf" srcId="{42F973F4-BDAD-46BE-9A32-90E31F83DAA9}" destId="{7162DB5F-1C8B-406B-84DE-A9EF12835A22}" srcOrd="0" destOrd="0" presId="urn:microsoft.com/office/officeart/2008/layout/HorizontalMultiLevelHierarchy"/>
    <dgm:cxn modelId="{A6DF010C-50DD-4ABE-B4AA-B30167228AF0}" srcId="{2F1725E0-B78E-4474-93FB-98340B670F0D}" destId="{29027FCC-4C27-4233-B570-CEDA13A38423}" srcOrd="0" destOrd="0" parTransId="{4135CF11-05C4-46B8-B62A-5251128CEAD7}" sibTransId="{88C90670-B02F-42A6-897A-DBAB12B79CF4}"/>
    <dgm:cxn modelId="{AFE80C0C-1080-4655-8C91-DCF77CFECE3C}" type="presOf" srcId="{2F1725E0-B78E-4474-93FB-98340B670F0D}" destId="{7638D007-9D1D-464A-A765-C4F1C75913D5}" srcOrd="0" destOrd="0" presId="urn:microsoft.com/office/officeart/2008/layout/HorizontalMultiLevelHierarchy"/>
    <dgm:cxn modelId="{DF7B3B0C-FD0C-4F23-AF22-298ADBBFCB36}" type="presOf" srcId="{2FD7D734-CFFA-4FF7-93BB-981A8EF54642}" destId="{E8804939-D467-4F23-9C9E-7C11181E51F6}" srcOrd="1" destOrd="0" presId="urn:microsoft.com/office/officeart/2008/layout/HorizontalMultiLevelHierarchy"/>
    <dgm:cxn modelId="{08D2B723-4A17-4747-B075-7DF6119AB2C0}" srcId="{2F1725E0-B78E-4474-93FB-98340B670F0D}" destId="{2732D5B4-CB20-49AB-BFF9-D928AD0E751A}" srcOrd="4" destOrd="0" parTransId="{19A2FC5B-9E94-46C1-86F3-321247FB0CC7}" sibTransId="{D604D25F-DE41-46F3-8563-ECB3BFA72807}"/>
    <dgm:cxn modelId="{9378BB5C-A4FC-4F5D-8C4C-6552D0C6D908}" type="presOf" srcId="{98A9A276-EC14-440C-AE23-0EDC9FD323DC}" destId="{28D3EC45-C6E0-4976-865D-166BC6370F3B}" srcOrd="1" destOrd="0" presId="urn:microsoft.com/office/officeart/2008/layout/HorizontalMultiLevelHierarchy"/>
    <dgm:cxn modelId="{32D7986A-DCE4-43AE-B0FA-14F50186A63B}" type="presOf" srcId="{175B7F72-47CF-48B6-8BD1-70357FEC4A04}" destId="{0844BAB5-AB7C-4B8C-A146-BDB0667C2C2B}" srcOrd="0" destOrd="0" presId="urn:microsoft.com/office/officeart/2008/layout/HorizontalMultiLevelHierarchy"/>
    <dgm:cxn modelId="{EA70FA6F-A989-48FA-8EEA-73AB78CCFC1C}" srcId="{175B7F72-47CF-48B6-8BD1-70357FEC4A04}" destId="{2F1725E0-B78E-4474-93FB-98340B670F0D}" srcOrd="0" destOrd="0" parTransId="{7285ACED-B251-4CEC-A6EE-E0614FC57FA7}" sibTransId="{D3B26DCB-C427-4F6A-848F-885CF784AD2E}"/>
    <dgm:cxn modelId="{D5C29371-4187-4E83-979C-2C88CCDF0C8D}" type="presOf" srcId="{2732D5B4-CB20-49AB-BFF9-D928AD0E751A}" destId="{A1E4AA90-3804-4C98-8C12-55AAABE88D73}" srcOrd="0" destOrd="0" presId="urn:microsoft.com/office/officeart/2008/layout/HorizontalMultiLevelHierarchy"/>
    <dgm:cxn modelId="{6BD31D53-3D65-44D9-BEBE-42C85CBB2339}" type="presOf" srcId="{F7743BE8-9E6F-4E94-88C2-56418F7E2809}" destId="{0D204C51-FDCE-425D-BCEB-8E4058BD3658}" srcOrd="0" destOrd="0" presId="urn:microsoft.com/office/officeart/2008/layout/HorizontalMultiLevelHierarchy"/>
    <dgm:cxn modelId="{5BD74D75-6389-4D32-8439-0328BA6B067A}" srcId="{2F1725E0-B78E-4474-93FB-98340B670F0D}" destId="{22C5409F-07E0-40C6-A38E-CAAA33E07C50}" srcOrd="1" destOrd="0" parTransId="{F7743BE8-9E6F-4E94-88C2-56418F7E2809}" sibTransId="{1EFA45EC-A1BF-4700-930B-B8180DDF02E8}"/>
    <dgm:cxn modelId="{619CDFA4-702B-4D11-B4B6-D7F4BFB28BCF}" srcId="{2F1725E0-B78E-4474-93FB-98340B670F0D}" destId="{42F973F4-BDAD-46BE-9A32-90E31F83DAA9}" srcOrd="3" destOrd="0" parTransId="{98A9A276-EC14-440C-AE23-0EDC9FD323DC}" sibTransId="{440A73F5-8A01-465D-844B-59CD5DE4B715}"/>
    <dgm:cxn modelId="{297CB9A9-94C7-4689-AB9A-1BA24A94D070}" type="presOf" srcId="{4135CF11-05C4-46B8-B62A-5251128CEAD7}" destId="{C06D1B5B-BF16-49FE-9FD9-FE576A94F6DD}" srcOrd="1" destOrd="0" presId="urn:microsoft.com/office/officeart/2008/layout/HorizontalMultiLevelHierarchy"/>
    <dgm:cxn modelId="{DA088FAC-D966-42C5-B49F-D28E15EF5D95}" type="presOf" srcId="{29027FCC-4C27-4233-B570-CEDA13A38423}" destId="{044ECC0F-7D41-41DC-81DC-FA1D3AC09903}" srcOrd="0" destOrd="0" presId="urn:microsoft.com/office/officeart/2008/layout/HorizontalMultiLevelHierarchy"/>
    <dgm:cxn modelId="{775D17AD-B344-4053-BFEF-DBB1CEDD1E9C}" type="presOf" srcId="{22C5409F-07E0-40C6-A38E-CAAA33E07C50}" destId="{63C4EC71-A849-4676-AF06-96306F6CC20C}" srcOrd="0" destOrd="0" presId="urn:microsoft.com/office/officeart/2008/layout/HorizontalMultiLevelHierarchy"/>
    <dgm:cxn modelId="{B72DB8C2-87CB-42A3-BDAF-0742071ABEDF}" srcId="{2F1725E0-B78E-4474-93FB-98340B670F0D}" destId="{A4B660CD-E8E4-4499-886A-D6E4C29C2D63}" srcOrd="2" destOrd="0" parTransId="{2FD7D734-CFFA-4FF7-93BB-981A8EF54642}" sibTransId="{3312B02B-3659-4563-BEB2-C6C32BE16062}"/>
    <dgm:cxn modelId="{696E39D0-2704-49A8-9035-12A574866041}" type="presOf" srcId="{A4B660CD-E8E4-4499-886A-D6E4C29C2D63}" destId="{61560B85-D3E2-4256-A06C-D4F839561197}" srcOrd="0" destOrd="0" presId="urn:microsoft.com/office/officeart/2008/layout/HorizontalMultiLevelHierarchy"/>
    <dgm:cxn modelId="{EC4795E7-AF61-4BFD-803C-AB35C4E76BA7}" type="presOf" srcId="{19A2FC5B-9E94-46C1-86F3-321247FB0CC7}" destId="{F8A540CA-4EAF-44F7-A738-A9CC3601C00A}" srcOrd="0" destOrd="0" presId="urn:microsoft.com/office/officeart/2008/layout/HorizontalMultiLevelHierarchy"/>
    <dgm:cxn modelId="{CCED7BF1-29FA-4B7E-BA97-3E1459339902}" type="presOf" srcId="{4135CF11-05C4-46B8-B62A-5251128CEAD7}" destId="{1FB61B34-35F1-4478-A141-E029DBFCC084}" srcOrd="0" destOrd="0" presId="urn:microsoft.com/office/officeart/2008/layout/HorizontalMultiLevelHierarchy"/>
    <dgm:cxn modelId="{7C0DCCF6-3CBE-4679-8221-2CB82EFFBEFE}" type="presOf" srcId="{F7743BE8-9E6F-4E94-88C2-56418F7E2809}" destId="{9E0ED0D3-C81C-4FEA-92A7-A063E4B218AB}" srcOrd="1" destOrd="0" presId="urn:microsoft.com/office/officeart/2008/layout/HorizontalMultiLevelHierarchy"/>
    <dgm:cxn modelId="{813EB9FF-3729-4E81-804F-2968D095B945}" type="presOf" srcId="{2FD7D734-CFFA-4FF7-93BB-981A8EF54642}" destId="{0A1AFB87-5341-4982-964D-23F18D9132A2}" srcOrd="0" destOrd="0" presId="urn:microsoft.com/office/officeart/2008/layout/HorizontalMultiLevelHierarchy"/>
    <dgm:cxn modelId="{7942E28C-DA77-46F1-8A2E-BE312BB85340}" type="presParOf" srcId="{0844BAB5-AB7C-4B8C-A146-BDB0667C2C2B}" destId="{29559B41-489C-4160-BF9F-C035EA3A0399}" srcOrd="0" destOrd="0" presId="urn:microsoft.com/office/officeart/2008/layout/HorizontalMultiLevelHierarchy"/>
    <dgm:cxn modelId="{BD0FFAB8-2046-4A29-95C3-3DD997FC9E22}" type="presParOf" srcId="{29559B41-489C-4160-BF9F-C035EA3A0399}" destId="{7638D007-9D1D-464A-A765-C4F1C75913D5}" srcOrd="0" destOrd="0" presId="urn:microsoft.com/office/officeart/2008/layout/HorizontalMultiLevelHierarchy"/>
    <dgm:cxn modelId="{B110A452-A347-45F4-B2C3-C8D8A9CC1D8C}" type="presParOf" srcId="{29559B41-489C-4160-BF9F-C035EA3A0399}" destId="{82872A20-85A1-4E3D-B224-F5A1481B1D18}" srcOrd="1" destOrd="0" presId="urn:microsoft.com/office/officeart/2008/layout/HorizontalMultiLevelHierarchy"/>
    <dgm:cxn modelId="{D291F45B-CAFA-4B29-AD0F-B0110BE96878}" type="presParOf" srcId="{82872A20-85A1-4E3D-B224-F5A1481B1D18}" destId="{1FB61B34-35F1-4478-A141-E029DBFCC084}" srcOrd="0" destOrd="0" presId="urn:microsoft.com/office/officeart/2008/layout/HorizontalMultiLevelHierarchy"/>
    <dgm:cxn modelId="{7AD92A86-AB30-4EBC-8146-C4EB82F74C01}" type="presParOf" srcId="{1FB61B34-35F1-4478-A141-E029DBFCC084}" destId="{C06D1B5B-BF16-49FE-9FD9-FE576A94F6DD}" srcOrd="0" destOrd="0" presId="urn:microsoft.com/office/officeart/2008/layout/HorizontalMultiLevelHierarchy"/>
    <dgm:cxn modelId="{B5B227D1-0787-4847-8607-2A3D6C624D35}" type="presParOf" srcId="{82872A20-85A1-4E3D-B224-F5A1481B1D18}" destId="{07F550AA-F209-4D1C-8A25-590837067042}" srcOrd="1" destOrd="0" presId="urn:microsoft.com/office/officeart/2008/layout/HorizontalMultiLevelHierarchy"/>
    <dgm:cxn modelId="{277CD2AE-3880-4F5C-87A4-BF49EAB57C41}" type="presParOf" srcId="{07F550AA-F209-4D1C-8A25-590837067042}" destId="{044ECC0F-7D41-41DC-81DC-FA1D3AC09903}" srcOrd="0" destOrd="0" presId="urn:microsoft.com/office/officeart/2008/layout/HorizontalMultiLevelHierarchy"/>
    <dgm:cxn modelId="{14CDB0E1-3220-4950-B621-6AE3DFE53F77}" type="presParOf" srcId="{07F550AA-F209-4D1C-8A25-590837067042}" destId="{4B71F9D3-FF83-4ABE-A324-A4DE729EAC0C}" srcOrd="1" destOrd="0" presId="urn:microsoft.com/office/officeart/2008/layout/HorizontalMultiLevelHierarchy"/>
    <dgm:cxn modelId="{A123D2D9-2EE0-444C-97F8-F5D949FC137B}" type="presParOf" srcId="{82872A20-85A1-4E3D-B224-F5A1481B1D18}" destId="{0D204C51-FDCE-425D-BCEB-8E4058BD3658}" srcOrd="2" destOrd="0" presId="urn:microsoft.com/office/officeart/2008/layout/HorizontalMultiLevelHierarchy"/>
    <dgm:cxn modelId="{966F0255-703D-4AD8-A7F7-609D45A0DB56}" type="presParOf" srcId="{0D204C51-FDCE-425D-BCEB-8E4058BD3658}" destId="{9E0ED0D3-C81C-4FEA-92A7-A063E4B218AB}" srcOrd="0" destOrd="0" presId="urn:microsoft.com/office/officeart/2008/layout/HorizontalMultiLevelHierarchy"/>
    <dgm:cxn modelId="{EF3D9C57-4C44-4609-A079-3252962A8E7B}" type="presParOf" srcId="{82872A20-85A1-4E3D-B224-F5A1481B1D18}" destId="{62D3BBBB-2042-4C3B-81CF-4611C3DE87D1}" srcOrd="3" destOrd="0" presId="urn:microsoft.com/office/officeart/2008/layout/HorizontalMultiLevelHierarchy"/>
    <dgm:cxn modelId="{F6EBCA4F-698B-42BA-8647-E37DB7F9E42C}" type="presParOf" srcId="{62D3BBBB-2042-4C3B-81CF-4611C3DE87D1}" destId="{63C4EC71-A849-4676-AF06-96306F6CC20C}" srcOrd="0" destOrd="0" presId="urn:microsoft.com/office/officeart/2008/layout/HorizontalMultiLevelHierarchy"/>
    <dgm:cxn modelId="{2F1F2170-E538-41D3-86F7-9AF2CAD34CAC}" type="presParOf" srcId="{62D3BBBB-2042-4C3B-81CF-4611C3DE87D1}" destId="{1A168107-C341-4B1B-AF9F-D6A396127BC0}" srcOrd="1" destOrd="0" presId="urn:microsoft.com/office/officeart/2008/layout/HorizontalMultiLevelHierarchy"/>
    <dgm:cxn modelId="{CCF1E3C9-D04F-434E-9C59-B38C8E09248F}" type="presParOf" srcId="{82872A20-85A1-4E3D-B224-F5A1481B1D18}" destId="{0A1AFB87-5341-4982-964D-23F18D9132A2}" srcOrd="4" destOrd="0" presId="urn:microsoft.com/office/officeart/2008/layout/HorizontalMultiLevelHierarchy"/>
    <dgm:cxn modelId="{34F084E5-7242-48D2-854C-0E62555A5D0E}" type="presParOf" srcId="{0A1AFB87-5341-4982-964D-23F18D9132A2}" destId="{E8804939-D467-4F23-9C9E-7C11181E51F6}" srcOrd="0" destOrd="0" presId="urn:microsoft.com/office/officeart/2008/layout/HorizontalMultiLevelHierarchy"/>
    <dgm:cxn modelId="{D39E2DC4-4403-4D88-BC09-C3653662AE36}" type="presParOf" srcId="{82872A20-85A1-4E3D-B224-F5A1481B1D18}" destId="{ED0FEFB7-0FAA-4824-905B-1A3FD22B6477}" srcOrd="5" destOrd="0" presId="urn:microsoft.com/office/officeart/2008/layout/HorizontalMultiLevelHierarchy"/>
    <dgm:cxn modelId="{9F4C55B4-F02B-4458-B203-5ADF78CEE43E}" type="presParOf" srcId="{ED0FEFB7-0FAA-4824-905B-1A3FD22B6477}" destId="{61560B85-D3E2-4256-A06C-D4F839561197}" srcOrd="0" destOrd="0" presId="urn:microsoft.com/office/officeart/2008/layout/HorizontalMultiLevelHierarchy"/>
    <dgm:cxn modelId="{179A63B1-7593-452C-8E97-10DE16A21414}" type="presParOf" srcId="{ED0FEFB7-0FAA-4824-905B-1A3FD22B6477}" destId="{E304036F-57CE-4D88-91B6-F1B464BAFEC0}" srcOrd="1" destOrd="0" presId="urn:microsoft.com/office/officeart/2008/layout/HorizontalMultiLevelHierarchy"/>
    <dgm:cxn modelId="{86370915-530D-42B7-BF61-91968F5EF525}" type="presParOf" srcId="{82872A20-85A1-4E3D-B224-F5A1481B1D18}" destId="{EBFB9157-83B3-4353-A6D7-C2056F09437E}" srcOrd="6" destOrd="0" presId="urn:microsoft.com/office/officeart/2008/layout/HorizontalMultiLevelHierarchy"/>
    <dgm:cxn modelId="{87D52B8A-7B5F-421E-ABDA-65B30486496B}" type="presParOf" srcId="{EBFB9157-83B3-4353-A6D7-C2056F09437E}" destId="{28D3EC45-C6E0-4976-865D-166BC6370F3B}" srcOrd="0" destOrd="0" presId="urn:microsoft.com/office/officeart/2008/layout/HorizontalMultiLevelHierarchy"/>
    <dgm:cxn modelId="{388BA955-826E-490A-B158-510EAE04836C}" type="presParOf" srcId="{82872A20-85A1-4E3D-B224-F5A1481B1D18}" destId="{E544CBD2-495F-4437-8956-BCD64F4A7330}" srcOrd="7" destOrd="0" presId="urn:microsoft.com/office/officeart/2008/layout/HorizontalMultiLevelHierarchy"/>
    <dgm:cxn modelId="{4EE45FE2-8093-4654-88EB-ACFDB5C7DA8A}" type="presParOf" srcId="{E544CBD2-495F-4437-8956-BCD64F4A7330}" destId="{7162DB5F-1C8B-406B-84DE-A9EF12835A22}" srcOrd="0" destOrd="0" presId="urn:microsoft.com/office/officeart/2008/layout/HorizontalMultiLevelHierarchy"/>
    <dgm:cxn modelId="{791B8CF4-AF84-46DC-9F64-78DF394E1371}" type="presParOf" srcId="{E544CBD2-495F-4437-8956-BCD64F4A7330}" destId="{90A8B4CB-46D6-407D-9CED-A5F1A4F78620}" srcOrd="1" destOrd="0" presId="urn:microsoft.com/office/officeart/2008/layout/HorizontalMultiLevelHierarchy"/>
    <dgm:cxn modelId="{BF3D7FE3-96E0-49D9-A455-B4F0217411E2}" type="presParOf" srcId="{82872A20-85A1-4E3D-B224-F5A1481B1D18}" destId="{F8A540CA-4EAF-44F7-A738-A9CC3601C00A}" srcOrd="8" destOrd="0" presId="urn:microsoft.com/office/officeart/2008/layout/HorizontalMultiLevelHierarchy"/>
    <dgm:cxn modelId="{E99A0F93-67E5-4C74-9D20-6F8C6F454E9B}" type="presParOf" srcId="{F8A540CA-4EAF-44F7-A738-A9CC3601C00A}" destId="{6788FE88-204C-41DD-BAA4-C9ABEB944CA1}" srcOrd="0" destOrd="0" presId="urn:microsoft.com/office/officeart/2008/layout/HorizontalMultiLevelHierarchy"/>
    <dgm:cxn modelId="{CE1F7249-B79C-4977-9631-3018AF5EA378}" type="presParOf" srcId="{82872A20-85A1-4E3D-B224-F5A1481B1D18}" destId="{62A2A782-9F7C-4D7E-9CB3-CD0996A87DE1}" srcOrd="9" destOrd="0" presId="urn:microsoft.com/office/officeart/2008/layout/HorizontalMultiLevelHierarchy"/>
    <dgm:cxn modelId="{A80D5D79-5F01-4702-9D06-F29DB9146D94}" type="presParOf" srcId="{62A2A782-9F7C-4D7E-9CB3-CD0996A87DE1}" destId="{A1E4AA90-3804-4C98-8C12-55AAABE88D73}" srcOrd="0" destOrd="0" presId="urn:microsoft.com/office/officeart/2008/layout/HorizontalMultiLevelHierarchy"/>
    <dgm:cxn modelId="{CD266BF0-B97E-4DBD-9D3B-C28F271DB63B}" type="presParOf" srcId="{62A2A782-9F7C-4D7E-9CB3-CD0996A87DE1}" destId="{DEB6D0E3-61C3-4594-9F99-E2B91FD4538B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75B7F72-47CF-48B6-8BD1-70357FEC4A0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2F1725E0-B78E-4474-93FB-98340B670F0D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Phase -2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285ACED-B251-4CEC-A6EE-E0614FC57FA7}" type="parTrans" cxnId="{EA70FA6F-A989-48FA-8EEA-73AB78CCFC1C}">
      <dgm:prSet/>
      <dgm:spPr/>
      <dgm:t>
        <a:bodyPr/>
        <a:lstStyle/>
        <a:p>
          <a:endParaRPr lang="en-IN"/>
        </a:p>
      </dgm:t>
    </dgm:pt>
    <dgm:pt modelId="{D3B26DCB-C427-4F6A-848F-885CF784AD2E}" type="sibTrans" cxnId="{EA70FA6F-A989-48FA-8EEA-73AB78CCFC1C}">
      <dgm:prSet/>
      <dgm:spPr/>
      <dgm:t>
        <a:bodyPr/>
        <a:lstStyle/>
        <a:p>
          <a:endParaRPr lang="en-IN"/>
        </a:p>
      </dgm:t>
    </dgm:pt>
    <dgm:pt modelId="{29027FCC-4C27-4233-B570-CEDA13A3842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Micro-service implementation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35CF11-05C4-46B8-B62A-5251128CEAD7}" type="parTrans" cxnId="{A6DF010C-50DD-4ABE-B4AA-B30167228AF0}">
      <dgm:prSet/>
      <dgm:spPr/>
      <dgm:t>
        <a:bodyPr/>
        <a:lstStyle/>
        <a:p>
          <a:endParaRPr lang="en-IN"/>
        </a:p>
      </dgm:t>
    </dgm:pt>
    <dgm:pt modelId="{88C90670-B02F-42A6-897A-DBAB12B79CF4}" type="sibTrans" cxnId="{A6DF010C-50DD-4ABE-B4AA-B30167228AF0}">
      <dgm:prSet/>
      <dgm:spPr/>
      <dgm:t>
        <a:bodyPr/>
        <a:lstStyle/>
        <a:p>
          <a:endParaRPr lang="en-IN"/>
        </a:p>
      </dgm:t>
    </dgm:pt>
    <dgm:pt modelId="{22C5409F-07E0-40C6-A38E-CAAA33E07C50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Font-end design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7743BE8-9E6F-4E94-88C2-56418F7E2809}" type="parTrans" cxnId="{5BD74D75-6389-4D32-8439-0328BA6B067A}">
      <dgm:prSet/>
      <dgm:spPr/>
      <dgm:t>
        <a:bodyPr/>
        <a:lstStyle/>
        <a:p>
          <a:endParaRPr lang="en-IN"/>
        </a:p>
      </dgm:t>
    </dgm:pt>
    <dgm:pt modelId="{1EFA45EC-A1BF-4700-930B-B8180DDF02E8}" type="sibTrans" cxnId="{5BD74D75-6389-4D32-8439-0328BA6B067A}">
      <dgm:prSet/>
      <dgm:spPr/>
      <dgm:t>
        <a:bodyPr/>
        <a:lstStyle/>
        <a:p>
          <a:endParaRPr lang="en-IN"/>
        </a:p>
      </dgm:t>
    </dgm:pt>
    <dgm:pt modelId="{42F973F4-BDAD-46BE-9A32-90E31F83DAA9}">
      <dgm:prSet phldrT="[Text]" custT="1"/>
      <dgm:spPr/>
      <dgm:t>
        <a:bodyPr/>
        <a:lstStyle/>
        <a:p>
          <a:r>
            <a:rPr lang="en-IN" sz="1000" dirty="0">
              <a:latin typeface="Arial" panose="020B0604020202020204" pitchFamily="34" charset="0"/>
              <a:cs typeface="Arial" panose="020B0604020202020204" pitchFamily="34" charset="0"/>
            </a:rPr>
            <a:t>Backend integration with Frontend</a:t>
          </a:r>
        </a:p>
      </dgm:t>
    </dgm:pt>
    <dgm:pt modelId="{98A9A276-EC14-440C-AE23-0EDC9FD323DC}" type="parTrans" cxnId="{619CDFA4-702B-4D11-B4B6-D7F4BFB28BCF}">
      <dgm:prSet/>
      <dgm:spPr/>
      <dgm:t>
        <a:bodyPr/>
        <a:lstStyle/>
        <a:p>
          <a:endParaRPr lang="en-IN"/>
        </a:p>
      </dgm:t>
    </dgm:pt>
    <dgm:pt modelId="{440A73F5-8A01-465D-844B-59CD5DE4B715}" type="sibTrans" cxnId="{619CDFA4-702B-4D11-B4B6-D7F4BFB28BCF}">
      <dgm:prSet/>
      <dgm:spPr/>
      <dgm:t>
        <a:bodyPr/>
        <a:lstStyle/>
        <a:p>
          <a:endParaRPr lang="en-IN"/>
        </a:p>
      </dgm:t>
    </dgm:pt>
    <dgm:pt modelId="{2732D5B4-CB20-49AB-BFF9-D928AD0E751A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Final Review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9A2FC5B-9E94-46C1-86F3-321247FB0CC7}" type="parTrans" cxnId="{08D2B723-4A17-4747-B075-7DF6119AB2C0}">
      <dgm:prSet/>
      <dgm:spPr/>
      <dgm:t>
        <a:bodyPr/>
        <a:lstStyle/>
        <a:p>
          <a:endParaRPr lang="en-IN"/>
        </a:p>
      </dgm:t>
    </dgm:pt>
    <dgm:pt modelId="{D604D25F-DE41-46F3-8563-ECB3BFA72807}" type="sibTrans" cxnId="{08D2B723-4A17-4747-B075-7DF6119AB2C0}">
      <dgm:prSet/>
      <dgm:spPr/>
      <dgm:t>
        <a:bodyPr/>
        <a:lstStyle/>
        <a:p>
          <a:endParaRPr lang="en-IN"/>
        </a:p>
      </dgm:t>
    </dgm:pt>
    <dgm:pt modelId="{35C44531-922B-4DE6-BF02-63EB43E01D3B}">
      <dgm:prSet phldrT="[Text]" custT="1"/>
      <dgm:spPr/>
      <dgm:t>
        <a:bodyPr/>
        <a:lstStyle/>
        <a:p>
          <a:r>
            <a:rPr lang="en-IN" sz="1000" dirty="0">
              <a:latin typeface="Arial" panose="020B0604020202020204" pitchFamily="34" charset="0"/>
              <a:cs typeface="Arial" panose="020B0604020202020204" pitchFamily="34" charset="0"/>
            </a:rPr>
            <a:t>Deployment</a:t>
          </a:r>
        </a:p>
      </dgm:t>
    </dgm:pt>
    <dgm:pt modelId="{3103F5EF-80E7-4250-B4F0-9DD7825C6A7F}" type="parTrans" cxnId="{301C2820-5710-469D-A52D-F65864226366}">
      <dgm:prSet/>
      <dgm:spPr/>
      <dgm:t>
        <a:bodyPr/>
        <a:lstStyle/>
        <a:p>
          <a:endParaRPr lang="en-IN"/>
        </a:p>
      </dgm:t>
    </dgm:pt>
    <dgm:pt modelId="{EA33AF13-C962-4077-8364-F5858C7FDB43}" type="sibTrans" cxnId="{301C2820-5710-469D-A52D-F65864226366}">
      <dgm:prSet/>
      <dgm:spPr/>
      <dgm:t>
        <a:bodyPr/>
        <a:lstStyle/>
        <a:p>
          <a:endParaRPr lang="en-IN"/>
        </a:p>
      </dgm:t>
    </dgm:pt>
    <dgm:pt modelId="{0844BAB5-AB7C-4B8C-A146-BDB0667C2C2B}" type="pres">
      <dgm:prSet presAssocID="{175B7F72-47CF-48B6-8BD1-70357FEC4A0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9559B41-489C-4160-BF9F-C035EA3A0399}" type="pres">
      <dgm:prSet presAssocID="{2F1725E0-B78E-4474-93FB-98340B670F0D}" presName="root1" presStyleCnt="0"/>
      <dgm:spPr/>
    </dgm:pt>
    <dgm:pt modelId="{7638D007-9D1D-464A-A765-C4F1C75913D5}" type="pres">
      <dgm:prSet presAssocID="{2F1725E0-B78E-4474-93FB-98340B670F0D}" presName="LevelOneTextNode" presStyleLbl="node0" presStyleIdx="0" presStyleCnt="1" custScaleY="114143">
        <dgm:presLayoutVars>
          <dgm:chPref val="3"/>
        </dgm:presLayoutVars>
      </dgm:prSet>
      <dgm:spPr/>
    </dgm:pt>
    <dgm:pt modelId="{82872A20-85A1-4E3D-B224-F5A1481B1D18}" type="pres">
      <dgm:prSet presAssocID="{2F1725E0-B78E-4474-93FB-98340B670F0D}" presName="level2hierChild" presStyleCnt="0"/>
      <dgm:spPr/>
    </dgm:pt>
    <dgm:pt modelId="{1FB61B34-35F1-4478-A141-E029DBFCC084}" type="pres">
      <dgm:prSet presAssocID="{4135CF11-05C4-46B8-B62A-5251128CEAD7}" presName="conn2-1" presStyleLbl="parChTrans1D2" presStyleIdx="0" presStyleCnt="5"/>
      <dgm:spPr/>
    </dgm:pt>
    <dgm:pt modelId="{C06D1B5B-BF16-49FE-9FD9-FE576A94F6DD}" type="pres">
      <dgm:prSet presAssocID="{4135CF11-05C4-46B8-B62A-5251128CEAD7}" presName="connTx" presStyleLbl="parChTrans1D2" presStyleIdx="0" presStyleCnt="5"/>
      <dgm:spPr/>
    </dgm:pt>
    <dgm:pt modelId="{07F550AA-F209-4D1C-8A25-590837067042}" type="pres">
      <dgm:prSet presAssocID="{29027FCC-4C27-4233-B570-CEDA13A38423}" presName="root2" presStyleCnt="0"/>
      <dgm:spPr/>
    </dgm:pt>
    <dgm:pt modelId="{044ECC0F-7D41-41DC-81DC-FA1D3AC09903}" type="pres">
      <dgm:prSet presAssocID="{29027FCC-4C27-4233-B570-CEDA13A38423}" presName="LevelTwoTextNode" presStyleLbl="node2" presStyleIdx="0" presStyleCnt="5">
        <dgm:presLayoutVars>
          <dgm:chPref val="3"/>
        </dgm:presLayoutVars>
      </dgm:prSet>
      <dgm:spPr/>
    </dgm:pt>
    <dgm:pt modelId="{4B71F9D3-FF83-4ABE-A324-A4DE729EAC0C}" type="pres">
      <dgm:prSet presAssocID="{29027FCC-4C27-4233-B570-CEDA13A38423}" presName="level3hierChild" presStyleCnt="0"/>
      <dgm:spPr/>
    </dgm:pt>
    <dgm:pt modelId="{0D204C51-FDCE-425D-BCEB-8E4058BD3658}" type="pres">
      <dgm:prSet presAssocID="{F7743BE8-9E6F-4E94-88C2-56418F7E2809}" presName="conn2-1" presStyleLbl="parChTrans1D2" presStyleIdx="1" presStyleCnt="5"/>
      <dgm:spPr/>
    </dgm:pt>
    <dgm:pt modelId="{9E0ED0D3-C81C-4FEA-92A7-A063E4B218AB}" type="pres">
      <dgm:prSet presAssocID="{F7743BE8-9E6F-4E94-88C2-56418F7E2809}" presName="connTx" presStyleLbl="parChTrans1D2" presStyleIdx="1" presStyleCnt="5"/>
      <dgm:spPr/>
    </dgm:pt>
    <dgm:pt modelId="{62D3BBBB-2042-4C3B-81CF-4611C3DE87D1}" type="pres">
      <dgm:prSet presAssocID="{22C5409F-07E0-40C6-A38E-CAAA33E07C50}" presName="root2" presStyleCnt="0"/>
      <dgm:spPr/>
    </dgm:pt>
    <dgm:pt modelId="{63C4EC71-A849-4676-AF06-96306F6CC20C}" type="pres">
      <dgm:prSet presAssocID="{22C5409F-07E0-40C6-A38E-CAAA33E07C50}" presName="LevelTwoTextNode" presStyleLbl="node2" presStyleIdx="1" presStyleCnt="5">
        <dgm:presLayoutVars>
          <dgm:chPref val="3"/>
        </dgm:presLayoutVars>
      </dgm:prSet>
      <dgm:spPr/>
    </dgm:pt>
    <dgm:pt modelId="{1A168107-C341-4B1B-AF9F-D6A396127BC0}" type="pres">
      <dgm:prSet presAssocID="{22C5409F-07E0-40C6-A38E-CAAA33E07C50}" presName="level3hierChild" presStyleCnt="0"/>
      <dgm:spPr/>
    </dgm:pt>
    <dgm:pt modelId="{EBFB9157-83B3-4353-A6D7-C2056F09437E}" type="pres">
      <dgm:prSet presAssocID="{98A9A276-EC14-440C-AE23-0EDC9FD323DC}" presName="conn2-1" presStyleLbl="parChTrans1D2" presStyleIdx="2" presStyleCnt="5"/>
      <dgm:spPr/>
    </dgm:pt>
    <dgm:pt modelId="{28D3EC45-C6E0-4976-865D-166BC6370F3B}" type="pres">
      <dgm:prSet presAssocID="{98A9A276-EC14-440C-AE23-0EDC9FD323DC}" presName="connTx" presStyleLbl="parChTrans1D2" presStyleIdx="2" presStyleCnt="5"/>
      <dgm:spPr/>
    </dgm:pt>
    <dgm:pt modelId="{E544CBD2-495F-4437-8956-BCD64F4A7330}" type="pres">
      <dgm:prSet presAssocID="{42F973F4-BDAD-46BE-9A32-90E31F83DAA9}" presName="root2" presStyleCnt="0"/>
      <dgm:spPr/>
    </dgm:pt>
    <dgm:pt modelId="{7162DB5F-1C8B-406B-84DE-A9EF12835A22}" type="pres">
      <dgm:prSet presAssocID="{42F973F4-BDAD-46BE-9A32-90E31F83DAA9}" presName="LevelTwoTextNode" presStyleLbl="node2" presStyleIdx="2" presStyleCnt="5">
        <dgm:presLayoutVars>
          <dgm:chPref val="3"/>
        </dgm:presLayoutVars>
      </dgm:prSet>
      <dgm:spPr/>
    </dgm:pt>
    <dgm:pt modelId="{90A8B4CB-46D6-407D-9CED-A5F1A4F78620}" type="pres">
      <dgm:prSet presAssocID="{42F973F4-BDAD-46BE-9A32-90E31F83DAA9}" presName="level3hierChild" presStyleCnt="0"/>
      <dgm:spPr/>
    </dgm:pt>
    <dgm:pt modelId="{9E51CC77-3EE2-4A42-B7D7-804094F91399}" type="pres">
      <dgm:prSet presAssocID="{3103F5EF-80E7-4250-B4F0-9DD7825C6A7F}" presName="conn2-1" presStyleLbl="parChTrans1D2" presStyleIdx="3" presStyleCnt="5"/>
      <dgm:spPr/>
    </dgm:pt>
    <dgm:pt modelId="{DEA52A48-D4A2-40AA-A0DC-7B584D00A797}" type="pres">
      <dgm:prSet presAssocID="{3103F5EF-80E7-4250-B4F0-9DD7825C6A7F}" presName="connTx" presStyleLbl="parChTrans1D2" presStyleIdx="3" presStyleCnt="5"/>
      <dgm:spPr/>
    </dgm:pt>
    <dgm:pt modelId="{26F15FC9-5399-46D9-957F-A35228BA32F4}" type="pres">
      <dgm:prSet presAssocID="{35C44531-922B-4DE6-BF02-63EB43E01D3B}" presName="root2" presStyleCnt="0"/>
      <dgm:spPr/>
    </dgm:pt>
    <dgm:pt modelId="{E503CA66-5F1F-44D2-84E3-D69E3762F6F9}" type="pres">
      <dgm:prSet presAssocID="{35C44531-922B-4DE6-BF02-63EB43E01D3B}" presName="LevelTwoTextNode" presStyleLbl="node2" presStyleIdx="3" presStyleCnt="5">
        <dgm:presLayoutVars>
          <dgm:chPref val="3"/>
        </dgm:presLayoutVars>
      </dgm:prSet>
      <dgm:spPr/>
    </dgm:pt>
    <dgm:pt modelId="{55DBA5F4-DC52-4CB1-A253-760EEF633654}" type="pres">
      <dgm:prSet presAssocID="{35C44531-922B-4DE6-BF02-63EB43E01D3B}" presName="level3hierChild" presStyleCnt="0"/>
      <dgm:spPr/>
    </dgm:pt>
    <dgm:pt modelId="{F8A540CA-4EAF-44F7-A738-A9CC3601C00A}" type="pres">
      <dgm:prSet presAssocID="{19A2FC5B-9E94-46C1-86F3-321247FB0CC7}" presName="conn2-1" presStyleLbl="parChTrans1D2" presStyleIdx="4" presStyleCnt="5"/>
      <dgm:spPr/>
    </dgm:pt>
    <dgm:pt modelId="{6788FE88-204C-41DD-BAA4-C9ABEB944CA1}" type="pres">
      <dgm:prSet presAssocID="{19A2FC5B-9E94-46C1-86F3-321247FB0CC7}" presName="connTx" presStyleLbl="parChTrans1D2" presStyleIdx="4" presStyleCnt="5"/>
      <dgm:spPr/>
    </dgm:pt>
    <dgm:pt modelId="{62A2A782-9F7C-4D7E-9CB3-CD0996A87DE1}" type="pres">
      <dgm:prSet presAssocID="{2732D5B4-CB20-49AB-BFF9-D928AD0E751A}" presName="root2" presStyleCnt="0"/>
      <dgm:spPr/>
    </dgm:pt>
    <dgm:pt modelId="{A1E4AA90-3804-4C98-8C12-55AAABE88D73}" type="pres">
      <dgm:prSet presAssocID="{2732D5B4-CB20-49AB-BFF9-D928AD0E751A}" presName="LevelTwoTextNode" presStyleLbl="node2" presStyleIdx="4" presStyleCnt="5">
        <dgm:presLayoutVars>
          <dgm:chPref val="3"/>
        </dgm:presLayoutVars>
      </dgm:prSet>
      <dgm:spPr/>
    </dgm:pt>
    <dgm:pt modelId="{DEB6D0E3-61C3-4594-9F99-E2B91FD4538B}" type="pres">
      <dgm:prSet presAssocID="{2732D5B4-CB20-49AB-BFF9-D928AD0E751A}" presName="level3hierChild" presStyleCnt="0"/>
      <dgm:spPr/>
    </dgm:pt>
  </dgm:ptLst>
  <dgm:cxnLst>
    <dgm:cxn modelId="{A6DF010C-50DD-4ABE-B4AA-B30167228AF0}" srcId="{2F1725E0-B78E-4474-93FB-98340B670F0D}" destId="{29027FCC-4C27-4233-B570-CEDA13A38423}" srcOrd="0" destOrd="0" parTransId="{4135CF11-05C4-46B8-B62A-5251128CEAD7}" sibTransId="{88C90670-B02F-42A6-897A-DBAB12B79CF4}"/>
    <dgm:cxn modelId="{301C2820-5710-469D-A52D-F65864226366}" srcId="{2F1725E0-B78E-4474-93FB-98340B670F0D}" destId="{35C44531-922B-4DE6-BF02-63EB43E01D3B}" srcOrd="3" destOrd="0" parTransId="{3103F5EF-80E7-4250-B4F0-9DD7825C6A7F}" sibTransId="{EA33AF13-C962-4077-8364-F5858C7FDB43}"/>
    <dgm:cxn modelId="{08D2B723-4A17-4747-B075-7DF6119AB2C0}" srcId="{2F1725E0-B78E-4474-93FB-98340B670F0D}" destId="{2732D5B4-CB20-49AB-BFF9-D928AD0E751A}" srcOrd="4" destOrd="0" parTransId="{19A2FC5B-9E94-46C1-86F3-321247FB0CC7}" sibTransId="{D604D25F-DE41-46F3-8563-ECB3BFA72807}"/>
    <dgm:cxn modelId="{996CD32B-3877-49DC-BBE0-42DEE116F93F}" type="presOf" srcId="{F7743BE8-9E6F-4E94-88C2-56418F7E2809}" destId="{0D204C51-FDCE-425D-BCEB-8E4058BD3658}" srcOrd="0" destOrd="0" presId="urn:microsoft.com/office/officeart/2008/layout/HorizontalMultiLevelHierarchy"/>
    <dgm:cxn modelId="{A282943D-43D0-4025-802D-2D7EB01A3688}" type="presOf" srcId="{2F1725E0-B78E-4474-93FB-98340B670F0D}" destId="{7638D007-9D1D-464A-A765-C4F1C75913D5}" srcOrd="0" destOrd="0" presId="urn:microsoft.com/office/officeart/2008/layout/HorizontalMultiLevelHierarchy"/>
    <dgm:cxn modelId="{A8B0D25B-CB65-4B6E-96D9-A66C282D7B99}" type="presOf" srcId="{98A9A276-EC14-440C-AE23-0EDC9FD323DC}" destId="{28D3EC45-C6E0-4976-865D-166BC6370F3B}" srcOrd="1" destOrd="0" presId="urn:microsoft.com/office/officeart/2008/layout/HorizontalMultiLevelHierarchy"/>
    <dgm:cxn modelId="{EA70FA6F-A989-48FA-8EEA-73AB78CCFC1C}" srcId="{175B7F72-47CF-48B6-8BD1-70357FEC4A04}" destId="{2F1725E0-B78E-4474-93FB-98340B670F0D}" srcOrd="0" destOrd="0" parTransId="{7285ACED-B251-4CEC-A6EE-E0614FC57FA7}" sibTransId="{D3B26DCB-C427-4F6A-848F-885CF784AD2E}"/>
    <dgm:cxn modelId="{531FD852-7451-4027-94FC-3F114886FF08}" type="presOf" srcId="{3103F5EF-80E7-4250-B4F0-9DD7825C6A7F}" destId="{9E51CC77-3EE2-4A42-B7D7-804094F91399}" srcOrd="0" destOrd="0" presId="urn:microsoft.com/office/officeart/2008/layout/HorizontalMultiLevelHierarchy"/>
    <dgm:cxn modelId="{5BD74D75-6389-4D32-8439-0328BA6B067A}" srcId="{2F1725E0-B78E-4474-93FB-98340B670F0D}" destId="{22C5409F-07E0-40C6-A38E-CAAA33E07C50}" srcOrd="1" destOrd="0" parTransId="{F7743BE8-9E6F-4E94-88C2-56418F7E2809}" sibTransId="{1EFA45EC-A1BF-4700-930B-B8180DDF02E8}"/>
    <dgm:cxn modelId="{476D2C7A-FE24-482E-942F-FD38C96C8C3D}" type="presOf" srcId="{4135CF11-05C4-46B8-B62A-5251128CEAD7}" destId="{1FB61B34-35F1-4478-A141-E029DBFCC084}" srcOrd="0" destOrd="0" presId="urn:microsoft.com/office/officeart/2008/layout/HorizontalMultiLevelHierarchy"/>
    <dgm:cxn modelId="{D651E09A-5F6B-4067-8BE8-5DB3C48A90A9}" type="presOf" srcId="{2732D5B4-CB20-49AB-BFF9-D928AD0E751A}" destId="{A1E4AA90-3804-4C98-8C12-55AAABE88D73}" srcOrd="0" destOrd="0" presId="urn:microsoft.com/office/officeart/2008/layout/HorizontalMultiLevelHierarchy"/>
    <dgm:cxn modelId="{619CDFA4-702B-4D11-B4B6-D7F4BFB28BCF}" srcId="{2F1725E0-B78E-4474-93FB-98340B670F0D}" destId="{42F973F4-BDAD-46BE-9A32-90E31F83DAA9}" srcOrd="2" destOrd="0" parTransId="{98A9A276-EC14-440C-AE23-0EDC9FD323DC}" sibTransId="{440A73F5-8A01-465D-844B-59CD5DE4B715}"/>
    <dgm:cxn modelId="{35D1CDAB-F987-4480-8CCB-2AA53B5C442B}" type="presOf" srcId="{19A2FC5B-9E94-46C1-86F3-321247FB0CC7}" destId="{6788FE88-204C-41DD-BAA4-C9ABEB944CA1}" srcOrd="1" destOrd="0" presId="urn:microsoft.com/office/officeart/2008/layout/HorizontalMultiLevelHierarchy"/>
    <dgm:cxn modelId="{6A1309B0-1358-41E2-BA7D-6DFD8076FD7F}" type="presOf" srcId="{F7743BE8-9E6F-4E94-88C2-56418F7E2809}" destId="{9E0ED0D3-C81C-4FEA-92A7-A063E4B218AB}" srcOrd="1" destOrd="0" presId="urn:microsoft.com/office/officeart/2008/layout/HorizontalMultiLevelHierarchy"/>
    <dgm:cxn modelId="{FAD72EB5-F835-47F1-A54E-C4A26735A676}" type="presOf" srcId="{3103F5EF-80E7-4250-B4F0-9DD7825C6A7F}" destId="{DEA52A48-D4A2-40AA-A0DC-7B584D00A797}" srcOrd="1" destOrd="0" presId="urn:microsoft.com/office/officeart/2008/layout/HorizontalMultiLevelHierarchy"/>
    <dgm:cxn modelId="{A384BFBC-9B2B-45CA-8FDB-863A8742449D}" type="presOf" srcId="{98A9A276-EC14-440C-AE23-0EDC9FD323DC}" destId="{EBFB9157-83B3-4353-A6D7-C2056F09437E}" srcOrd="0" destOrd="0" presId="urn:microsoft.com/office/officeart/2008/layout/HorizontalMultiLevelHierarchy"/>
    <dgm:cxn modelId="{F6E175BD-3722-435A-8633-5A84A0213396}" type="presOf" srcId="{4135CF11-05C4-46B8-B62A-5251128CEAD7}" destId="{C06D1B5B-BF16-49FE-9FD9-FE576A94F6DD}" srcOrd="1" destOrd="0" presId="urn:microsoft.com/office/officeart/2008/layout/HorizontalMultiLevelHierarchy"/>
    <dgm:cxn modelId="{DB8E94C3-ABD6-4B1F-B6C6-6FFB87B7B4C2}" type="presOf" srcId="{19A2FC5B-9E94-46C1-86F3-321247FB0CC7}" destId="{F8A540CA-4EAF-44F7-A738-A9CC3601C00A}" srcOrd="0" destOrd="0" presId="urn:microsoft.com/office/officeart/2008/layout/HorizontalMultiLevelHierarchy"/>
    <dgm:cxn modelId="{7152F5C7-B42A-44DA-83D2-5782CCCFDB94}" type="presOf" srcId="{29027FCC-4C27-4233-B570-CEDA13A38423}" destId="{044ECC0F-7D41-41DC-81DC-FA1D3AC09903}" srcOrd="0" destOrd="0" presId="urn:microsoft.com/office/officeart/2008/layout/HorizontalMultiLevelHierarchy"/>
    <dgm:cxn modelId="{DD0A55DD-ABA9-4C54-8748-64B88DE49DA7}" type="presOf" srcId="{22C5409F-07E0-40C6-A38E-CAAA33E07C50}" destId="{63C4EC71-A849-4676-AF06-96306F6CC20C}" srcOrd="0" destOrd="0" presId="urn:microsoft.com/office/officeart/2008/layout/HorizontalMultiLevelHierarchy"/>
    <dgm:cxn modelId="{167F11E3-D983-4218-A3DD-A843686CC53C}" type="presOf" srcId="{35C44531-922B-4DE6-BF02-63EB43E01D3B}" destId="{E503CA66-5F1F-44D2-84E3-D69E3762F6F9}" srcOrd="0" destOrd="0" presId="urn:microsoft.com/office/officeart/2008/layout/HorizontalMultiLevelHierarchy"/>
    <dgm:cxn modelId="{D29BEBE6-8128-43C5-B9F2-D75B6D60463C}" type="presOf" srcId="{175B7F72-47CF-48B6-8BD1-70357FEC4A04}" destId="{0844BAB5-AB7C-4B8C-A146-BDB0667C2C2B}" srcOrd="0" destOrd="0" presId="urn:microsoft.com/office/officeart/2008/layout/HorizontalMultiLevelHierarchy"/>
    <dgm:cxn modelId="{45F6D6F6-E680-4C07-825D-48E008EEE79D}" type="presOf" srcId="{42F973F4-BDAD-46BE-9A32-90E31F83DAA9}" destId="{7162DB5F-1C8B-406B-84DE-A9EF12835A22}" srcOrd="0" destOrd="0" presId="urn:microsoft.com/office/officeart/2008/layout/HorizontalMultiLevelHierarchy"/>
    <dgm:cxn modelId="{FE76883D-3553-4DD9-B9DF-668746A44357}" type="presParOf" srcId="{0844BAB5-AB7C-4B8C-A146-BDB0667C2C2B}" destId="{29559B41-489C-4160-BF9F-C035EA3A0399}" srcOrd="0" destOrd="0" presId="urn:microsoft.com/office/officeart/2008/layout/HorizontalMultiLevelHierarchy"/>
    <dgm:cxn modelId="{3ABEAAEF-D543-4C2C-A6D0-657D52BD663C}" type="presParOf" srcId="{29559B41-489C-4160-BF9F-C035EA3A0399}" destId="{7638D007-9D1D-464A-A765-C4F1C75913D5}" srcOrd="0" destOrd="0" presId="urn:microsoft.com/office/officeart/2008/layout/HorizontalMultiLevelHierarchy"/>
    <dgm:cxn modelId="{FA364475-4345-4A5B-96C3-7FCF7BE0ADFD}" type="presParOf" srcId="{29559B41-489C-4160-BF9F-C035EA3A0399}" destId="{82872A20-85A1-4E3D-B224-F5A1481B1D18}" srcOrd="1" destOrd="0" presId="urn:microsoft.com/office/officeart/2008/layout/HorizontalMultiLevelHierarchy"/>
    <dgm:cxn modelId="{D185BCB6-14BC-4F90-A976-3B32081EC065}" type="presParOf" srcId="{82872A20-85A1-4E3D-B224-F5A1481B1D18}" destId="{1FB61B34-35F1-4478-A141-E029DBFCC084}" srcOrd="0" destOrd="0" presId="urn:microsoft.com/office/officeart/2008/layout/HorizontalMultiLevelHierarchy"/>
    <dgm:cxn modelId="{AD468115-EB6E-4A86-A0BA-E68EF7B637A2}" type="presParOf" srcId="{1FB61B34-35F1-4478-A141-E029DBFCC084}" destId="{C06D1B5B-BF16-49FE-9FD9-FE576A94F6DD}" srcOrd="0" destOrd="0" presId="urn:microsoft.com/office/officeart/2008/layout/HorizontalMultiLevelHierarchy"/>
    <dgm:cxn modelId="{6C704B9F-4EA8-44F1-B72D-79C9A3C07AD5}" type="presParOf" srcId="{82872A20-85A1-4E3D-B224-F5A1481B1D18}" destId="{07F550AA-F209-4D1C-8A25-590837067042}" srcOrd="1" destOrd="0" presId="urn:microsoft.com/office/officeart/2008/layout/HorizontalMultiLevelHierarchy"/>
    <dgm:cxn modelId="{9A500757-7A16-4F15-AD96-DDD449E47650}" type="presParOf" srcId="{07F550AA-F209-4D1C-8A25-590837067042}" destId="{044ECC0F-7D41-41DC-81DC-FA1D3AC09903}" srcOrd="0" destOrd="0" presId="urn:microsoft.com/office/officeart/2008/layout/HorizontalMultiLevelHierarchy"/>
    <dgm:cxn modelId="{B6484F99-4E1B-46CC-AACF-84D1962FB7AC}" type="presParOf" srcId="{07F550AA-F209-4D1C-8A25-590837067042}" destId="{4B71F9D3-FF83-4ABE-A324-A4DE729EAC0C}" srcOrd="1" destOrd="0" presId="urn:microsoft.com/office/officeart/2008/layout/HorizontalMultiLevelHierarchy"/>
    <dgm:cxn modelId="{64FAED8E-C42A-44CF-8A52-E14BE89FA63B}" type="presParOf" srcId="{82872A20-85A1-4E3D-B224-F5A1481B1D18}" destId="{0D204C51-FDCE-425D-BCEB-8E4058BD3658}" srcOrd="2" destOrd="0" presId="urn:microsoft.com/office/officeart/2008/layout/HorizontalMultiLevelHierarchy"/>
    <dgm:cxn modelId="{2D1EA111-2941-4D84-B9BD-E40DFC0DA23A}" type="presParOf" srcId="{0D204C51-FDCE-425D-BCEB-8E4058BD3658}" destId="{9E0ED0D3-C81C-4FEA-92A7-A063E4B218AB}" srcOrd="0" destOrd="0" presId="urn:microsoft.com/office/officeart/2008/layout/HorizontalMultiLevelHierarchy"/>
    <dgm:cxn modelId="{68A48530-FB10-4CB7-9D6C-580DC184FB27}" type="presParOf" srcId="{82872A20-85A1-4E3D-B224-F5A1481B1D18}" destId="{62D3BBBB-2042-4C3B-81CF-4611C3DE87D1}" srcOrd="3" destOrd="0" presId="urn:microsoft.com/office/officeart/2008/layout/HorizontalMultiLevelHierarchy"/>
    <dgm:cxn modelId="{5342575E-A187-4F7D-8EC7-4CAD2A0965A0}" type="presParOf" srcId="{62D3BBBB-2042-4C3B-81CF-4611C3DE87D1}" destId="{63C4EC71-A849-4676-AF06-96306F6CC20C}" srcOrd="0" destOrd="0" presId="urn:microsoft.com/office/officeart/2008/layout/HorizontalMultiLevelHierarchy"/>
    <dgm:cxn modelId="{FDFEB717-7F31-45F5-8C25-7ED1424D0942}" type="presParOf" srcId="{62D3BBBB-2042-4C3B-81CF-4611C3DE87D1}" destId="{1A168107-C341-4B1B-AF9F-D6A396127BC0}" srcOrd="1" destOrd="0" presId="urn:microsoft.com/office/officeart/2008/layout/HorizontalMultiLevelHierarchy"/>
    <dgm:cxn modelId="{F21E96B3-241E-40C7-9296-AE2AE220F0D0}" type="presParOf" srcId="{82872A20-85A1-4E3D-B224-F5A1481B1D18}" destId="{EBFB9157-83B3-4353-A6D7-C2056F09437E}" srcOrd="4" destOrd="0" presId="urn:microsoft.com/office/officeart/2008/layout/HorizontalMultiLevelHierarchy"/>
    <dgm:cxn modelId="{20CD652B-85F6-4F79-952D-32D12707BA83}" type="presParOf" srcId="{EBFB9157-83B3-4353-A6D7-C2056F09437E}" destId="{28D3EC45-C6E0-4976-865D-166BC6370F3B}" srcOrd="0" destOrd="0" presId="urn:microsoft.com/office/officeart/2008/layout/HorizontalMultiLevelHierarchy"/>
    <dgm:cxn modelId="{EFF37452-16D3-467C-88E4-738AE5C03117}" type="presParOf" srcId="{82872A20-85A1-4E3D-B224-F5A1481B1D18}" destId="{E544CBD2-495F-4437-8956-BCD64F4A7330}" srcOrd="5" destOrd="0" presId="urn:microsoft.com/office/officeart/2008/layout/HorizontalMultiLevelHierarchy"/>
    <dgm:cxn modelId="{38D1C6A6-4D8D-4DE0-A5E6-71410498C2BA}" type="presParOf" srcId="{E544CBD2-495F-4437-8956-BCD64F4A7330}" destId="{7162DB5F-1C8B-406B-84DE-A9EF12835A22}" srcOrd="0" destOrd="0" presId="urn:microsoft.com/office/officeart/2008/layout/HorizontalMultiLevelHierarchy"/>
    <dgm:cxn modelId="{673B2FB3-5722-4CE2-AA46-F383688117A7}" type="presParOf" srcId="{E544CBD2-495F-4437-8956-BCD64F4A7330}" destId="{90A8B4CB-46D6-407D-9CED-A5F1A4F78620}" srcOrd="1" destOrd="0" presId="urn:microsoft.com/office/officeart/2008/layout/HorizontalMultiLevelHierarchy"/>
    <dgm:cxn modelId="{1366175D-8240-4EC1-8045-0DF97536E3F5}" type="presParOf" srcId="{82872A20-85A1-4E3D-B224-F5A1481B1D18}" destId="{9E51CC77-3EE2-4A42-B7D7-804094F91399}" srcOrd="6" destOrd="0" presId="urn:microsoft.com/office/officeart/2008/layout/HorizontalMultiLevelHierarchy"/>
    <dgm:cxn modelId="{DD891BB4-ED91-4443-8622-513B44EE873A}" type="presParOf" srcId="{9E51CC77-3EE2-4A42-B7D7-804094F91399}" destId="{DEA52A48-D4A2-40AA-A0DC-7B584D00A797}" srcOrd="0" destOrd="0" presId="urn:microsoft.com/office/officeart/2008/layout/HorizontalMultiLevelHierarchy"/>
    <dgm:cxn modelId="{9419FAC9-FF3B-4845-9771-CAB2303BA9BC}" type="presParOf" srcId="{82872A20-85A1-4E3D-B224-F5A1481B1D18}" destId="{26F15FC9-5399-46D9-957F-A35228BA32F4}" srcOrd="7" destOrd="0" presId="urn:microsoft.com/office/officeart/2008/layout/HorizontalMultiLevelHierarchy"/>
    <dgm:cxn modelId="{EFC72098-516B-42CF-A1A9-F70735C00CB0}" type="presParOf" srcId="{26F15FC9-5399-46D9-957F-A35228BA32F4}" destId="{E503CA66-5F1F-44D2-84E3-D69E3762F6F9}" srcOrd="0" destOrd="0" presId="urn:microsoft.com/office/officeart/2008/layout/HorizontalMultiLevelHierarchy"/>
    <dgm:cxn modelId="{38E13675-D933-47F6-9931-FCB8C2003E69}" type="presParOf" srcId="{26F15FC9-5399-46D9-957F-A35228BA32F4}" destId="{55DBA5F4-DC52-4CB1-A253-760EEF633654}" srcOrd="1" destOrd="0" presId="urn:microsoft.com/office/officeart/2008/layout/HorizontalMultiLevelHierarchy"/>
    <dgm:cxn modelId="{4154E09E-C7AA-4F46-B0C3-B9FB91A05833}" type="presParOf" srcId="{82872A20-85A1-4E3D-B224-F5A1481B1D18}" destId="{F8A540CA-4EAF-44F7-A738-A9CC3601C00A}" srcOrd="8" destOrd="0" presId="urn:microsoft.com/office/officeart/2008/layout/HorizontalMultiLevelHierarchy"/>
    <dgm:cxn modelId="{18482286-F70E-400E-8A13-8E37010E2F3F}" type="presParOf" srcId="{F8A540CA-4EAF-44F7-A738-A9CC3601C00A}" destId="{6788FE88-204C-41DD-BAA4-C9ABEB944CA1}" srcOrd="0" destOrd="0" presId="urn:microsoft.com/office/officeart/2008/layout/HorizontalMultiLevelHierarchy"/>
    <dgm:cxn modelId="{13B7F5C6-586B-4D8B-989A-BF294BBED8C0}" type="presParOf" srcId="{82872A20-85A1-4E3D-B224-F5A1481B1D18}" destId="{62A2A782-9F7C-4D7E-9CB3-CD0996A87DE1}" srcOrd="9" destOrd="0" presId="urn:microsoft.com/office/officeart/2008/layout/HorizontalMultiLevelHierarchy"/>
    <dgm:cxn modelId="{13A6BA8D-C5EA-40B5-971B-10E2CC39B977}" type="presParOf" srcId="{62A2A782-9F7C-4D7E-9CB3-CD0996A87DE1}" destId="{A1E4AA90-3804-4C98-8C12-55AAABE88D73}" srcOrd="0" destOrd="0" presId="urn:microsoft.com/office/officeart/2008/layout/HorizontalMultiLevelHierarchy"/>
    <dgm:cxn modelId="{33411B71-20F5-4284-AB17-194D795C1464}" type="presParOf" srcId="{62A2A782-9F7C-4D7E-9CB3-CD0996A87DE1}" destId="{DEB6D0E3-61C3-4594-9F99-E2B91FD4538B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A540CA-4EAF-44F7-A738-A9CC3601C00A}">
      <dsp:nvSpPr>
        <dsp:cNvPr id="0" name=""/>
        <dsp:cNvSpPr/>
      </dsp:nvSpPr>
      <dsp:spPr>
        <a:xfrm>
          <a:off x="491176" y="1155699"/>
          <a:ext cx="252362" cy="9617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6181" y="0"/>
              </a:lnTo>
              <a:lnTo>
                <a:pt x="126181" y="961747"/>
              </a:lnTo>
              <a:lnTo>
                <a:pt x="252362" y="9617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592499" y="1611716"/>
        <a:ext cx="49715" cy="49715"/>
      </dsp:txXfrm>
    </dsp:sp>
    <dsp:sp modelId="{EBFB9157-83B3-4353-A6D7-C2056F09437E}">
      <dsp:nvSpPr>
        <dsp:cNvPr id="0" name=""/>
        <dsp:cNvSpPr/>
      </dsp:nvSpPr>
      <dsp:spPr>
        <a:xfrm>
          <a:off x="491176" y="1155699"/>
          <a:ext cx="252362" cy="4808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6181" y="0"/>
              </a:lnTo>
              <a:lnTo>
                <a:pt x="126181" y="480873"/>
              </a:lnTo>
              <a:lnTo>
                <a:pt x="252362" y="4808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03780" y="1382560"/>
        <a:ext cx="27153" cy="27153"/>
      </dsp:txXfrm>
    </dsp:sp>
    <dsp:sp modelId="{0A1AFB87-5341-4982-964D-23F18D9132A2}">
      <dsp:nvSpPr>
        <dsp:cNvPr id="0" name=""/>
        <dsp:cNvSpPr/>
      </dsp:nvSpPr>
      <dsp:spPr>
        <a:xfrm>
          <a:off x="491176" y="1109979"/>
          <a:ext cx="25236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52362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11048" y="1149390"/>
        <a:ext cx="12618" cy="12618"/>
      </dsp:txXfrm>
    </dsp:sp>
    <dsp:sp modelId="{0D204C51-FDCE-425D-BCEB-8E4058BD3658}">
      <dsp:nvSpPr>
        <dsp:cNvPr id="0" name=""/>
        <dsp:cNvSpPr/>
      </dsp:nvSpPr>
      <dsp:spPr>
        <a:xfrm>
          <a:off x="491176" y="674826"/>
          <a:ext cx="252362" cy="480873"/>
        </a:xfrm>
        <a:custGeom>
          <a:avLst/>
          <a:gdLst/>
          <a:ahLst/>
          <a:cxnLst/>
          <a:rect l="0" t="0" r="0" b="0"/>
          <a:pathLst>
            <a:path>
              <a:moveTo>
                <a:pt x="0" y="480873"/>
              </a:moveTo>
              <a:lnTo>
                <a:pt x="126181" y="480873"/>
              </a:lnTo>
              <a:lnTo>
                <a:pt x="126181" y="0"/>
              </a:lnTo>
              <a:lnTo>
                <a:pt x="2523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03780" y="901686"/>
        <a:ext cx="27153" cy="27153"/>
      </dsp:txXfrm>
    </dsp:sp>
    <dsp:sp modelId="{1FB61B34-35F1-4478-A141-E029DBFCC084}">
      <dsp:nvSpPr>
        <dsp:cNvPr id="0" name=""/>
        <dsp:cNvSpPr/>
      </dsp:nvSpPr>
      <dsp:spPr>
        <a:xfrm>
          <a:off x="491176" y="193952"/>
          <a:ext cx="252362" cy="961747"/>
        </a:xfrm>
        <a:custGeom>
          <a:avLst/>
          <a:gdLst/>
          <a:ahLst/>
          <a:cxnLst/>
          <a:rect l="0" t="0" r="0" b="0"/>
          <a:pathLst>
            <a:path>
              <a:moveTo>
                <a:pt x="0" y="961747"/>
              </a:moveTo>
              <a:lnTo>
                <a:pt x="126181" y="961747"/>
              </a:lnTo>
              <a:lnTo>
                <a:pt x="126181" y="0"/>
              </a:lnTo>
              <a:lnTo>
                <a:pt x="2523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592499" y="649968"/>
        <a:ext cx="49715" cy="49715"/>
      </dsp:txXfrm>
    </dsp:sp>
    <dsp:sp modelId="{7638D007-9D1D-464A-A765-C4F1C75913D5}">
      <dsp:nvSpPr>
        <dsp:cNvPr id="0" name=""/>
        <dsp:cNvSpPr/>
      </dsp:nvSpPr>
      <dsp:spPr>
        <a:xfrm rot="16200000">
          <a:off x="-856718" y="963350"/>
          <a:ext cx="2311090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Phase -1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-856718" y="963350"/>
        <a:ext cx="2311090" cy="384699"/>
      </dsp:txXfrm>
    </dsp:sp>
    <dsp:sp modelId="{044ECC0F-7D41-41DC-81DC-FA1D3AC09903}">
      <dsp:nvSpPr>
        <dsp:cNvPr id="0" name=""/>
        <dsp:cNvSpPr/>
      </dsp:nvSpPr>
      <dsp:spPr>
        <a:xfrm>
          <a:off x="743538" y="1602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Database Implementation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602"/>
        <a:ext cx="1261813" cy="384699"/>
      </dsp:txXfrm>
    </dsp:sp>
    <dsp:sp modelId="{63C4EC71-A849-4676-AF06-96306F6CC20C}">
      <dsp:nvSpPr>
        <dsp:cNvPr id="0" name=""/>
        <dsp:cNvSpPr/>
      </dsp:nvSpPr>
      <dsp:spPr>
        <a:xfrm>
          <a:off x="743538" y="482476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Data Access Layer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482476"/>
        <a:ext cx="1261813" cy="384699"/>
      </dsp:txXfrm>
    </dsp:sp>
    <dsp:sp modelId="{61560B85-D3E2-4256-A06C-D4F839561197}">
      <dsp:nvSpPr>
        <dsp:cNvPr id="0" name=""/>
        <dsp:cNvSpPr/>
      </dsp:nvSpPr>
      <dsp:spPr>
        <a:xfrm>
          <a:off x="743538" y="963350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Business Logic Layer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963350"/>
        <a:ext cx="1261813" cy="384699"/>
      </dsp:txXfrm>
    </dsp:sp>
    <dsp:sp modelId="{7162DB5F-1C8B-406B-84DE-A9EF12835A22}">
      <dsp:nvSpPr>
        <dsp:cNvPr id="0" name=""/>
        <dsp:cNvSpPr/>
      </dsp:nvSpPr>
      <dsp:spPr>
        <a:xfrm>
          <a:off x="743538" y="1444224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Unit testing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444224"/>
        <a:ext cx="1261813" cy="384699"/>
      </dsp:txXfrm>
    </dsp:sp>
    <dsp:sp modelId="{A1E4AA90-3804-4C98-8C12-55AAABE88D73}">
      <dsp:nvSpPr>
        <dsp:cNvPr id="0" name=""/>
        <dsp:cNvSpPr/>
      </dsp:nvSpPr>
      <dsp:spPr>
        <a:xfrm>
          <a:off x="743538" y="1925098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Review/Retrospect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925098"/>
        <a:ext cx="1261813" cy="38469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A540CA-4EAF-44F7-A738-A9CC3601C00A}">
      <dsp:nvSpPr>
        <dsp:cNvPr id="0" name=""/>
        <dsp:cNvSpPr/>
      </dsp:nvSpPr>
      <dsp:spPr>
        <a:xfrm>
          <a:off x="786385" y="1165116"/>
          <a:ext cx="254418" cy="9695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7209" y="0"/>
              </a:lnTo>
              <a:lnTo>
                <a:pt x="127209" y="969584"/>
              </a:lnTo>
              <a:lnTo>
                <a:pt x="254418" y="9695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88534" y="1624848"/>
        <a:ext cx="50120" cy="50120"/>
      </dsp:txXfrm>
    </dsp:sp>
    <dsp:sp modelId="{9E51CC77-3EE2-4A42-B7D7-804094F91399}">
      <dsp:nvSpPr>
        <dsp:cNvPr id="0" name=""/>
        <dsp:cNvSpPr/>
      </dsp:nvSpPr>
      <dsp:spPr>
        <a:xfrm>
          <a:off x="786385" y="1165116"/>
          <a:ext cx="254418" cy="4847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7209" y="0"/>
              </a:lnTo>
              <a:lnTo>
                <a:pt x="127209" y="484792"/>
              </a:lnTo>
              <a:lnTo>
                <a:pt x="254418" y="48479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99907" y="1393825"/>
        <a:ext cx="27374" cy="27374"/>
      </dsp:txXfrm>
    </dsp:sp>
    <dsp:sp modelId="{EBFB9157-83B3-4353-A6D7-C2056F09437E}">
      <dsp:nvSpPr>
        <dsp:cNvPr id="0" name=""/>
        <dsp:cNvSpPr/>
      </dsp:nvSpPr>
      <dsp:spPr>
        <a:xfrm>
          <a:off x="786385" y="1119397"/>
          <a:ext cx="2544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54418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907234" y="1158756"/>
        <a:ext cx="12720" cy="12720"/>
      </dsp:txXfrm>
    </dsp:sp>
    <dsp:sp modelId="{0D204C51-FDCE-425D-BCEB-8E4058BD3658}">
      <dsp:nvSpPr>
        <dsp:cNvPr id="0" name=""/>
        <dsp:cNvSpPr/>
      </dsp:nvSpPr>
      <dsp:spPr>
        <a:xfrm>
          <a:off x="786385" y="680324"/>
          <a:ext cx="254418" cy="484792"/>
        </a:xfrm>
        <a:custGeom>
          <a:avLst/>
          <a:gdLst/>
          <a:ahLst/>
          <a:cxnLst/>
          <a:rect l="0" t="0" r="0" b="0"/>
          <a:pathLst>
            <a:path>
              <a:moveTo>
                <a:pt x="0" y="484792"/>
              </a:moveTo>
              <a:lnTo>
                <a:pt x="127209" y="484792"/>
              </a:lnTo>
              <a:lnTo>
                <a:pt x="127209" y="0"/>
              </a:lnTo>
              <a:lnTo>
                <a:pt x="25441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99907" y="909033"/>
        <a:ext cx="27374" cy="27374"/>
      </dsp:txXfrm>
    </dsp:sp>
    <dsp:sp modelId="{1FB61B34-35F1-4478-A141-E029DBFCC084}">
      <dsp:nvSpPr>
        <dsp:cNvPr id="0" name=""/>
        <dsp:cNvSpPr/>
      </dsp:nvSpPr>
      <dsp:spPr>
        <a:xfrm>
          <a:off x="786385" y="195532"/>
          <a:ext cx="254418" cy="969584"/>
        </a:xfrm>
        <a:custGeom>
          <a:avLst/>
          <a:gdLst/>
          <a:ahLst/>
          <a:cxnLst/>
          <a:rect l="0" t="0" r="0" b="0"/>
          <a:pathLst>
            <a:path>
              <a:moveTo>
                <a:pt x="0" y="969584"/>
              </a:moveTo>
              <a:lnTo>
                <a:pt x="127209" y="969584"/>
              </a:lnTo>
              <a:lnTo>
                <a:pt x="127209" y="0"/>
              </a:lnTo>
              <a:lnTo>
                <a:pt x="25441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88534" y="655264"/>
        <a:ext cx="50120" cy="50120"/>
      </dsp:txXfrm>
    </dsp:sp>
    <dsp:sp modelId="{7638D007-9D1D-464A-A765-C4F1C75913D5}">
      <dsp:nvSpPr>
        <dsp:cNvPr id="0" name=""/>
        <dsp:cNvSpPr/>
      </dsp:nvSpPr>
      <dsp:spPr>
        <a:xfrm rot="16200000">
          <a:off x="-572492" y="971200"/>
          <a:ext cx="2329921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Phase -2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-572492" y="971200"/>
        <a:ext cx="2329921" cy="387833"/>
      </dsp:txXfrm>
    </dsp:sp>
    <dsp:sp modelId="{044ECC0F-7D41-41DC-81DC-FA1D3AC09903}">
      <dsp:nvSpPr>
        <dsp:cNvPr id="0" name=""/>
        <dsp:cNvSpPr/>
      </dsp:nvSpPr>
      <dsp:spPr>
        <a:xfrm>
          <a:off x="1040803" y="1615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Micro-service implementation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1615"/>
        <a:ext cx="1272094" cy="387833"/>
      </dsp:txXfrm>
    </dsp:sp>
    <dsp:sp modelId="{63C4EC71-A849-4676-AF06-96306F6CC20C}">
      <dsp:nvSpPr>
        <dsp:cNvPr id="0" name=""/>
        <dsp:cNvSpPr/>
      </dsp:nvSpPr>
      <dsp:spPr>
        <a:xfrm>
          <a:off x="1040803" y="486407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Font-end design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486407"/>
        <a:ext cx="1272094" cy="387833"/>
      </dsp:txXfrm>
    </dsp:sp>
    <dsp:sp modelId="{7162DB5F-1C8B-406B-84DE-A9EF12835A22}">
      <dsp:nvSpPr>
        <dsp:cNvPr id="0" name=""/>
        <dsp:cNvSpPr/>
      </dsp:nvSpPr>
      <dsp:spPr>
        <a:xfrm>
          <a:off x="1040803" y="971200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 dirty="0">
              <a:latin typeface="Arial" panose="020B0604020202020204" pitchFamily="34" charset="0"/>
              <a:cs typeface="Arial" panose="020B0604020202020204" pitchFamily="34" charset="0"/>
            </a:rPr>
            <a:t>Backend integration with Frontend</a:t>
          </a:r>
        </a:p>
      </dsp:txBody>
      <dsp:txXfrm>
        <a:off x="1040803" y="971200"/>
        <a:ext cx="1272094" cy="387833"/>
      </dsp:txXfrm>
    </dsp:sp>
    <dsp:sp modelId="{E503CA66-5F1F-44D2-84E3-D69E3762F6F9}">
      <dsp:nvSpPr>
        <dsp:cNvPr id="0" name=""/>
        <dsp:cNvSpPr/>
      </dsp:nvSpPr>
      <dsp:spPr>
        <a:xfrm>
          <a:off x="1040803" y="1455992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 dirty="0">
              <a:latin typeface="Arial" panose="020B0604020202020204" pitchFamily="34" charset="0"/>
              <a:cs typeface="Arial" panose="020B0604020202020204" pitchFamily="34" charset="0"/>
            </a:rPr>
            <a:t>Deployment</a:t>
          </a:r>
        </a:p>
      </dsp:txBody>
      <dsp:txXfrm>
        <a:off x="1040803" y="1455992"/>
        <a:ext cx="1272094" cy="387833"/>
      </dsp:txXfrm>
    </dsp:sp>
    <dsp:sp modelId="{A1E4AA90-3804-4C98-8C12-55AAABE88D73}">
      <dsp:nvSpPr>
        <dsp:cNvPr id="0" name=""/>
        <dsp:cNvSpPr/>
      </dsp:nvSpPr>
      <dsp:spPr>
        <a:xfrm>
          <a:off x="1040803" y="1940784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Final Review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1940784"/>
        <a:ext cx="1272094" cy="3878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7" ma:contentTypeDescription="Create a new document." ma:contentTypeScope="" ma:versionID="a287071a914c8dfa1fa07a447be5a887">
  <xsd:schema xmlns:xsd="http://www.w3.org/2001/XMLSchema" xmlns:xs="http://www.w3.org/2001/XMLSchema" xmlns:p="http://schemas.microsoft.com/office/2006/metadata/properties" xmlns:ns2="eac52b12-2228-488c-9d59-8a93d308b64e" xmlns:ns3="951c5514-b77c-4532-82d5-a05f2f7d58e2" xmlns:ns4="3c35e321-f73a-4dae-ae38-a0459de24735" targetNamespace="http://schemas.microsoft.com/office/2006/metadata/properties" ma:root="true" ma:fieldsID="69234b6f95e0ca58d395855aea58ed62" ns2:_="" ns3:_="" ns4:_="">
    <xsd:import namespace="eac52b12-2228-488c-9d59-8a93d308b64e"/>
    <xsd:import namespace="951c5514-b77c-4532-82d5-a05f2f7d58e2"/>
    <xsd:import namespace="3c35e321-f73a-4dae-ae38-a0459de247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3b7d1d5-7262-4eb7-85df-493a730aa6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5e321-f73a-4dae-ae38-a0459de24735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a620ee8e-e5e2-473d-8815-818b1b7b3e36}" ma:internalName="TaxCatchAll" ma:showField="CatchAllData" ma:web="951c5514-b77c-4532-82d5-a05f2f7d58e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/>
        <AccountId xsi:nil="true"/>
        <AccountType/>
      </UserInfo>
    </SharedWithUsers>
    <lcf76f155ced4ddcb4097134ff3c332f xmlns="eac52b12-2228-488c-9d59-8a93d308b64e">
      <Terms xmlns="http://schemas.microsoft.com/office/infopath/2007/PartnerControls"/>
    </lcf76f155ced4ddcb4097134ff3c332f>
    <TaxCatchAll xmlns="3c35e321-f73a-4dae-ae38-a0459de2473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F15099-BD4F-43E7-A338-99D275601D4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D341601-ECF1-497F-9F66-7824B660940A}"/>
</file>

<file path=customXml/itemProps3.xml><?xml version="1.0" encoding="utf-8"?>
<ds:datastoreItem xmlns:ds="http://schemas.openxmlformats.org/officeDocument/2006/customXml" ds:itemID="{44446FDF-53E0-4C80-A44F-546FC995AE3B}">
  <ds:schemaRefs>
    <ds:schemaRef ds:uri="http://schemas.microsoft.com/office/2006/metadata/properties"/>
    <ds:schemaRef ds:uri="http://schemas.microsoft.com/office/infopath/2007/PartnerControls"/>
    <ds:schemaRef ds:uri="951c5514-b77c-4532-82d5-a05f2f7d58e2"/>
  </ds:schemaRefs>
</ds:datastoreItem>
</file>

<file path=customXml/itemProps4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QTQP-TEMPW.dot</Template>
  <TotalTime>713</TotalTime>
  <Pages>25</Pages>
  <Words>5341</Words>
  <Characters>30448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Requirements Document</vt:lpstr>
    </vt:vector>
  </TitlesOfParts>
  <Manager>PMT Head</Manager>
  <Company>Cognizant Technology Solutions India Pvt. Ltd.</Company>
  <LinksUpToDate>false</LinksUpToDate>
  <CharactersWithSpaces>35718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Requirements Document</dc:title>
  <dc:subject>Business Requirements Document</dc:subject>
  <dc:creator>Cognizant Technology Solutions India Pvt. Ltd.</dc:creator>
  <cp:keywords>Business Requirements Document,Template</cp:keywords>
  <dc:description>Business Requirements Document</dc:description>
  <cp:lastModifiedBy>RENI VARGHESE</cp:lastModifiedBy>
  <cp:revision>270</cp:revision>
  <cp:lastPrinted>2015-06-18T10:03:00Z</cp:lastPrinted>
  <dcterms:created xsi:type="dcterms:W3CDTF">2022-11-03T08:08:00Z</dcterms:created>
  <dcterms:modified xsi:type="dcterms:W3CDTF">2022-11-23T08:54:00Z</dcterms:modified>
  <cp:category>AD-OOAD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Order">
    <vt:r8>2344400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ntentTypeId">
    <vt:lpwstr>0x0101007A9C735C9F3CD54A948D0AD38DF112BF</vt:lpwstr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