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  <w:lang w:val="en-IN" w:eastAsia="en-IN"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641FDD48" w:rsidR="00E0550A" w:rsidRPr="00E0550A" w:rsidRDefault="00F17424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Ride Sharing Platform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77777777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33"/>
              <w:gridCol w:w="2182"/>
              <w:gridCol w:w="2163"/>
              <w:gridCol w:w="2192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6D3DBD11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Khaleelullah Hussaini Syed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19F81054" w:rsidR="002A47BB" w:rsidRPr="00A548A7" w:rsidRDefault="00AA010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t-syed8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35585D17" w:rsidR="002A47BB" w:rsidRPr="00A548A7" w:rsidRDefault="00AA010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23 August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3272115B" w14:textId="77777777" w:rsidR="00DA641F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6403328" w:history="1">
        <w:r w:rsidR="00DA641F" w:rsidRPr="0020122B">
          <w:rPr>
            <w:rStyle w:val="Hyperlink"/>
            <w:rFonts w:ascii="Calibri" w:hAnsi="Calibri" w:cs="Calibri"/>
            <w:noProof/>
          </w:rPr>
          <w:t>1.0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rFonts w:ascii="Calibri" w:hAnsi="Calibri" w:cs="Calibri"/>
            <w:noProof/>
          </w:rPr>
          <w:t>Important Instructions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_Toc116403328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3</w:t>
        </w:r>
        <w:r w:rsidR="00DA641F">
          <w:rPr>
            <w:noProof/>
            <w:webHidden/>
          </w:rPr>
          <w:fldChar w:fldCharType="end"/>
        </w:r>
      </w:hyperlink>
    </w:p>
    <w:p w14:paraId="5D10AB05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29" w:history="1">
        <w:r w:rsidR="00DA641F" w:rsidRPr="0020122B">
          <w:rPr>
            <w:rStyle w:val="Hyperlink"/>
            <w:noProof/>
          </w:rPr>
          <w:t>2.0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Introduction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_Toc116403329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4</w:t>
        </w:r>
        <w:r w:rsidR="00DA641F">
          <w:rPr>
            <w:noProof/>
            <w:webHidden/>
          </w:rPr>
          <w:fldChar w:fldCharType="end"/>
        </w:r>
      </w:hyperlink>
    </w:p>
    <w:p w14:paraId="637DCC49" w14:textId="77777777" w:rsidR="00DA641F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403330" w:history="1">
        <w:r w:rsidR="00DA641F" w:rsidRPr="0020122B">
          <w:rPr>
            <w:rStyle w:val="Hyperlink"/>
          </w:rPr>
          <w:t>2.1</w:t>
        </w:r>
        <w:r w:rsidR="00DA641F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DA641F" w:rsidRPr="0020122B">
          <w:rPr>
            <w:rStyle w:val="Hyperlink"/>
          </w:rPr>
          <w:t>Purpose of this document</w:t>
        </w:r>
        <w:r w:rsidR="00DA641F">
          <w:rPr>
            <w:webHidden/>
          </w:rPr>
          <w:tab/>
        </w:r>
        <w:r w:rsidR="00DA641F">
          <w:rPr>
            <w:webHidden/>
          </w:rPr>
          <w:fldChar w:fldCharType="begin"/>
        </w:r>
        <w:r w:rsidR="00DA641F">
          <w:rPr>
            <w:webHidden/>
          </w:rPr>
          <w:instrText xml:space="preserve"> PAGEREF _Toc116403330 \h </w:instrText>
        </w:r>
        <w:r w:rsidR="00DA641F">
          <w:rPr>
            <w:webHidden/>
          </w:rPr>
        </w:r>
        <w:r w:rsidR="00DA641F">
          <w:rPr>
            <w:webHidden/>
          </w:rPr>
          <w:fldChar w:fldCharType="separate"/>
        </w:r>
        <w:r w:rsidR="00DA641F">
          <w:rPr>
            <w:webHidden/>
          </w:rPr>
          <w:t>4</w:t>
        </w:r>
        <w:r w:rsidR="00DA641F">
          <w:rPr>
            <w:webHidden/>
          </w:rPr>
          <w:fldChar w:fldCharType="end"/>
        </w:r>
      </w:hyperlink>
    </w:p>
    <w:p w14:paraId="6C12F4D1" w14:textId="77777777" w:rsidR="00DA641F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403331" w:history="1">
        <w:r w:rsidR="00DA641F" w:rsidRPr="0020122B">
          <w:rPr>
            <w:rStyle w:val="Hyperlink"/>
          </w:rPr>
          <w:t>2.2</w:t>
        </w:r>
        <w:r w:rsidR="00DA641F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DA641F" w:rsidRPr="0020122B">
          <w:rPr>
            <w:rStyle w:val="Hyperlink"/>
          </w:rPr>
          <w:t>Project Overview</w:t>
        </w:r>
        <w:r w:rsidR="00DA641F">
          <w:rPr>
            <w:webHidden/>
          </w:rPr>
          <w:tab/>
        </w:r>
        <w:r w:rsidR="00DA641F">
          <w:rPr>
            <w:webHidden/>
          </w:rPr>
          <w:fldChar w:fldCharType="begin"/>
        </w:r>
        <w:r w:rsidR="00DA641F">
          <w:rPr>
            <w:webHidden/>
          </w:rPr>
          <w:instrText xml:space="preserve"> PAGEREF _Toc116403331 \h </w:instrText>
        </w:r>
        <w:r w:rsidR="00DA641F">
          <w:rPr>
            <w:webHidden/>
          </w:rPr>
        </w:r>
        <w:r w:rsidR="00DA641F">
          <w:rPr>
            <w:webHidden/>
          </w:rPr>
          <w:fldChar w:fldCharType="separate"/>
        </w:r>
        <w:r w:rsidR="00DA641F">
          <w:rPr>
            <w:webHidden/>
          </w:rPr>
          <w:t>4</w:t>
        </w:r>
        <w:r w:rsidR="00DA641F">
          <w:rPr>
            <w:webHidden/>
          </w:rPr>
          <w:fldChar w:fldCharType="end"/>
        </w:r>
      </w:hyperlink>
    </w:p>
    <w:p w14:paraId="2E46F023" w14:textId="77777777" w:rsidR="00DA641F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403332" w:history="1">
        <w:r w:rsidR="00DA641F" w:rsidRPr="0020122B">
          <w:rPr>
            <w:rStyle w:val="Hyperlink"/>
          </w:rPr>
          <w:t>2.3</w:t>
        </w:r>
        <w:r w:rsidR="00DA641F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DA641F" w:rsidRPr="0020122B">
          <w:rPr>
            <w:rStyle w:val="Hyperlink"/>
          </w:rPr>
          <w:t>Scope</w:t>
        </w:r>
        <w:r w:rsidR="00DA641F">
          <w:rPr>
            <w:webHidden/>
          </w:rPr>
          <w:tab/>
        </w:r>
        <w:r w:rsidR="00DA641F">
          <w:rPr>
            <w:webHidden/>
          </w:rPr>
          <w:fldChar w:fldCharType="begin"/>
        </w:r>
        <w:r w:rsidR="00DA641F">
          <w:rPr>
            <w:webHidden/>
          </w:rPr>
          <w:instrText xml:space="preserve"> PAGEREF _Toc116403332 \h </w:instrText>
        </w:r>
        <w:r w:rsidR="00DA641F">
          <w:rPr>
            <w:webHidden/>
          </w:rPr>
        </w:r>
        <w:r w:rsidR="00DA641F">
          <w:rPr>
            <w:webHidden/>
          </w:rPr>
          <w:fldChar w:fldCharType="separate"/>
        </w:r>
        <w:r w:rsidR="00DA641F">
          <w:rPr>
            <w:webHidden/>
          </w:rPr>
          <w:t>4</w:t>
        </w:r>
        <w:r w:rsidR="00DA641F">
          <w:rPr>
            <w:webHidden/>
          </w:rPr>
          <w:fldChar w:fldCharType="end"/>
        </w:r>
      </w:hyperlink>
    </w:p>
    <w:p w14:paraId="72772C14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33" w:history="1">
        <w:r w:rsidR="00DA641F" w:rsidRPr="0020122B">
          <w:rPr>
            <w:rStyle w:val="Hyperlink"/>
            <w:noProof/>
          </w:rPr>
          <w:t>3.0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Use Case Diagram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_Toc116403333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6</w:t>
        </w:r>
        <w:r w:rsidR="00DA641F">
          <w:rPr>
            <w:noProof/>
            <w:webHidden/>
          </w:rPr>
          <w:fldChar w:fldCharType="end"/>
        </w:r>
      </w:hyperlink>
    </w:p>
    <w:p w14:paraId="60E2F266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34" w:history="1">
        <w:r w:rsidR="00DA641F" w:rsidRPr="0020122B">
          <w:rPr>
            <w:rStyle w:val="Hyperlink"/>
            <w:noProof/>
          </w:rPr>
          <w:t>4.0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System Architecture Diagram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_Toc116403334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7</w:t>
        </w:r>
        <w:r w:rsidR="00DA641F">
          <w:rPr>
            <w:noProof/>
            <w:webHidden/>
          </w:rPr>
          <w:fldChar w:fldCharType="end"/>
        </w:r>
      </w:hyperlink>
    </w:p>
    <w:p w14:paraId="7D7A2C0F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35" w:history="1">
        <w:r w:rsidR="00DA641F" w:rsidRPr="0020122B">
          <w:rPr>
            <w:rStyle w:val="Hyperlink"/>
            <w:noProof/>
          </w:rPr>
          <w:t>5.0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Development Phases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_Toc116403335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7</w:t>
        </w:r>
        <w:r w:rsidR="00DA641F">
          <w:rPr>
            <w:noProof/>
            <w:webHidden/>
          </w:rPr>
          <w:fldChar w:fldCharType="end"/>
        </w:r>
      </w:hyperlink>
    </w:p>
    <w:p w14:paraId="52F94910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36" w:history="1">
        <w:r w:rsidR="00DA641F" w:rsidRPr="0020122B">
          <w:rPr>
            <w:rStyle w:val="Hyperlink"/>
            <w:noProof/>
          </w:rPr>
          <w:t>6.0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System Requirements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_Toc116403336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8</w:t>
        </w:r>
        <w:r w:rsidR="00DA641F">
          <w:rPr>
            <w:noProof/>
            <w:webHidden/>
          </w:rPr>
          <w:fldChar w:fldCharType="end"/>
        </w:r>
      </w:hyperlink>
    </w:p>
    <w:p w14:paraId="4074D057" w14:textId="77777777" w:rsidR="00DA641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403337" w:history="1">
        <w:r w:rsidR="00DA641F" w:rsidRPr="0020122B">
          <w:rPr>
            <w:rStyle w:val="Hyperlink"/>
            <w:rFonts w:ascii="Calibri" w:hAnsi="Calibri"/>
            <w:b/>
            <w:noProof/>
          </w:rPr>
          <w:t>6.1.1</w:t>
        </w:r>
        <w:r w:rsidR="00DA641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DA641F" w:rsidRPr="0020122B">
          <w:rPr>
            <w:rStyle w:val="Hyperlink"/>
            <w:rFonts w:ascii="Calibri" w:hAnsi="Calibri"/>
            <w:b/>
            <w:noProof/>
          </w:rPr>
          <w:t>Module – User verification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_Toc116403337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8</w:t>
        </w:r>
        <w:r w:rsidR="00DA641F">
          <w:rPr>
            <w:noProof/>
            <w:webHidden/>
          </w:rPr>
          <w:fldChar w:fldCharType="end"/>
        </w:r>
      </w:hyperlink>
    </w:p>
    <w:p w14:paraId="5C69782A" w14:textId="77777777" w:rsidR="00DA641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403338" w:history="1">
        <w:r w:rsidR="00DA641F" w:rsidRPr="0020122B">
          <w:rPr>
            <w:rStyle w:val="Hyperlink"/>
            <w:rFonts w:ascii="Calibri" w:hAnsi="Calibri"/>
            <w:b/>
            <w:noProof/>
          </w:rPr>
          <w:t>6.1.2</w:t>
        </w:r>
        <w:r w:rsidR="00DA641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DA641F" w:rsidRPr="0020122B">
          <w:rPr>
            <w:rStyle w:val="Hyperlink"/>
            <w:rFonts w:ascii="Calibri" w:hAnsi="Calibri"/>
            <w:b/>
            <w:noProof/>
          </w:rPr>
          <w:t>Module – Vehicle Management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_Toc116403338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11</w:t>
        </w:r>
        <w:r w:rsidR="00DA641F">
          <w:rPr>
            <w:noProof/>
            <w:webHidden/>
          </w:rPr>
          <w:fldChar w:fldCharType="end"/>
        </w:r>
      </w:hyperlink>
    </w:p>
    <w:p w14:paraId="5533C5F0" w14:textId="77777777" w:rsidR="00DA641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403339" w:history="1">
        <w:r w:rsidR="00DA641F" w:rsidRPr="0020122B">
          <w:rPr>
            <w:rStyle w:val="Hyperlink"/>
            <w:rFonts w:ascii="Calibri" w:hAnsi="Calibri"/>
            <w:b/>
            <w:noProof/>
          </w:rPr>
          <w:t>6.1.3</w:t>
        </w:r>
        <w:r w:rsidR="00DA641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DA641F" w:rsidRPr="0020122B">
          <w:rPr>
            <w:rStyle w:val="Hyperlink"/>
            <w:rFonts w:ascii="Calibri" w:hAnsi="Calibri"/>
            <w:b/>
            <w:noProof/>
          </w:rPr>
          <w:t>Module – Ride management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_Toc116403339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15</w:t>
        </w:r>
        <w:r w:rsidR="00DA641F">
          <w:rPr>
            <w:noProof/>
            <w:webHidden/>
          </w:rPr>
          <w:fldChar w:fldCharType="end"/>
        </w:r>
      </w:hyperlink>
    </w:p>
    <w:p w14:paraId="3E3D6A7E" w14:textId="77777777" w:rsidR="00DA641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403340" w:history="1">
        <w:r w:rsidR="00DA641F" w:rsidRPr="0020122B">
          <w:rPr>
            <w:rStyle w:val="Hyperlink"/>
            <w:rFonts w:ascii="Calibri" w:hAnsi="Calibri"/>
            <w:b/>
            <w:noProof/>
          </w:rPr>
          <w:t>6.1.4</w:t>
        </w:r>
        <w:r w:rsidR="00DA641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DA641F" w:rsidRPr="0020122B">
          <w:rPr>
            <w:rStyle w:val="Hyperlink"/>
            <w:rFonts w:ascii="Calibri" w:hAnsi="Calibri"/>
            <w:b/>
            <w:noProof/>
          </w:rPr>
          <w:t>Module – Incident management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_Toc116403340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19</w:t>
        </w:r>
        <w:r w:rsidR="00DA641F">
          <w:rPr>
            <w:noProof/>
            <w:webHidden/>
          </w:rPr>
          <w:fldChar w:fldCharType="end"/>
        </w:r>
      </w:hyperlink>
    </w:p>
    <w:p w14:paraId="552B499A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41" w:history="1">
        <w:r w:rsidR="00DA641F" w:rsidRPr="0020122B">
          <w:rPr>
            <w:rStyle w:val="Hyperlink"/>
            <w:noProof/>
          </w:rPr>
          <w:t>7.0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Deployment requirements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_Toc116403341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22</w:t>
        </w:r>
        <w:r w:rsidR="00DA641F">
          <w:rPr>
            <w:noProof/>
            <w:webHidden/>
          </w:rPr>
          <w:fldChar w:fldCharType="end"/>
        </w:r>
      </w:hyperlink>
    </w:p>
    <w:p w14:paraId="78B36D03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42" w:history="1">
        <w:r w:rsidR="00DA641F" w:rsidRPr="0020122B">
          <w:rPr>
            <w:rStyle w:val="Hyperlink"/>
            <w:noProof/>
          </w:rPr>
          <w:t>8.0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Design Considerations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_Toc116403342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23</w:t>
        </w:r>
        <w:r w:rsidR="00DA641F">
          <w:rPr>
            <w:noProof/>
            <w:webHidden/>
          </w:rPr>
          <w:fldChar w:fldCharType="end"/>
        </w:r>
      </w:hyperlink>
    </w:p>
    <w:p w14:paraId="166A04A7" w14:textId="77777777" w:rsidR="00DA641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403343" w:history="1">
        <w:r w:rsidR="00DA641F" w:rsidRPr="0020122B">
          <w:rPr>
            <w:rStyle w:val="Hyperlink"/>
            <w:noProof/>
          </w:rPr>
          <w:t>8.1.1</w:t>
        </w:r>
        <w:r w:rsidR="00DA641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Most Important and Common rules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_Toc116403343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23</w:t>
        </w:r>
        <w:r w:rsidR="00DA641F">
          <w:rPr>
            <w:noProof/>
            <w:webHidden/>
          </w:rPr>
          <w:fldChar w:fldCharType="end"/>
        </w:r>
      </w:hyperlink>
    </w:p>
    <w:p w14:paraId="7C41382E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44" w:history="1">
        <w:r w:rsidR="00DA641F" w:rsidRPr="0020122B">
          <w:rPr>
            <w:rStyle w:val="Hyperlink"/>
            <w:noProof/>
          </w:rPr>
          <w:t>9.0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Reference learning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_Toc116403344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24</w:t>
        </w:r>
        <w:r w:rsidR="00DA641F">
          <w:rPr>
            <w:noProof/>
            <w:webHidden/>
          </w:rPr>
          <w:fldChar w:fldCharType="end"/>
        </w:r>
      </w:hyperlink>
    </w:p>
    <w:p w14:paraId="6D1541C8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45" w:history="1">
        <w:r w:rsidR="00DA641F" w:rsidRPr="0020122B">
          <w:rPr>
            <w:rStyle w:val="Hyperlink"/>
            <w:noProof/>
          </w:rPr>
          <w:t>10.0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Project Templates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_Toc116403345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25</w:t>
        </w:r>
        <w:r w:rsidR="00DA641F">
          <w:rPr>
            <w:noProof/>
            <w:webHidden/>
          </w:rPr>
          <w:fldChar w:fldCharType="end"/>
        </w:r>
      </w:hyperlink>
    </w:p>
    <w:p w14:paraId="63898646" w14:textId="77777777" w:rsidR="00DA641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403346" w:history="1">
        <w:r w:rsidR="00DA641F" w:rsidRPr="0020122B">
          <w:rPr>
            <w:rStyle w:val="Hyperlink"/>
            <w:noProof/>
          </w:rPr>
          <w:t>11.0</w:t>
        </w:r>
        <w:r w:rsidR="00DA641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DA641F" w:rsidRPr="0020122B">
          <w:rPr>
            <w:rStyle w:val="Hyperlink"/>
            <w:noProof/>
          </w:rPr>
          <w:t>Change Log</w:t>
        </w:r>
        <w:r w:rsidR="00DA641F">
          <w:rPr>
            <w:noProof/>
            <w:webHidden/>
          </w:rPr>
          <w:tab/>
        </w:r>
        <w:r w:rsidR="00DA641F">
          <w:rPr>
            <w:noProof/>
            <w:webHidden/>
          </w:rPr>
          <w:fldChar w:fldCharType="begin"/>
        </w:r>
        <w:r w:rsidR="00DA641F">
          <w:rPr>
            <w:noProof/>
            <w:webHidden/>
          </w:rPr>
          <w:instrText xml:space="preserve"> PAGEREF _Toc116403346 \h </w:instrText>
        </w:r>
        <w:r w:rsidR="00DA641F">
          <w:rPr>
            <w:noProof/>
            <w:webHidden/>
          </w:rPr>
        </w:r>
        <w:r w:rsidR="00DA641F">
          <w:rPr>
            <w:noProof/>
            <w:webHidden/>
          </w:rPr>
          <w:fldChar w:fldCharType="separate"/>
        </w:r>
        <w:r w:rsidR="00DA641F">
          <w:rPr>
            <w:noProof/>
            <w:webHidden/>
          </w:rPr>
          <w:t>26</w:t>
        </w:r>
        <w:r w:rsidR="00DA641F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6403328"/>
      <w:r>
        <w:rPr>
          <w:rFonts w:ascii="Calibri" w:hAnsi="Calibri" w:cs="Calibri"/>
        </w:rPr>
        <w:t>Important Instructions</w:t>
      </w:r>
      <w:bookmarkEnd w:id="4"/>
      <w:bookmarkEnd w:id="5"/>
    </w:p>
    <w:p w14:paraId="16A88D0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Microservices,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solution, the Launch URLs of the Microservices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 or code level data as specified, for the Microservices that should be deployed in cloud. No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6403329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6403330"/>
      <w:r>
        <w:t>Purpose of this document</w:t>
      </w:r>
      <w:bookmarkEnd w:id="8"/>
      <w:bookmarkEnd w:id="9"/>
    </w:p>
    <w:p w14:paraId="68D60F6C" w14:textId="76238070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3015E9">
        <w:t>Ride sharing</w:t>
      </w:r>
      <w:r w:rsidR="00834E34">
        <w:t xml:space="preserve"> Platform</w:t>
      </w:r>
      <w:r w:rsidR="00BB7418">
        <w:t>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6403331"/>
      <w:r>
        <w:t>Project Overview</w:t>
      </w:r>
      <w:bookmarkEnd w:id="10"/>
      <w:bookmarkEnd w:id="12"/>
    </w:p>
    <w:p w14:paraId="020A48B8" w14:textId="60834773" w:rsidR="00BB7418" w:rsidRDefault="006479F5" w:rsidP="00304D07">
      <w:pPr>
        <w:widowControl/>
        <w:shd w:val="clear" w:color="auto" w:fill="FFFFFF"/>
        <w:spacing w:before="0" w:after="0" w:line="240" w:lineRule="auto"/>
        <w:ind w:left="1080" w:right="0"/>
      </w:pPr>
      <w:r>
        <w:rPr>
          <w:rFonts w:ascii="Segoe UI" w:hAnsi="Segoe UI" w:cs="Segoe UI"/>
          <w:color w:val="000000"/>
        </w:rPr>
        <w:t>Raheja IT park in Hyderabad has a host of companies in their huge campus</w:t>
      </w:r>
      <w:r w:rsidR="00304D07">
        <w:rPr>
          <w:rFonts w:ascii="Segoe UI" w:hAnsi="Segoe UI" w:cs="Segoe UI"/>
          <w:color w:val="000000"/>
        </w:rPr>
        <w:t>.</w:t>
      </w:r>
      <w:r>
        <w:rPr>
          <w:rFonts w:ascii="Segoe UI" w:hAnsi="Segoe UI" w:cs="Segoe UI"/>
          <w:color w:val="000000"/>
        </w:rPr>
        <w:t xml:space="preserve"> To reduce the vehicular traffic and to make the city more environment friendly, the IT team at Raheja has decided to develop a ride sharing platform. The platform will be accessible to all employees working in various companies </w:t>
      </w:r>
      <w:proofErr w:type="gramStart"/>
      <w:r>
        <w:rPr>
          <w:rFonts w:ascii="Segoe UI" w:hAnsi="Segoe UI" w:cs="Segoe UI"/>
          <w:color w:val="000000"/>
        </w:rPr>
        <w:t>with in</w:t>
      </w:r>
      <w:proofErr w:type="gramEnd"/>
      <w:r>
        <w:rPr>
          <w:rFonts w:ascii="Segoe UI" w:hAnsi="Segoe UI" w:cs="Segoe UI"/>
          <w:color w:val="000000"/>
        </w:rPr>
        <w:t xml:space="preserve"> the IT park. It </w:t>
      </w:r>
      <w:r w:rsidR="007D5309">
        <w:rPr>
          <w:rFonts w:ascii="Segoe UI" w:hAnsi="Segoe UI" w:cs="Segoe UI"/>
          <w:color w:val="000000"/>
        </w:rPr>
        <w:t>will allows employees who uses their</w:t>
      </w:r>
      <w:r>
        <w:rPr>
          <w:rFonts w:ascii="Segoe UI" w:hAnsi="Segoe UI" w:cs="Segoe UI"/>
          <w:color w:val="000000"/>
        </w:rPr>
        <w:t xml:space="preserve"> personal vehicle for </w:t>
      </w:r>
      <w:proofErr w:type="spellStart"/>
      <w:r>
        <w:rPr>
          <w:rFonts w:ascii="Segoe UI" w:hAnsi="Segoe UI" w:cs="Segoe UI"/>
          <w:color w:val="000000"/>
        </w:rPr>
        <w:t>communte</w:t>
      </w:r>
      <w:proofErr w:type="spellEnd"/>
      <w:r>
        <w:rPr>
          <w:rFonts w:ascii="Segoe UI" w:hAnsi="Segoe UI" w:cs="Segoe UI"/>
          <w:color w:val="000000"/>
        </w:rPr>
        <w:t xml:space="preserve"> </w:t>
      </w:r>
      <w:r w:rsidR="003B7EEF">
        <w:rPr>
          <w:rFonts w:ascii="Segoe UI" w:hAnsi="Segoe UI" w:cs="Segoe UI"/>
          <w:color w:val="000000"/>
        </w:rPr>
        <w:t>to provide pooling services at a nominal charge</w:t>
      </w:r>
      <w:r>
        <w:rPr>
          <w:rFonts w:ascii="Segoe UI" w:hAnsi="Segoe UI" w:cs="Segoe UI"/>
          <w:color w:val="000000"/>
        </w:rPr>
        <w:t xml:space="preserve">. Platform will help those with a vehicle to make an extra income and riders can safely travel with their fellow colleagues and save money where-as the overall vehicular traffic will be </w:t>
      </w:r>
      <w:r w:rsidR="002B24AC">
        <w:rPr>
          <w:rFonts w:ascii="Segoe UI" w:hAnsi="Segoe UI" w:cs="Segoe UI"/>
          <w:color w:val="000000"/>
        </w:rPr>
        <w:t>reduced leading to environment</w:t>
      </w:r>
      <w:r>
        <w:rPr>
          <w:rFonts w:ascii="Segoe UI" w:hAnsi="Segoe UI" w:cs="Segoe UI"/>
          <w:color w:val="000000"/>
        </w:rPr>
        <w:t xml:space="preserve"> friendly eco-system.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6403332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9C5359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23C2CBA7" w:rsidR="009C5359" w:rsidRDefault="00456F3E" w:rsidP="00456F3E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Application verification</w:t>
            </w:r>
            <w:r w:rsidR="001C7A52">
              <w:t xml:space="preserve"> module</w:t>
            </w:r>
          </w:p>
        </w:tc>
        <w:tc>
          <w:tcPr>
            <w:tcW w:w="5379" w:type="dxa"/>
          </w:tcPr>
          <w:p w14:paraId="78A7B998" w14:textId="77777777" w:rsidR="001C7A52" w:rsidRPr="00B32812" w:rsidRDefault="00B32812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This module will allow the employees working in the IT park to register themselves with the system</w:t>
            </w:r>
            <w:r w:rsidR="00834E34" w:rsidRPr="00834E34">
              <w:rPr>
                <w:rFonts w:cs="Arial"/>
              </w:rPr>
              <w:t>.</w:t>
            </w:r>
          </w:p>
          <w:p w14:paraId="387DF8CF" w14:textId="77777777" w:rsidR="00B32812" w:rsidRPr="00730A49" w:rsidRDefault="00730A49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 xml:space="preserve">The security team can view the </w:t>
            </w:r>
            <w:proofErr w:type="spellStart"/>
            <w:r>
              <w:rPr>
                <w:rFonts w:cs="Arial"/>
              </w:rPr>
              <w:t>the</w:t>
            </w:r>
            <w:proofErr w:type="spellEnd"/>
            <w:r>
              <w:rPr>
                <w:rFonts w:cs="Arial"/>
              </w:rPr>
              <w:t xml:space="preserve"> list of application</w:t>
            </w:r>
          </w:p>
          <w:p w14:paraId="2C2A69D3" w14:textId="60180C4E" w:rsidR="00730A49" w:rsidRDefault="00730A49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The security team can accept/reject a user application</w:t>
            </w:r>
          </w:p>
        </w:tc>
      </w:tr>
      <w:tr w:rsidR="009C5359" w14:paraId="686019EE" w14:textId="77777777" w:rsidTr="002944A1">
        <w:tc>
          <w:tcPr>
            <w:tcW w:w="1242" w:type="dxa"/>
          </w:tcPr>
          <w:p w14:paraId="65D2147F" w14:textId="53BEF70A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34564B7D" w:rsidR="009C5359" w:rsidRPr="00304D07" w:rsidRDefault="00915128" w:rsidP="00102F54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Vehicle management</w:t>
            </w:r>
            <w:r w:rsid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5BF2CB5C" w14:textId="12E90328" w:rsidR="006B27E7" w:rsidRPr="006B27E7" w:rsidRDefault="00915128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 w:rsidRPr="006B27E7">
              <w:rPr>
                <w:rFonts w:cs="Arial"/>
              </w:rPr>
              <w:t>The users of the system will be able to register their vehicle on the platform to be used for shari</w:t>
            </w:r>
            <w:r w:rsidR="006B27E7" w:rsidRPr="006B27E7">
              <w:rPr>
                <w:rFonts w:cs="Arial"/>
              </w:rPr>
              <w:t xml:space="preserve">ng the rides to/from </w:t>
            </w:r>
            <w:proofErr w:type="spellStart"/>
            <w:r w:rsidR="006B27E7" w:rsidRPr="006B27E7">
              <w:rPr>
                <w:rFonts w:cs="Arial"/>
              </w:rPr>
              <w:t>from</w:t>
            </w:r>
            <w:proofErr w:type="spellEnd"/>
            <w:r w:rsidR="006B27E7" w:rsidRPr="006B27E7">
              <w:rPr>
                <w:rFonts w:cs="Arial"/>
              </w:rPr>
              <w:t xml:space="preserve"> office</w:t>
            </w:r>
          </w:p>
          <w:p w14:paraId="19AB3DCD" w14:textId="77777777" w:rsidR="00915128" w:rsidRPr="006B27E7" w:rsidRDefault="00915128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 w:rsidRPr="006B27E7">
              <w:rPr>
                <w:rFonts w:cs="Arial"/>
              </w:rPr>
              <w:t>All registered vehicle will be inspected by the security admins and after verification the users can avail the ride sharing facility</w:t>
            </w:r>
          </w:p>
          <w:p w14:paraId="2D747959" w14:textId="066156FC" w:rsidR="006557BE" w:rsidRPr="006B27E7" w:rsidRDefault="006557BE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 w:rsidRPr="006B27E7">
              <w:rPr>
                <w:rFonts w:cs="Arial"/>
              </w:rPr>
              <w:lastRenderedPageBreak/>
              <w:t>Uses will also be able to delete vehicle from the system and add a new one</w:t>
            </w:r>
            <w:r w:rsidR="00076035" w:rsidRPr="006B27E7">
              <w:rPr>
                <w:rFonts w:cs="Arial"/>
              </w:rPr>
              <w:t xml:space="preserve"> which will again be inspected by the security team.</w:t>
            </w:r>
          </w:p>
        </w:tc>
      </w:tr>
      <w:tr w:rsidR="009C5359" w14:paraId="7F092A44" w14:textId="77777777" w:rsidTr="002944A1">
        <w:tc>
          <w:tcPr>
            <w:tcW w:w="1242" w:type="dxa"/>
          </w:tcPr>
          <w:p w14:paraId="49CFAE0E" w14:textId="0C707DC3" w:rsidR="009C5359" w:rsidRDefault="009C5359" w:rsidP="008D5A9E">
            <w:pPr>
              <w:pStyle w:val="Bodytext"/>
              <w:ind w:left="0"/>
            </w:pPr>
            <w:r>
              <w:lastRenderedPageBreak/>
              <w:t>REQ_03</w:t>
            </w:r>
          </w:p>
        </w:tc>
        <w:tc>
          <w:tcPr>
            <w:tcW w:w="1744" w:type="dxa"/>
          </w:tcPr>
          <w:p w14:paraId="3F552CD2" w14:textId="7241FB30" w:rsidR="009C5359" w:rsidRDefault="003214B3" w:rsidP="00102F54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Ride management</w:t>
            </w:r>
            <w:r w:rsidR="00102F54"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1FAADEAD" w14:textId="77777777" w:rsidR="00D16E24" w:rsidRPr="003214B3" w:rsidRDefault="003214B3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The ride management module will be used by users who to plan their rides by specifying the starting and endpoint for the rides</w:t>
            </w:r>
          </w:p>
          <w:p w14:paraId="68B45A68" w14:textId="77777777" w:rsidR="003214B3" w:rsidRPr="003214B3" w:rsidRDefault="003214B3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Other registered users will be able to search and filter for the available rides</w:t>
            </w:r>
          </w:p>
          <w:p w14:paraId="41A5570B" w14:textId="69FD46C8" w:rsidR="003214B3" w:rsidRPr="00102F54" w:rsidRDefault="003214B3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If any rides are matching the users travel requirements they can book the ride by paying the required amount</w:t>
            </w:r>
          </w:p>
        </w:tc>
      </w:tr>
      <w:tr w:rsidR="009C5359" w14:paraId="1F53BCB2" w14:textId="77777777" w:rsidTr="002944A1">
        <w:tc>
          <w:tcPr>
            <w:tcW w:w="1242" w:type="dxa"/>
          </w:tcPr>
          <w:p w14:paraId="43551B01" w14:textId="792D4EF0" w:rsidR="009C5359" w:rsidRDefault="00A44F69" w:rsidP="008D5A9E">
            <w:pPr>
              <w:pStyle w:val="Bodytext"/>
              <w:ind w:left="0"/>
            </w:pPr>
            <w:r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6568E733" w:rsidR="009C5359" w:rsidRDefault="00900298" w:rsidP="00C10010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Incident management</w:t>
            </w:r>
            <w:r w:rsid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102F54">
              <w:t>module</w:t>
            </w:r>
          </w:p>
        </w:tc>
        <w:tc>
          <w:tcPr>
            <w:tcW w:w="5379" w:type="dxa"/>
          </w:tcPr>
          <w:p w14:paraId="5245E2B2" w14:textId="77777777" w:rsidR="00D16E24" w:rsidRDefault="00C10010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incident management module will allow the users to report any incidents during their ride</w:t>
            </w:r>
          </w:p>
          <w:p w14:paraId="26F57112" w14:textId="77777777" w:rsidR="00C10010" w:rsidRDefault="00C10010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security heads will be able to investigate and submit a report on the incident filed</w:t>
            </w:r>
          </w:p>
          <w:p w14:paraId="31AEF0AC" w14:textId="53D227C7" w:rsidR="00C10010" w:rsidRPr="00102F54" w:rsidRDefault="00C10010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Users can also track the incidents filed by them to know the status/report</w:t>
            </w:r>
          </w:p>
        </w:tc>
      </w:tr>
    </w:tbl>
    <w:p w14:paraId="65A4490E" w14:textId="30FF7903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846F8D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6403333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1C4B277B" w:rsidR="00DD1F25" w:rsidRDefault="00765861" w:rsidP="004A322B">
      <w:pPr>
        <w:pStyle w:val="Bodytext"/>
        <w:keepNext/>
        <w:ind w:left="720"/>
      </w:pPr>
      <w:r>
        <w:rPr>
          <w:noProof/>
          <w:lang w:val="en-IN" w:eastAsia="en-IN"/>
        </w:rPr>
        <w:drawing>
          <wp:inline distT="0" distB="0" distL="0" distR="0" wp14:anchorId="0A365076" wp14:editId="04F9D069">
            <wp:extent cx="5314950" cy="6345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diagram</w:t>
      </w:r>
    </w:p>
    <w:p w14:paraId="4FFDCADA" w14:textId="565BF412" w:rsidR="00747257" w:rsidRDefault="00747257" w:rsidP="00747257">
      <w:pPr>
        <w:pStyle w:val="Bodytext"/>
      </w:pPr>
    </w:p>
    <w:p w14:paraId="6DB6DFC8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6403334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151AE019" w14:textId="2B8E19C0" w:rsidR="00DD1F25" w:rsidRDefault="007623F4" w:rsidP="00DD1F25">
      <w:pPr>
        <w:pStyle w:val="Bodytext"/>
        <w:keepNext/>
        <w:ind w:left="270" w:right="1109"/>
      </w:pPr>
      <w:r>
        <w:rPr>
          <w:noProof/>
          <w:lang w:val="en-IN" w:eastAsia="en-IN"/>
        </w:rPr>
        <w:drawing>
          <wp:inline distT="0" distB="0" distL="0" distR="0" wp14:anchorId="057E9FFD" wp14:editId="3B3ACC7A">
            <wp:extent cx="4789715" cy="31313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7152" cy="31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049BD5EF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6403335"/>
      <w:bookmarkStart w:id="18" w:name="_Toc506295514"/>
      <w:r>
        <w:t>Development Phases</w:t>
      </w:r>
      <w:bookmarkEnd w:id="17"/>
    </w:p>
    <w:p w14:paraId="256D8F6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application will be developed in 2 phase. </w:t>
      </w:r>
    </w:p>
    <w:p w14:paraId="0E4F93FE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Each phase will have 4 stages followed by a review at the end. </w:t>
      </w:r>
    </w:p>
    <w:p w14:paraId="2F45D12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phase-1 output will be unit tested core business logic of the application. </w:t>
      </w:r>
    </w:p>
    <w:p w14:paraId="2A72A08A" w14:textId="247556A1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>In phase-2 the output will be a functional application with micro-service and the font-end.</w:t>
      </w:r>
    </w:p>
    <w:p w14:paraId="44891E54" w14:textId="066785F9" w:rsidR="00A13C45" w:rsidRDefault="00A13C45" w:rsidP="00395FDC">
      <w:pPr>
        <w:pStyle w:val="ListParagraph"/>
        <w:numPr>
          <w:ilvl w:val="0"/>
          <w:numId w:val="19"/>
        </w:numPr>
      </w:pPr>
      <w:r>
        <w:t xml:space="preserve">Each stage of the development phase must be completed </w:t>
      </w:r>
      <w:r w:rsidR="000D5E29">
        <w:t>alongside</w:t>
      </w:r>
      <w:r w:rsidR="0009735E">
        <w:t xml:space="preserve"> the learning milestone</w:t>
      </w:r>
    </w:p>
    <w:p w14:paraId="112EF8CC" w14:textId="77777777" w:rsidR="0009735E" w:rsidRDefault="0009735E" w:rsidP="0009735E">
      <w:pPr>
        <w:pStyle w:val="ListParagraph"/>
      </w:pPr>
    </w:p>
    <w:p w14:paraId="520B5D6F" w14:textId="25C8B360" w:rsidR="0009735E" w:rsidRPr="00A13C45" w:rsidRDefault="0009735E" w:rsidP="0009735E">
      <w:pPr>
        <w:pStyle w:val="ListParagraph"/>
      </w:pPr>
      <w:r w:rsidRPr="00CC6C8A">
        <w:rPr>
          <w:noProof/>
          <w:lang w:val="en-IN" w:eastAsia="en-IN"/>
        </w:rPr>
        <w:drawing>
          <wp:inline distT="0" distB="0" distL="0" distR="0" wp14:anchorId="101416C6" wp14:editId="2BD5A32E">
            <wp:extent cx="2111829" cy="2311400"/>
            <wp:effectExtent l="0" t="0" r="0" b="127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CC6C8A">
        <w:rPr>
          <w:noProof/>
          <w:lang w:val="en-IN" w:eastAsia="en-IN"/>
        </w:rPr>
        <w:drawing>
          <wp:inline distT="0" distB="0" distL="0" distR="0" wp14:anchorId="1F962DFD" wp14:editId="3041E69B">
            <wp:extent cx="2711450" cy="2330234"/>
            <wp:effectExtent l="0" t="0" r="0" b="1333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6403336"/>
      <w:r w:rsidRPr="006474DF">
        <w:lastRenderedPageBreak/>
        <w:t>System Requirements</w:t>
      </w:r>
      <w:bookmarkEnd w:id="18"/>
      <w:bookmarkEnd w:id="19"/>
    </w:p>
    <w:p w14:paraId="6BFB2937" w14:textId="31E83BEC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6403337"/>
      <w:r>
        <w:rPr>
          <w:rFonts w:ascii="Calibri" w:hAnsi="Calibri"/>
          <w:b/>
        </w:rPr>
        <w:t xml:space="preserve">Module – </w:t>
      </w:r>
      <w:r w:rsidR="00F95F38">
        <w:rPr>
          <w:rFonts w:ascii="Calibri" w:hAnsi="Calibri"/>
          <w:b/>
        </w:rPr>
        <w:t>User verification</w:t>
      </w:r>
      <w:bookmarkEnd w:id="20"/>
    </w:p>
    <w:p w14:paraId="2E865297" w14:textId="65FE15FB" w:rsidR="000C7FB6" w:rsidRDefault="00B4246B" w:rsidP="000C7FB6">
      <w:r>
        <w:t>Employees working in Raheja IT park in various companies can use this module to perform the following operations</w:t>
      </w:r>
    </w:p>
    <w:p w14:paraId="52B0DC3E" w14:textId="2F5F195D" w:rsidR="00B4246B" w:rsidRDefault="00F95F38" w:rsidP="00395FDC">
      <w:pPr>
        <w:pStyle w:val="ListParagraph"/>
        <w:numPr>
          <w:ilvl w:val="0"/>
          <w:numId w:val="50"/>
        </w:numPr>
      </w:pPr>
      <w:r>
        <w:t>Apply for using the platform as a motorist/rider</w:t>
      </w:r>
    </w:p>
    <w:p w14:paraId="6D213E47" w14:textId="78C1D53B" w:rsidR="00F95F38" w:rsidRDefault="00F95F38" w:rsidP="00395FDC">
      <w:pPr>
        <w:pStyle w:val="ListParagraph"/>
        <w:numPr>
          <w:ilvl w:val="0"/>
          <w:numId w:val="50"/>
        </w:numPr>
      </w:pPr>
      <w:r>
        <w:t>The security heads can view the list of application for purpose of verification</w:t>
      </w:r>
    </w:p>
    <w:p w14:paraId="2E3DBFFE" w14:textId="1E665CA9" w:rsidR="00B4246B" w:rsidRDefault="00B4246B" w:rsidP="00395FDC">
      <w:pPr>
        <w:pStyle w:val="ListParagraph"/>
        <w:numPr>
          <w:ilvl w:val="0"/>
          <w:numId w:val="50"/>
        </w:numPr>
      </w:pPr>
      <w:r>
        <w:t xml:space="preserve">The security heads will be responsible for accepting and rejecting the </w:t>
      </w:r>
      <w:r w:rsidR="00F95F38">
        <w:t>application</w:t>
      </w:r>
      <w:r>
        <w:t xml:space="preserve"> request</w:t>
      </w:r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395FDC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51887A6F" w14:textId="65F09FFC" w:rsidR="002D5F62" w:rsidRDefault="00C75007" w:rsidP="00877400">
      <w:pPr>
        <w:keepNext/>
        <w:spacing w:after="0"/>
        <w:ind w:left="720"/>
      </w:pPr>
      <w:r>
        <w:rPr>
          <w:noProof/>
          <w:lang w:val="en-IN" w:eastAsia="en-IN"/>
        </w:rPr>
        <w:drawing>
          <wp:inline distT="0" distB="0" distL="0" distR="0" wp14:anchorId="5B36736B" wp14:editId="64487A9A">
            <wp:extent cx="4471332" cy="2296566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530" cy="23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52E" w14:textId="4379901E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F95F38">
        <w:rPr>
          <w:sz w:val="16"/>
        </w:rPr>
        <w:t>User verification</w:t>
      </w:r>
    </w:p>
    <w:p w14:paraId="6942F1B5" w14:textId="40B895B3" w:rsidR="008B3CFA" w:rsidRDefault="0038093F" w:rsidP="00395FDC">
      <w:pPr>
        <w:pStyle w:val="ListParagraph"/>
        <w:numPr>
          <w:ilvl w:val="0"/>
          <w:numId w:val="20"/>
        </w:numPr>
      </w:pPr>
      <w:r>
        <w:t>Enforce the following constraints on the database apart from primary key, foreign key and unique keys</w:t>
      </w:r>
    </w:p>
    <w:p w14:paraId="4E702E99" w14:textId="13B495E9" w:rsidR="0038093F" w:rsidRDefault="0038093F" w:rsidP="00395FDC">
      <w:pPr>
        <w:pStyle w:val="ListParagraph"/>
        <w:numPr>
          <w:ilvl w:val="1"/>
          <w:numId w:val="20"/>
        </w:numPr>
      </w:pPr>
      <w:r>
        <w:t xml:space="preserve">Phone number and </w:t>
      </w:r>
      <w:proofErr w:type="spellStart"/>
      <w:r>
        <w:t>SecurityHelpDeskNumber</w:t>
      </w:r>
      <w:proofErr w:type="spellEnd"/>
      <w:r>
        <w:t xml:space="preserve"> must be exactly 10 characters</w:t>
      </w:r>
    </w:p>
    <w:p w14:paraId="0453C002" w14:textId="631E39D6" w:rsidR="0038093F" w:rsidRDefault="0038093F" w:rsidP="00395FDC">
      <w:pPr>
        <w:pStyle w:val="ListParagraph"/>
        <w:numPr>
          <w:ilvl w:val="1"/>
          <w:numId w:val="20"/>
        </w:numPr>
      </w:pPr>
      <w:r>
        <w:t>Aadhar number must be 12 characters long</w:t>
      </w:r>
    </w:p>
    <w:p w14:paraId="11180FAE" w14:textId="6D5792B0" w:rsidR="0038093F" w:rsidRDefault="0038093F" w:rsidP="00395FDC">
      <w:pPr>
        <w:pStyle w:val="ListParagraph"/>
        <w:numPr>
          <w:ilvl w:val="1"/>
          <w:numId w:val="20"/>
        </w:numPr>
      </w:pPr>
      <w:r>
        <w:t>Registration status should only accept values like “New/Approved/Rejected”</w:t>
      </w:r>
    </w:p>
    <w:p w14:paraId="53A357B5" w14:textId="3C6898A4" w:rsidR="0038093F" w:rsidRDefault="0038093F" w:rsidP="00395FDC">
      <w:pPr>
        <w:pStyle w:val="ListParagraph"/>
        <w:numPr>
          <w:ilvl w:val="1"/>
          <w:numId w:val="20"/>
        </w:numPr>
      </w:pPr>
      <w:r>
        <w:t>Expiration date must not be a past date</w:t>
      </w:r>
    </w:p>
    <w:p w14:paraId="0230A898" w14:textId="697F8A11" w:rsidR="006778EE" w:rsidRDefault="006778EE" w:rsidP="00395FDC">
      <w:pPr>
        <w:pStyle w:val="ListParagraph"/>
        <w:numPr>
          <w:ilvl w:val="1"/>
          <w:numId w:val="20"/>
        </w:numPr>
      </w:pPr>
      <w:r>
        <w:t xml:space="preserve">The allowed values for the roles are – Motorist, Rider and </w:t>
      </w:r>
      <w:proofErr w:type="spellStart"/>
      <w:r>
        <w:t>SecurityHead</w:t>
      </w:r>
      <w:proofErr w:type="spellEnd"/>
    </w:p>
    <w:p w14:paraId="5615018A" w14:textId="662560C1" w:rsidR="0000613E" w:rsidRPr="0038093F" w:rsidRDefault="0000613E" w:rsidP="0000613E">
      <w:r w:rsidRPr="0000613E">
        <w:rPr>
          <w:b/>
          <w:u w:val="single"/>
        </w:rPr>
        <w:t>Note</w:t>
      </w:r>
      <w:r>
        <w:t>: Pre-populate the data into the companies table when the application starts.</w:t>
      </w:r>
      <w:r w:rsidR="006778EE">
        <w:t xml:space="preserve"> Also pre-populate 1 security head</w:t>
      </w:r>
      <w:r w:rsidR="005B42D9">
        <w:t xml:space="preserve"> details into the system on application startup.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7A6311CA" w14:textId="6BEA4631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22068C23" w:rsidR="00DE5685" w:rsidRDefault="00DE5685" w:rsidP="00395FDC">
      <w:pPr>
        <w:pStyle w:val="ListParagraph"/>
        <w:numPr>
          <w:ilvl w:val="0"/>
          <w:numId w:val="21"/>
        </w:numPr>
      </w:pPr>
      <w:r>
        <w:t>Use repository per entity pattern and generate the repositories to perform the following operations</w:t>
      </w:r>
      <w:r w:rsidR="006778EE">
        <w:tab/>
      </w:r>
    </w:p>
    <w:p w14:paraId="703ACFB0" w14:textId="381CAEFA" w:rsidR="006778EE" w:rsidRDefault="006778EE" w:rsidP="00395FDC">
      <w:pPr>
        <w:pStyle w:val="ListParagraph"/>
        <w:numPr>
          <w:ilvl w:val="1"/>
          <w:numId w:val="21"/>
        </w:numPr>
      </w:pPr>
      <w:r>
        <w:t>Return the companies list</w:t>
      </w:r>
    </w:p>
    <w:p w14:paraId="410A02DD" w14:textId="4B7E7BD9" w:rsidR="006778EE" w:rsidRDefault="00E62D8C" w:rsidP="00395FDC">
      <w:pPr>
        <w:pStyle w:val="ListParagraph"/>
        <w:numPr>
          <w:ilvl w:val="1"/>
          <w:numId w:val="21"/>
        </w:numPr>
      </w:pPr>
      <w:r>
        <w:t>Insert new application</w:t>
      </w:r>
    </w:p>
    <w:p w14:paraId="15CF7BD1" w14:textId="59630775" w:rsidR="00065C60" w:rsidRDefault="00065C60" w:rsidP="00395FDC">
      <w:pPr>
        <w:pStyle w:val="ListParagraph"/>
        <w:numPr>
          <w:ilvl w:val="1"/>
          <w:numId w:val="21"/>
        </w:numPr>
      </w:pPr>
      <w:r>
        <w:t>Return</w:t>
      </w:r>
      <w:r w:rsidR="00875E05">
        <w:t xml:space="preserve"> pending </w:t>
      </w:r>
      <w:r w:rsidR="009D6083">
        <w:t>application</w:t>
      </w:r>
      <w:r w:rsidR="00875E05">
        <w:t xml:space="preserve"> request</w:t>
      </w:r>
    </w:p>
    <w:p w14:paraId="0695FE18" w14:textId="6BEF76FE" w:rsidR="00F01FF1" w:rsidRDefault="00F01FF1" w:rsidP="00395FDC">
      <w:pPr>
        <w:pStyle w:val="ListParagraph"/>
        <w:numPr>
          <w:ilvl w:val="1"/>
          <w:numId w:val="21"/>
        </w:numPr>
      </w:pPr>
      <w:r>
        <w:lastRenderedPageBreak/>
        <w:t xml:space="preserve">Return pending application by </w:t>
      </w:r>
      <w:proofErr w:type="spellStart"/>
      <w:r>
        <w:t>UserId</w:t>
      </w:r>
      <w:proofErr w:type="spellEnd"/>
    </w:p>
    <w:p w14:paraId="59FAC423" w14:textId="3E167C06" w:rsidR="00065C60" w:rsidRDefault="00065C60" w:rsidP="00395FDC">
      <w:pPr>
        <w:pStyle w:val="ListParagraph"/>
        <w:numPr>
          <w:ilvl w:val="1"/>
          <w:numId w:val="21"/>
        </w:numPr>
      </w:pPr>
      <w:r>
        <w:t>Approve/reject registration request</w:t>
      </w:r>
    </w:p>
    <w:p w14:paraId="03723A79" w14:textId="1E819D59" w:rsidR="00DE5685" w:rsidRDefault="00DE5685" w:rsidP="00DE5685">
      <w:pPr>
        <w:pStyle w:val="ListParagraph"/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Develop a library which reference the Data Access Library project created earlier</w:t>
      </w:r>
    </w:p>
    <w:p w14:paraId="67780F77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395FDC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follows </w:t>
      </w:r>
    </w:p>
    <w:p w14:paraId="176BD678" w14:textId="21B12BC9" w:rsidR="002E2932" w:rsidRDefault="002E2932" w:rsidP="00395FDC">
      <w:pPr>
        <w:pStyle w:val="ListParagraph"/>
        <w:numPr>
          <w:ilvl w:val="1"/>
          <w:numId w:val="22"/>
        </w:numPr>
      </w:pPr>
      <w:r>
        <w:t>Return the companies list</w:t>
      </w:r>
    </w:p>
    <w:p w14:paraId="7EFBEC9C" w14:textId="5455E1D8" w:rsidR="002E2932" w:rsidRDefault="002E2932" w:rsidP="00395FDC">
      <w:pPr>
        <w:pStyle w:val="ListParagraph"/>
        <w:numPr>
          <w:ilvl w:val="1"/>
          <w:numId w:val="22"/>
        </w:numPr>
      </w:pPr>
      <w:r>
        <w:t xml:space="preserve">Create a new </w:t>
      </w:r>
      <w:r w:rsidR="00E64845">
        <w:t>application</w:t>
      </w:r>
    </w:p>
    <w:p w14:paraId="24E99576" w14:textId="3C9D4658" w:rsidR="002E2932" w:rsidRDefault="009B58E1" w:rsidP="00395FDC">
      <w:pPr>
        <w:pStyle w:val="ListParagraph"/>
        <w:numPr>
          <w:ilvl w:val="1"/>
          <w:numId w:val="22"/>
        </w:numPr>
      </w:pPr>
      <w:r>
        <w:t>Return an application by user id</w:t>
      </w:r>
    </w:p>
    <w:p w14:paraId="16B0F81C" w14:textId="19F865C0" w:rsidR="002E2932" w:rsidRDefault="002E2932" w:rsidP="00395FDC">
      <w:pPr>
        <w:pStyle w:val="ListParagraph"/>
        <w:numPr>
          <w:ilvl w:val="1"/>
          <w:numId w:val="22"/>
        </w:numPr>
      </w:pPr>
      <w:r>
        <w:t xml:space="preserve">Return new </w:t>
      </w:r>
      <w:r w:rsidR="009B58E1">
        <w:t>pending application requests</w:t>
      </w:r>
    </w:p>
    <w:p w14:paraId="7D810008" w14:textId="510EF69D" w:rsidR="002E2932" w:rsidRDefault="002E2932" w:rsidP="00395FDC">
      <w:pPr>
        <w:pStyle w:val="ListParagraph"/>
        <w:numPr>
          <w:ilvl w:val="1"/>
          <w:numId w:val="22"/>
        </w:numPr>
      </w:pPr>
      <w:r>
        <w:t>Approve/reject registration request</w:t>
      </w:r>
    </w:p>
    <w:p w14:paraId="3E1B1AE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Following business rules must be implemented as part of the business service class</w:t>
      </w:r>
    </w:p>
    <w:p w14:paraId="6A57A71B" w14:textId="42B70735" w:rsidR="00BF5252" w:rsidRDefault="00BF5252" w:rsidP="00395FDC">
      <w:pPr>
        <w:pStyle w:val="ListParagraph"/>
        <w:numPr>
          <w:ilvl w:val="1"/>
          <w:numId w:val="22"/>
        </w:numPr>
      </w:pPr>
      <w:r>
        <w:t>When a new motorist registers he must provide a valid driving license.</w:t>
      </w:r>
    </w:p>
    <w:p w14:paraId="3FB2A028" w14:textId="413298D1" w:rsidR="00BF5252" w:rsidRDefault="00BF5252" w:rsidP="00395FDC">
      <w:pPr>
        <w:pStyle w:val="ListParagraph"/>
        <w:numPr>
          <w:ilvl w:val="1"/>
          <w:numId w:val="22"/>
        </w:numPr>
      </w:pPr>
      <w:r>
        <w:t>Ensure that the driving license is not expired</w:t>
      </w:r>
    </w:p>
    <w:p w14:paraId="029C4C95" w14:textId="7B15B491" w:rsidR="00BF5252" w:rsidRDefault="00BF5252" w:rsidP="00395FDC">
      <w:pPr>
        <w:pStyle w:val="ListParagraph"/>
        <w:numPr>
          <w:ilvl w:val="1"/>
          <w:numId w:val="22"/>
        </w:numPr>
      </w:pPr>
      <w:r>
        <w:t>Driving license number must be 10 characters in format as 3 letters fol</w:t>
      </w:r>
      <w:r w:rsidR="00B87F77">
        <w:t>lowed by 4 digits and 3 letters.</w:t>
      </w:r>
    </w:p>
    <w:p w14:paraId="0ABD0C86" w14:textId="11962F3F" w:rsidR="00B87F77" w:rsidRDefault="00B87F77" w:rsidP="00395FDC">
      <w:pPr>
        <w:pStyle w:val="ListParagraph"/>
        <w:numPr>
          <w:ilvl w:val="1"/>
          <w:numId w:val="22"/>
        </w:numPr>
      </w:pPr>
      <w:r>
        <w:t xml:space="preserve">Ensure that </w:t>
      </w:r>
      <w:proofErr w:type="spellStart"/>
      <w:r>
        <w:t>aadhar</w:t>
      </w:r>
      <w:proofErr w:type="spellEnd"/>
      <w:r>
        <w:t xml:space="preserve"> number is exactly 12 digits and phone number is exactly 10 digits starting with 9</w:t>
      </w:r>
    </w:p>
    <w:p w14:paraId="028F466E" w14:textId="6CA85324" w:rsidR="0076219F" w:rsidRDefault="0076219F" w:rsidP="00395FDC">
      <w:pPr>
        <w:pStyle w:val="ListParagraph"/>
        <w:numPr>
          <w:ilvl w:val="1"/>
          <w:numId w:val="22"/>
        </w:numPr>
      </w:pPr>
      <w:r>
        <w:t>If a user is trying to register as motorist without providing a driving license then raise a user-defined exception as “</w:t>
      </w:r>
      <w:proofErr w:type="spellStart"/>
      <w:r>
        <w:t>InvalidMotoristRegistration</w:t>
      </w:r>
      <w:proofErr w:type="spellEnd"/>
      <w:r>
        <w:t>”</w:t>
      </w:r>
    </w:p>
    <w:p w14:paraId="7738AF76" w14:textId="6C44862B" w:rsidR="00B717B5" w:rsidRDefault="002A352B" w:rsidP="00395FDC">
      <w:pPr>
        <w:pStyle w:val="ListParagraph"/>
        <w:numPr>
          <w:ilvl w:val="1"/>
          <w:numId w:val="22"/>
        </w:numPr>
      </w:pPr>
      <w:r>
        <w:t>Only</w:t>
      </w:r>
      <w:r w:rsidR="00B717B5">
        <w:t xml:space="preserve"> users whose request are successfully approved should be allowed to login</w:t>
      </w:r>
    </w:p>
    <w:p w14:paraId="1B3CA32B" w14:textId="77777777" w:rsidR="0016571F" w:rsidRDefault="0016571F" w:rsidP="00AA21A9">
      <w:pPr>
        <w:tabs>
          <w:tab w:val="left" w:pos="2690"/>
        </w:tabs>
        <w:rPr>
          <w:b/>
          <w:u w:val="single"/>
        </w:rPr>
      </w:pP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395FDC">
      <w:pPr>
        <w:pStyle w:val="ListParagraph"/>
        <w:numPr>
          <w:ilvl w:val="0"/>
          <w:numId w:val="23"/>
        </w:numPr>
      </w:pPr>
      <w:r>
        <w:t>Create a new Unit test project to test the service classes created in business logic layers</w:t>
      </w:r>
    </w:p>
    <w:p w14:paraId="2778931A" w14:textId="57B01F51" w:rsidR="00643F05" w:rsidRDefault="00643F05" w:rsidP="00395FDC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6B97CEEC" w14:textId="77777777" w:rsidR="00D537F8" w:rsidRDefault="00D537F8" w:rsidP="009D763B">
      <w:pPr>
        <w:rPr>
          <w:b/>
          <w:u w:val="single"/>
        </w:rPr>
      </w:pP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Create a API project which references the business logic layer created earlier</w:t>
      </w:r>
    </w:p>
    <w:p w14:paraId="367FEEDF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Implement service documentation using swagger</w:t>
      </w:r>
    </w:p>
    <w:p w14:paraId="3B76745B" w14:textId="49F6DBCC" w:rsidR="00E755A3" w:rsidRDefault="00E755A3" w:rsidP="00395FDC">
      <w:pPr>
        <w:pStyle w:val="ListParagraph"/>
        <w:numPr>
          <w:ilvl w:val="0"/>
          <w:numId w:val="24"/>
        </w:numPr>
      </w:pPr>
      <w:r>
        <w:t>All exceptions in the micro-service must be handled and logged using a logging library</w:t>
      </w:r>
    </w:p>
    <w:p w14:paraId="730F2F76" w14:textId="465F55C0" w:rsidR="00877400" w:rsidRDefault="009D763B" w:rsidP="00395FDC">
      <w:pPr>
        <w:pStyle w:val="ListParagraph"/>
        <w:numPr>
          <w:ilvl w:val="0"/>
          <w:numId w:val="24"/>
        </w:numPr>
      </w:pPr>
      <w:r>
        <w:t>Create the following end-points</w:t>
      </w:r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proofErr w:type="spellStart"/>
      <w:r w:rsidR="00AD18A7">
        <w:t>json</w:t>
      </w:r>
      <w:proofErr w:type="spellEnd"/>
      <w:r w:rsidR="00196338">
        <w:t xml:space="preserve"> file.</w:t>
      </w:r>
    </w:p>
    <w:p w14:paraId="75583F13" w14:textId="2A964B5F" w:rsidR="00952886" w:rsidRPr="00952886" w:rsidRDefault="00952886" w:rsidP="00781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 w:rsidR="00846F8D"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r w:rsidR="00F95F38">
        <w:rPr>
          <w:sz w:val="16"/>
        </w:rPr>
        <w:t>User verification</w:t>
      </w:r>
      <w:r w:rsidRPr="00952886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D763B" w14:paraId="3DEB0036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B72BD83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BDD2542" w14:textId="78383B7E" w:rsidR="009D763B" w:rsidRPr="009D763B" w:rsidRDefault="0076219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6219F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6219F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6219F">
              <w:rPr>
                <w:rFonts w:ascii="Arial" w:hAnsi="Arial" w:cs="Arial"/>
                <w:sz w:val="20"/>
                <w:szCs w:val="20"/>
              </w:rPr>
              <w:t>/companies</w:t>
            </w:r>
          </w:p>
        </w:tc>
      </w:tr>
      <w:tr w:rsidR="009D763B" w14:paraId="27308FA3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7B73EA09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E653FB" w14:textId="204F55A0" w:rsidR="009D763B" w:rsidRPr="009D763B" w:rsidRDefault="0076219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9D763B" w14:paraId="234ADAC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D0336AF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F55A294" w14:textId="53C42A3B" w:rsidR="009D763B" w:rsidRPr="009D763B" w:rsidRDefault="0076219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Anonymous users</w:t>
            </w:r>
          </w:p>
        </w:tc>
      </w:tr>
      <w:tr w:rsidR="00E51169" w14:paraId="31CD78B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694AE7F6" w14:textId="329CDB06" w:rsidR="00E51169" w:rsidRPr="00105A60" w:rsidRDefault="00E51169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9B1B72F" w14:textId="447A3841" w:rsidR="00E51169" w:rsidRPr="009D763B" w:rsidRDefault="0076219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D763B" w14:paraId="1185392E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9B834C1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269" w:type="dxa"/>
          </w:tcPr>
          <w:p w14:paraId="7ACC7A85" w14:textId="1FCCF6F3" w:rsidR="009D763B" w:rsidRPr="009D763B" w:rsidRDefault="0076219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Endpoint will be return the data on the companies in Raheja IT park which can be used during registration</w:t>
            </w:r>
          </w:p>
        </w:tc>
      </w:tr>
      <w:tr w:rsidR="009D763B" w14:paraId="5CDE1C3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3EEF4CBD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D5FBCE2" w14:textId="1DB36A14" w:rsidR="009D763B" w:rsidRPr="009D763B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D763B" w14:paraId="401682E5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FED5C65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FFE768A" w14:textId="152A79E2" w:rsidR="009D763B" w:rsidRPr="009D763B" w:rsidRDefault="0076219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CompanyDTOs</w:t>
            </w:r>
            <w:proofErr w:type="spellEnd"/>
          </w:p>
        </w:tc>
      </w:tr>
    </w:tbl>
    <w:p w14:paraId="46A17ACC" w14:textId="5241FEA0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846F8D">
        <w:rPr>
          <w:noProof/>
          <w:sz w:val="16"/>
        </w:rPr>
        <w:t>3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</w:t>
      </w:r>
      <w:r w:rsidR="00516FB7">
        <w:rPr>
          <w:sz w:val="16"/>
        </w:rPr>
        <w:t xml:space="preserve"> </w:t>
      </w:r>
      <w:r w:rsidR="00F95F38">
        <w:rPr>
          <w:sz w:val="16"/>
        </w:rPr>
        <w:t>User verification</w:t>
      </w:r>
      <w:r w:rsidR="00516FB7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6638097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96D0E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DA2130" w14:textId="28E3818D" w:rsidR="0076219F" w:rsidRPr="009D763B" w:rsidRDefault="0076219F" w:rsidP="00DD10E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6219F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76219F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6219F">
              <w:rPr>
                <w:rFonts w:ascii="Arial" w:hAnsi="Arial" w:cs="Arial"/>
                <w:sz w:val="20"/>
                <w:szCs w:val="20"/>
              </w:rPr>
              <w:t>/</w:t>
            </w:r>
            <w:r w:rsidR="00DD10E7">
              <w:rPr>
                <w:rFonts w:ascii="Arial" w:hAnsi="Arial" w:cs="Arial"/>
                <w:sz w:val="20"/>
                <w:szCs w:val="20"/>
              </w:rPr>
              <w:t>applications/new</w:t>
            </w:r>
          </w:p>
        </w:tc>
      </w:tr>
      <w:tr w:rsidR="0076219F" w14:paraId="7706E03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ED05B6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A4F15DE" w14:textId="4AB8F60A" w:rsidR="0076219F" w:rsidRPr="009D763B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4037698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DD5179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F5F150" w14:textId="27950029" w:rsidR="0076219F" w:rsidRPr="009D763B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Anonymous users</w:t>
            </w:r>
          </w:p>
        </w:tc>
      </w:tr>
      <w:tr w:rsidR="0076219F" w14:paraId="000F26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8D7FCE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10D8E0C" w14:textId="1A33FFDC" w:rsidR="0076219F" w:rsidRPr="009D763B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7E37ECA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03DE7F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1F8BB58" w14:textId="7316B574" w:rsidR="0076219F" w:rsidRPr="009D763B" w:rsidRDefault="0076219F" w:rsidP="00402C0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 point will allow users to </w:t>
            </w:r>
            <w:r w:rsidR="00DB4269">
              <w:rPr>
                <w:rFonts w:ascii="Arial" w:hAnsi="Arial" w:cs="Arial"/>
                <w:sz w:val="20"/>
                <w:szCs w:val="20"/>
              </w:rPr>
              <w:t>create a new application</w:t>
            </w:r>
            <w:r>
              <w:rPr>
                <w:rFonts w:ascii="Arial" w:hAnsi="Arial" w:cs="Arial"/>
                <w:sz w:val="20"/>
                <w:szCs w:val="20"/>
              </w:rPr>
              <w:t xml:space="preserve"> into the system. It can be used </w:t>
            </w:r>
            <w:r w:rsidR="00402C07">
              <w:rPr>
                <w:rFonts w:ascii="Arial" w:hAnsi="Arial" w:cs="Arial"/>
                <w:sz w:val="20"/>
                <w:szCs w:val="20"/>
              </w:rPr>
              <w:t>by both motorists and riders.</w:t>
            </w:r>
          </w:p>
        </w:tc>
      </w:tr>
      <w:tr w:rsidR="0076219F" w14:paraId="37F90EC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7F43D2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759B81E" w14:textId="1D09793F" w:rsidR="0076219F" w:rsidRPr="009D763B" w:rsidRDefault="00170ABD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NewApplicationDTO</w:t>
            </w:r>
            <w:proofErr w:type="spellEnd"/>
          </w:p>
        </w:tc>
      </w:tr>
      <w:tr w:rsidR="0076219F" w14:paraId="4DDBEB7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B96EEA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E0F9CD" w14:textId="293188CB" w:rsidR="0076219F" w:rsidRPr="009D763B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or validation errors</w:t>
            </w:r>
          </w:p>
        </w:tc>
      </w:tr>
    </w:tbl>
    <w:p w14:paraId="3A521078" w14:textId="430C3E6F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846F8D">
        <w:rPr>
          <w:noProof/>
          <w:sz w:val="16"/>
        </w:rPr>
        <w:t>4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 </w:t>
      </w:r>
      <w:r w:rsidR="00F95F38">
        <w:rPr>
          <w:sz w:val="16"/>
        </w:rPr>
        <w:t>User verification</w:t>
      </w:r>
      <w:r w:rsidR="00516FB7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282E81B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5A7B5C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D3B54BC" w14:textId="2B35B4CA" w:rsidR="0076219F" w:rsidRPr="009D763B" w:rsidRDefault="00875E05" w:rsidP="00BF74A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75E0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875E0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75E05">
              <w:rPr>
                <w:rFonts w:ascii="Arial" w:hAnsi="Arial" w:cs="Arial"/>
                <w:sz w:val="20"/>
                <w:szCs w:val="20"/>
              </w:rPr>
              <w:t>/</w:t>
            </w:r>
            <w:r w:rsidR="008705FD">
              <w:rPr>
                <w:rFonts w:ascii="Arial" w:hAnsi="Arial" w:cs="Arial"/>
                <w:sz w:val="20"/>
                <w:szCs w:val="20"/>
              </w:rPr>
              <w:t>applications</w:t>
            </w:r>
            <w:r w:rsidR="00BF74A5"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  <w:tr w:rsidR="0076219F" w14:paraId="08772F9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3440E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EA9859A" w14:textId="6072FB49" w:rsidR="0076219F" w:rsidRPr="009D763B" w:rsidRDefault="00875E0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37B5E45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F68F0F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F045E2" w14:textId="361EFF94" w:rsidR="0076219F" w:rsidRPr="009D763B" w:rsidRDefault="00875E0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</w:t>
            </w:r>
          </w:p>
        </w:tc>
      </w:tr>
      <w:tr w:rsidR="0076219F" w14:paraId="13741A8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06A7E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3A315" w14:textId="5E3FA55C" w:rsidR="0076219F" w:rsidRPr="009D763B" w:rsidRDefault="00875E0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38B7305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2A3B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7399FE0" w14:textId="1006945C" w:rsidR="0076219F" w:rsidRPr="009D763B" w:rsidRDefault="00B129E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security heads will use this endpoint to get a list of pending application in the system</w:t>
            </w:r>
          </w:p>
        </w:tc>
      </w:tr>
      <w:tr w:rsidR="0076219F" w14:paraId="1589E0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6C54207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88305FF" w14:textId="4F0055AB" w:rsidR="0076219F" w:rsidRPr="009D763B" w:rsidRDefault="008B1306" w:rsidP="008B1306">
            <w:pPr>
              <w:pStyle w:val="ListParagraph"/>
              <w:tabs>
                <w:tab w:val="left" w:pos="1942"/>
              </w:tabs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76219F" w14:paraId="581B3FF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70B8EE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073734E" w14:textId="73283EC1" w:rsidR="0076219F" w:rsidRPr="009D763B" w:rsidRDefault="008B1306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NewApplicationDTOs</w:t>
            </w:r>
            <w:proofErr w:type="spellEnd"/>
          </w:p>
        </w:tc>
      </w:tr>
    </w:tbl>
    <w:p w14:paraId="48AE2D9F" w14:textId="42803A5D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846F8D"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F95F38">
        <w:rPr>
          <w:sz w:val="16"/>
        </w:rPr>
        <w:t>User verification</w:t>
      </w:r>
      <w:r w:rsidR="00516FB7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0BE9309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C855F5B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3A7EAD7" w14:textId="077EA384" w:rsidR="0076219F" w:rsidRPr="009D763B" w:rsidRDefault="00A348C5" w:rsidP="0024775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348C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348C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A348C5">
              <w:rPr>
                <w:rFonts w:ascii="Arial" w:hAnsi="Arial" w:cs="Arial"/>
                <w:sz w:val="20"/>
                <w:szCs w:val="20"/>
              </w:rPr>
              <w:t>/</w:t>
            </w:r>
            <w:r w:rsidR="00247756">
              <w:rPr>
                <w:rFonts w:ascii="Arial" w:hAnsi="Arial" w:cs="Arial"/>
                <w:sz w:val="20"/>
                <w:szCs w:val="20"/>
              </w:rPr>
              <w:t>applications</w:t>
            </w:r>
            <w:r w:rsidRPr="00A348C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348C5">
              <w:rPr>
                <w:rFonts w:ascii="Arial" w:hAnsi="Arial" w:cs="Arial"/>
                <w:sz w:val="20"/>
                <w:szCs w:val="20"/>
              </w:rPr>
              <w:t>approvereject</w:t>
            </w:r>
            <w:proofErr w:type="spellEnd"/>
          </w:p>
        </w:tc>
      </w:tr>
      <w:tr w:rsidR="0076219F" w14:paraId="4BEBC6A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BF90B4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C31C1FC" w14:textId="3DEBA4D8" w:rsidR="0076219F" w:rsidRPr="009D763B" w:rsidRDefault="00A348C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76219F" w14:paraId="4A2802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31A4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E80B18C" w14:textId="141FC2DF" w:rsidR="0076219F" w:rsidRPr="009D763B" w:rsidRDefault="00A348C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</w:t>
            </w:r>
          </w:p>
        </w:tc>
      </w:tr>
      <w:tr w:rsidR="0076219F" w14:paraId="786908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BFB973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E5EAAE" w14:textId="218394AB" w:rsidR="0076219F" w:rsidRPr="009D763B" w:rsidRDefault="00A348C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11259CD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06D6C0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D5B24A" w14:textId="4FEB2BAD" w:rsidR="0076219F" w:rsidRPr="009D763B" w:rsidRDefault="00A348C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heads can approve or reject the registration request using this end point</w:t>
            </w:r>
          </w:p>
        </w:tc>
      </w:tr>
      <w:tr w:rsidR="0076219F" w14:paraId="1B9D8EF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AFDF94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503211" w14:textId="444E775F" w:rsidR="0076219F" w:rsidRPr="009D763B" w:rsidRDefault="00C0219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UpdateApplicationDTO</w:t>
            </w:r>
            <w:proofErr w:type="spellEnd"/>
          </w:p>
        </w:tc>
      </w:tr>
      <w:tr w:rsidR="0076219F" w14:paraId="2DE3C8D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6827CF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FFC98B" w14:textId="2FB3E3B4" w:rsidR="0076219F" w:rsidRPr="009D763B" w:rsidRDefault="00A348C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C7AE85A" w14:textId="17A23EDE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846F8D">
        <w:rPr>
          <w:noProof/>
          <w:sz w:val="16"/>
        </w:rPr>
        <w:t>6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F95F38">
        <w:rPr>
          <w:sz w:val="16"/>
        </w:rPr>
        <w:t>User verification</w:t>
      </w:r>
      <w:r w:rsidR="00516FB7"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4872C4C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51D9005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A2AD67A" w14:textId="6947C800" w:rsidR="0076219F" w:rsidRPr="009D763B" w:rsidRDefault="00A348C5" w:rsidP="00A924D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348C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348C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A348C5">
              <w:rPr>
                <w:rFonts w:ascii="Arial" w:hAnsi="Arial" w:cs="Arial"/>
                <w:sz w:val="20"/>
                <w:szCs w:val="20"/>
              </w:rPr>
              <w:t>/</w:t>
            </w:r>
            <w:r w:rsidR="00344775">
              <w:rPr>
                <w:rFonts w:ascii="Arial" w:hAnsi="Arial" w:cs="Arial"/>
                <w:sz w:val="20"/>
                <w:szCs w:val="20"/>
              </w:rPr>
              <w:t>applications/</w:t>
            </w:r>
            <w:r w:rsidR="00A924DB">
              <w:rPr>
                <w:rFonts w:ascii="Arial" w:hAnsi="Arial" w:cs="Arial"/>
                <w:sz w:val="20"/>
                <w:szCs w:val="20"/>
              </w:rPr>
              <w:t>&lt;</w:t>
            </w:r>
            <w:proofErr w:type="spellStart"/>
            <w:r w:rsidR="00A924DB"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  <w:r w:rsidR="00A924DB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6219F" w14:paraId="79884A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5F525C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8B6D7F9" w14:textId="31FFB947" w:rsidR="0076219F" w:rsidRPr="009D763B" w:rsidRDefault="000A72E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348C5" w14:paraId="39E903B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C9ABD7C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643242" w14:textId="3835EA70" w:rsidR="00A348C5" w:rsidRPr="009D763B" w:rsidRDefault="000A72EA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Heads</w:t>
            </w:r>
          </w:p>
        </w:tc>
      </w:tr>
      <w:tr w:rsidR="00A348C5" w14:paraId="14FC96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F5E7D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918BC4D" w14:textId="4C0A212A" w:rsidR="00A348C5" w:rsidRPr="009D763B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348C5" w14:paraId="65A7B5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9179C98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9DF46B0" w14:textId="1FAAD613" w:rsidR="00A348C5" w:rsidRPr="009D763B" w:rsidRDefault="00A924DB" w:rsidP="00E5051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a security head can view get detailed information on an application submitted by user</w:t>
            </w:r>
          </w:p>
        </w:tc>
      </w:tr>
      <w:tr w:rsidR="00A348C5" w14:paraId="359BBEA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DDBF7F1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AC3D3A9" w14:textId="560C5B5E" w:rsidR="00A348C5" w:rsidRPr="009D763B" w:rsidRDefault="00A924DB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</w:p>
        </w:tc>
      </w:tr>
      <w:tr w:rsidR="00A348C5" w14:paraId="27A1066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EDF8B7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6B5B78" w14:textId="7FC6BA3F" w:rsidR="00A348C5" w:rsidRPr="009D763B" w:rsidRDefault="00A924DB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NewApplicationDTO</w:t>
            </w:r>
            <w:proofErr w:type="spellEnd"/>
          </w:p>
        </w:tc>
      </w:tr>
    </w:tbl>
    <w:p w14:paraId="169CB6CD" w14:textId="77777777" w:rsidR="0076219F" w:rsidRDefault="0076219F" w:rsidP="009D763B">
      <w:pPr>
        <w:pStyle w:val="ListParagraph"/>
      </w:pPr>
    </w:p>
    <w:p w14:paraId="0FFF5684" w14:textId="6A1E8729" w:rsidR="008B16ED" w:rsidRPr="0068592F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0E6DEB40" w14:textId="29E6B3EB" w:rsidR="00636622" w:rsidRDefault="008B16ED" w:rsidP="00636622">
      <w:r>
        <w:t xml:space="preserve">Create the following components as per the specification provided below. </w:t>
      </w:r>
    </w:p>
    <w:p w14:paraId="129104A8" w14:textId="1DD986ED" w:rsidR="00636622" w:rsidRPr="00636622" w:rsidRDefault="00D97472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NewApplication</w:t>
      </w:r>
      <w:r w:rsidR="00636622" w:rsidRPr="00636622">
        <w:rPr>
          <w:u w:val="single"/>
        </w:rPr>
        <w:t>Component</w:t>
      </w:r>
      <w:proofErr w:type="spellEnd"/>
    </w:p>
    <w:p w14:paraId="1EE19911" w14:textId="188452BD" w:rsidR="00636622" w:rsidRDefault="00636622" w:rsidP="00395FDC">
      <w:pPr>
        <w:pStyle w:val="ListParagraph"/>
        <w:numPr>
          <w:ilvl w:val="0"/>
          <w:numId w:val="52"/>
        </w:numPr>
      </w:pPr>
      <w:r>
        <w:t xml:space="preserve">Create a component which will be used by </w:t>
      </w:r>
      <w:r w:rsidR="00D97472">
        <w:t>motorists and riders</w:t>
      </w:r>
      <w:r>
        <w:t xml:space="preserve"> to </w:t>
      </w:r>
      <w:r w:rsidR="00D97472">
        <w:t>submit a new application for the verification</w:t>
      </w:r>
    </w:p>
    <w:p w14:paraId="36F4BCB0" w14:textId="00B677D0" w:rsidR="00636622" w:rsidRDefault="00636622" w:rsidP="00395FDC">
      <w:pPr>
        <w:pStyle w:val="ListParagraph"/>
        <w:numPr>
          <w:ilvl w:val="0"/>
          <w:numId w:val="52"/>
        </w:numPr>
      </w:pPr>
      <w:r>
        <w:t>Define a navigation to the component in the application navbar</w:t>
      </w:r>
    </w:p>
    <w:p w14:paraId="731F12EB" w14:textId="04E5CABF" w:rsidR="00636622" w:rsidRDefault="00636622" w:rsidP="00395FDC">
      <w:pPr>
        <w:pStyle w:val="ListParagraph"/>
        <w:numPr>
          <w:ilvl w:val="0"/>
          <w:numId w:val="52"/>
        </w:numPr>
      </w:pPr>
      <w:r>
        <w:lastRenderedPageBreak/>
        <w:t>If a motorist is registering with the system then his license details must also be accept.</w:t>
      </w:r>
    </w:p>
    <w:p w14:paraId="26542395" w14:textId="4F8D9388" w:rsidR="00636622" w:rsidRDefault="00636622" w:rsidP="00395FDC">
      <w:pPr>
        <w:pStyle w:val="ListParagraph"/>
        <w:numPr>
          <w:ilvl w:val="0"/>
          <w:numId w:val="52"/>
        </w:numPr>
      </w:pPr>
      <w:r>
        <w:t>Once all details are validated the form should be allowed to be submitted and an acknowledgement must be displayed.</w:t>
      </w:r>
    </w:p>
    <w:p w14:paraId="203E2E54" w14:textId="34D0ABFD" w:rsidR="005259E6" w:rsidRDefault="005259E6" w:rsidP="00395FDC">
      <w:pPr>
        <w:pStyle w:val="ListParagraph"/>
        <w:numPr>
          <w:ilvl w:val="0"/>
          <w:numId w:val="52"/>
        </w:numPr>
      </w:pPr>
      <w:r>
        <w:t>Role of user should be displayed in the form of radio buttons and company must be selected with the help of a dropdown list.</w:t>
      </w:r>
    </w:p>
    <w:p w14:paraId="2814AF08" w14:textId="77777777" w:rsidR="007C508A" w:rsidRDefault="007C508A" w:rsidP="007C508A">
      <w:pPr>
        <w:pStyle w:val="ListParagraph"/>
        <w:ind w:left="1080"/>
      </w:pPr>
    </w:p>
    <w:p w14:paraId="175C4CF4" w14:textId="11F757CD" w:rsidR="007C508A" w:rsidRPr="007C508A" w:rsidRDefault="00D97472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ApplicationRequestListComponents</w:t>
      </w:r>
      <w:proofErr w:type="spellEnd"/>
    </w:p>
    <w:p w14:paraId="3C8B9EC6" w14:textId="50F6B7F8" w:rsidR="007C508A" w:rsidRDefault="00D97472" w:rsidP="00395FDC">
      <w:pPr>
        <w:pStyle w:val="ListParagraph"/>
        <w:numPr>
          <w:ilvl w:val="0"/>
          <w:numId w:val="53"/>
        </w:numPr>
      </w:pPr>
      <w:r>
        <w:t>Develop a component which is accessible by security heads from the application navigation bar</w:t>
      </w:r>
    </w:p>
    <w:p w14:paraId="3FEBB7CB" w14:textId="2808EF39" w:rsidR="00D97472" w:rsidRDefault="00D97472" w:rsidP="00395FDC">
      <w:pPr>
        <w:pStyle w:val="ListParagraph"/>
        <w:numPr>
          <w:ilvl w:val="0"/>
          <w:numId w:val="53"/>
        </w:numPr>
      </w:pPr>
      <w:r>
        <w:t>The component should display the application requests which are pending for approval in a bootstrap table</w:t>
      </w:r>
    </w:p>
    <w:p w14:paraId="23FC7B0A" w14:textId="74C323B9" w:rsidR="00D97472" w:rsidRDefault="00D97472" w:rsidP="00395FDC">
      <w:pPr>
        <w:pStyle w:val="ListParagraph"/>
        <w:numPr>
          <w:ilvl w:val="0"/>
          <w:numId w:val="53"/>
        </w:numPr>
      </w:pPr>
      <w:r>
        <w:t xml:space="preserve">Each row should also have a link to navigate to </w:t>
      </w:r>
      <w:proofErr w:type="spellStart"/>
      <w:r>
        <w:t>ApplicationRequestComponent</w:t>
      </w:r>
      <w:proofErr w:type="spellEnd"/>
      <w:r>
        <w:t xml:space="preserve"> by passing the user id.</w:t>
      </w:r>
    </w:p>
    <w:p w14:paraId="3E96D8F0" w14:textId="77777777" w:rsidR="007C508A" w:rsidRDefault="007C508A" w:rsidP="007C508A">
      <w:pPr>
        <w:pStyle w:val="ListParagraph"/>
        <w:ind w:left="1080"/>
      </w:pPr>
    </w:p>
    <w:p w14:paraId="75A99336" w14:textId="3C947580" w:rsidR="007C508A" w:rsidRPr="007C508A" w:rsidRDefault="00D97472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ApplicationRequestComponent</w:t>
      </w:r>
      <w:proofErr w:type="spellEnd"/>
    </w:p>
    <w:p w14:paraId="3C0D32C6" w14:textId="17FA3F51" w:rsidR="007C508A" w:rsidRDefault="007C508A" w:rsidP="00395FDC">
      <w:pPr>
        <w:pStyle w:val="ListParagraph"/>
        <w:numPr>
          <w:ilvl w:val="0"/>
          <w:numId w:val="54"/>
        </w:numPr>
      </w:pPr>
      <w:r>
        <w:t>Design a component which allows the security head to view a registration request and approve/reject it</w:t>
      </w:r>
    </w:p>
    <w:p w14:paraId="72BE9D09" w14:textId="03EE604B" w:rsidR="007C508A" w:rsidRDefault="007C508A" w:rsidP="00395FDC">
      <w:pPr>
        <w:pStyle w:val="ListParagraph"/>
        <w:numPr>
          <w:ilvl w:val="0"/>
          <w:numId w:val="54"/>
        </w:numPr>
      </w:pPr>
      <w:r>
        <w:t>The component should display one</w:t>
      </w:r>
      <w:r w:rsidR="00D97472">
        <w:t xml:space="preserve"> registration request at a time based on the id passed in the route</w:t>
      </w:r>
    </w:p>
    <w:p w14:paraId="039C5F0A" w14:textId="31341EAF" w:rsidR="007C508A" w:rsidRDefault="007C508A" w:rsidP="00395FDC">
      <w:pPr>
        <w:pStyle w:val="ListParagraph"/>
        <w:numPr>
          <w:ilvl w:val="0"/>
          <w:numId w:val="54"/>
        </w:numPr>
      </w:pPr>
      <w:r>
        <w:t>There should also a dropdown to choose the status and update it into the system.</w:t>
      </w:r>
    </w:p>
    <w:p w14:paraId="76DF6078" w14:textId="77777777" w:rsidR="008B16ED" w:rsidRPr="008B16ED" w:rsidRDefault="008B16ED" w:rsidP="008B16ED">
      <w:pPr>
        <w:pStyle w:val="ListParagraph"/>
        <w:ind w:left="1800"/>
        <w:rPr>
          <w:u w:val="single"/>
        </w:rPr>
      </w:pP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4BE1A9C6" w:rsidR="008B16ED" w:rsidRDefault="008B16ED" w:rsidP="00395FDC">
      <w:pPr>
        <w:pStyle w:val="ListParagraph"/>
        <w:numPr>
          <w:ilvl w:val="0"/>
          <w:numId w:val="26"/>
        </w:numPr>
      </w:pPr>
      <w:r>
        <w:t xml:space="preserve">Create a data service in the font-end application which will communicate with the </w:t>
      </w:r>
      <w:r w:rsidR="00627173">
        <w:t>micro services</w:t>
      </w:r>
      <w:r>
        <w:t>.</w:t>
      </w:r>
    </w:p>
    <w:p w14:paraId="5DEC0453" w14:textId="227DDEAC" w:rsidR="008B16ED" w:rsidRDefault="008B16ED" w:rsidP="00395FDC">
      <w:pPr>
        <w:pStyle w:val="ListParagraph"/>
        <w:numPr>
          <w:ilvl w:val="0"/>
          <w:numId w:val="26"/>
        </w:numPr>
      </w:pPr>
      <w:r>
        <w:t>Use the data service in the components to make them interact with the API</w:t>
      </w:r>
    </w:p>
    <w:p w14:paraId="70C67D8B" w14:textId="7A100000" w:rsidR="00484955" w:rsidRPr="00A93AD1" w:rsidRDefault="008B16ED" w:rsidP="00395FDC">
      <w:pPr>
        <w:pStyle w:val="ListParagraph"/>
        <w:numPr>
          <w:ilvl w:val="0"/>
          <w:numId w:val="26"/>
        </w:numPr>
        <w:rPr>
          <w:b/>
          <w:bCs/>
        </w:rPr>
      </w:pPr>
      <w:r>
        <w:t>Valid error messages should be shown based on various response status codes received form the API</w:t>
      </w:r>
    </w:p>
    <w:p w14:paraId="32AD34C1" w14:textId="77777777" w:rsidR="00A93AD1" w:rsidRDefault="00A93AD1" w:rsidP="00A93AD1">
      <w:pPr>
        <w:rPr>
          <w:b/>
          <w:bCs/>
        </w:rPr>
      </w:pPr>
    </w:p>
    <w:p w14:paraId="08597B28" w14:textId="5FD93B62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116403338"/>
      <w:r>
        <w:rPr>
          <w:rFonts w:ascii="Calibri" w:hAnsi="Calibri"/>
          <w:b/>
        </w:rPr>
        <w:t xml:space="preserve">Module – </w:t>
      </w:r>
      <w:r w:rsidR="00473B55">
        <w:rPr>
          <w:rFonts w:ascii="Calibri" w:hAnsi="Calibri"/>
          <w:b/>
        </w:rPr>
        <w:t>Vehicle</w:t>
      </w:r>
      <w:r w:rsidR="00756C46">
        <w:rPr>
          <w:rFonts w:ascii="Calibri" w:hAnsi="Calibri"/>
          <w:b/>
        </w:rPr>
        <w:t xml:space="preserve"> </w:t>
      </w:r>
      <w:r w:rsidR="00473B55">
        <w:rPr>
          <w:rFonts w:ascii="Calibri" w:hAnsi="Calibri"/>
          <w:b/>
        </w:rPr>
        <w:t>Management</w:t>
      </w:r>
      <w:bookmarkEnd w:id="21"/>
    </w:p>
    <w:p w14:paraId="6BD66FFE" w14:textId="33CEEC9C" w:rsidR="00A93AD1" w:rsidRDefault="00E8245B" w:rsidP="00A93AD1">
      <w:r>
        <w:t>This module will provide the following features to the motorists and security heads</w:t>
      </w:r>
    </w:p>
    <w:p w14:paraId="22C3277F" w14:textId="71A781A4" w:rsidR="00E8245B" w:rsidRDefault="00E8245B" w:rsidP="00395FDC">
      <w:pPr>
        <w:pStyle w:val="ListParagraph"/>
        <w:numPr>
          <w:ilvl w:val="0"/>
          <w:numId w:val="55"/>
        </w:numPr>
      </w:pPr>
      <w:r>
        <w:t>The motorist will be able to register their vehicle into the system by providing the relevant details like RC, Insurance and Pollution under control (PUC)</w:t>
      </w:r>
    </w:p>
    <w:p w14:paraId="04DEC7E6" w14:textId="310E3E49" w:rsidR="00E8245B" w:rsidRDefault="00E8245B" w:rsidP="00395FDC">
      <w:pPr>
        <w:pStyle w:val="ListParagraph"/>
        <w:numPr>
          <w:ilvl w:val="0"/>
          <w:numId w:val="55"/>
        </w:numPr>
      </w:pPr>
      <w:r>
        <w:t>Once the motorists registers their vehicles then a security head will be responsible for inspecting the details and approving/rejecting them</w:t>
      </w:r>
    </w:p>
    <w:p w14:paraId="42256E88" w14:textId="4131B350" w:rsidR="00E8245B" w:rsidRDefault="00E8245B" w:rsidP="00395FDC">
      <w:pPr>
        <w:pStyle w:val="ListParagraph"/>
        <w:numPr>
          <w:ilvl w:val="0"/>
          <w:numId w:val="55"/>
        </w:numPr>
      </w:pPr>
      <w:r>
        <w:t>A motorist will also be able to remove a vehicle from the system if required.</w:t>
      </w:r>
    </w:p>
    <w:p w14:paraId="521A80DE" w14:textId="77777777" w:rsidR="00536DAC" w:rsidRDefault="00536DAC" w:rsidP="00536DAC">
      <w:pPr>
        <w:pStyle w:val="ListParagraph"/>
      </w:pPr>
    </w:p>
    <w:p w14:paraId="29EA218D" w14:textId="0CAC8943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615EF13" w14:textId="77777777" w:rsidR="00A93AD1" w:rsidRDefault="00A93AD1" w:rsidP="00395FDC">
      <w:pPr>
        <w:pStyle w:val="ListParagraph"/>
        <w:numPr>
          <w:ilvl w:val="0"/>
          <w:numId w:val="27"/>
        </w:numPr>
      </w:pPr>
      <w:r w:rsidRPr="002D5F62">
        <w:t>Design a data base as per the following ER diagram provided.</w:t>
      </w:r>
    </w:p>
    <w:p w14:paraId="54AE590F" w14:textId="32E0231C" w:rsidR="002C2CFB" w:rsidRDefault="007B76BE" w:rsidP="002C2CFB">
      <w:pPr>
        <w:pStyle w:val="ListParagraph"/>
        <w:keepNext/>
      </w:pPr>
      <w:r>
        <w:rPr>
          <w:noProof/>
          <w:lang w:val="en-IN" w:eastAsia="en-IN"/>
        </w:rPr>
        <w:lastRenderedPageBreak/>
        <w:drawing>
          <wp:inline distT="0" distB="0" distL="0" distR="0" wp14:anchorId="5BAFC3FC" wp14:editId="548EBF23">
            <wp:extent cx="4476939" cy="3190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8404" cy="32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474" w14:textId="7F924A57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C2CFB">
        <w:rPr>
          <w:sz w:val="16"/>
        </w:rPr>
        <w:t xml:space="preserve"> Visitor Pass</w:t>
      </w:r>
    </w:p>
    <w:p w14:paraId="66A3CD95" w14:textId="6D5C9AA6" w:rsidR="00A66EAB" w:rsidRDefault="00A66EAB" w:rsidP="00395FDC">
      <w:pPr>
        <w:pStyle w:val="ListParagraph"/>
        <w:numPr>
          <w:ilvl w:val="0"/>
          <w:numId w:val="27"/>
        </w:numPr>
      </w:pPr>
      <w:r>
        <w:t>Apply the following constraints apart from primary keys and foreign keys on the database</w:t>
      </w:r>
    </w:p>
    <w:p w14:paraId="6A919060" w14:textId="36141339" w:rsidR="00A66EAB" w:rsidRDefault="00A66EAB" w:rsidP="00395FDC">
      <w:pPr>
        <w:pStyle w:val="ListParagraph"/>
        <w:numPr>
          <w:ilvl w:val="1"/>
          <w:numId w:val="27"/>
        </w:numPr>
      </w:pPr>
      <w:r>
        <w:t xml:space="preserve">Inspection status should </w:t>
      </w:r>
      <w:proofErr w:type="spellStart"/>
      <w:r>
        <w:t>allows</w:t>
      </w:r>
      <w:proofErr w:type="spellEnd"/>
      <w:r>
        <w:t xml:space="preserve"> pending/approved/rejected as the values</w:t>
      </w:r>
    </w:p>
    <w:p w14:paraId="14A5C21A" w14:textId="3B3238E4" w:rsidR="00A66EAB" w:rsidRDefault="00A66EAB" w:rsidP="00395FDC">
      <w:pPr>
        <w:pStyle w:val="ListParagraph"/>
        <w:numPr>
          <w:ilvl w:val="1"/>
          <w:numId w:val="27"/>
        </w:numPr>
      </w:pPr>
      <w:r>
        <w:t>Vehicle registration number must be exactly 10 characters long</w:t>
      </w:r>
    </w:p>
    <w:p w14:paraId="7ADA2E52" w14:textId="1F2FF08F" w:rsidR="00F4705D" w:rsidRDefault="00F4705D" w:rsidP="00395FDC">
      <w:pPr>
        <w:pStyle w:val="ListParagraph"/>
        <w:numPr>
          <w:ilvl w:val="1"/>
          <w:numId w:val="27"/>
        </w:numPr>
      </w:pPr>
      <w:proofErr w:type="spellStart"/>
      <w:r>
        <w:t>RegistrationDate</w:t>
      </w:r>
      <w:proofErr w:type="spellEnd"/>
      <w:r>
        <w:t xml:space="preserve">, </w:t>
      </w:r>
      <w:proofErr w:type="spellStart"/>
      <w:r>
        <w:t>InsuranceExpiresOn</w:t>
      </w:r>
      <w:proofErr w:type="spellEnd"/>
      <w:r>
        <w:t xml:space="preserve"> and </w:t>
      </w:r>
      <w:proofErr w:type="spellStart"/>
      <w:r>
        <w:t>PUCValidUntil</w:t>
      </w:r>
      <w:proofErr w:type="spellEnd"/>
      <w:r>
        <w:t xml:space="preserve"> must not be a past date.</w:t>
      </w:r>
    </w:p>
    <w:p w14:paraId="0D2C5FAA" w14:textId="6A454DAC" w:rsidR="00F4705D" w:rsidRPr="00A66EAB" w:rsidRDefault="00F4705D" w:rsidP="00F4705D">
      <w:r w:rsidRPr="00C1699A">
        <w:rPr>
          <w:b/>
          <w:u w:val="single"/>
        </w:rPr>
        <w:t>Note</w:t>
      </w:r>
      <w:r>
        <w:t xml:space="preserve">: The data in the </w:t>
      </w:r>
      <w:proofErr w:type="spellStart"/>
      <w:r>
        <w:t>VehicleTypes</w:t>
      </w:r>
      <w:proofErr w:type="spellEnd"/>
      <w:r>
        <w:t xml:space="preserve"> table must be seeded when the application starts. You can seed few vehicle types like SUV, Sedan, 2Wheeler, </w:t>
      </w:r>
      <w:proofErr w:type="spellStart"/>
      <w:r>
        <w:t>etc</w:t>
      </w:r>
      <w:proofErr w:type="spellEnd"/>
      <w:r>
        <w:t xml:space="preserve"> into the system.</w:t>
      </w:r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59F727B0" w14:textId="77777777" w:rsidR="00A93AD1" w:rsidRDefault="00A93AD1" w:rsidP="00395FDC">
      <w:pPr>
        <w:pStyle w:val="ListParagraph"/>
        <w:numPr>
          <w:ilvl w:val="0"/>
          <w:numId w:val="28"/>
        </w:numPr>
      </w:pPr>
      <w:r>
        <w:t xml:space="preserve">Create a library project and add ORM support into it. </w:t>
      </w:r>
    </w:p>
    <w:p w14:paraId="79BA6287" w14:textId="584A34AA" w:rsidR="00A93AD1" w:rsidRDefault="00CB57A2" w:rsidP="00395FDC">
      <w:pPr>
        <w:pStyle w:val="ListParagraph"/>
        <w:numPr>
          <w:ilvl w:val="0"/>
          <w:numId w:val="28"/>
        </w:numPr>
      </w:pPr>
      <w:r>
        <w:t xml:space="preserve">Use the ORM to map the entities to database as per the ER diagram provided. </w:t>
      </w:r>
    </w:p>
    <w:p w14:paraId="50FE628C" w14:textId="566A04EB" w:rsidR="00A93AD1" w:rsidRDefault="00A93AD1" w:rsidP="00395FDC">
      <w:pPr>
        <w:pStyle w:val="ListParagraph"/>
        <w:numPr>
          <w:ilvl w:val="0"/>
          <w:numId w:val="28"/>
        </w:numPr>
      </w:pPr>
      <w:r>
        <w:t>Use repository per entity pattern and generate the repositories to perform the following operations</w:t>
      </w:r>
    </w:p>
    <w:p w14:paraId="06EBF6C3" w14:textId="5D63982B" w:rsidR="006842DB" w:rsidRDefault="00971868" w:rsidP="00395FDC">
      <w:pPr>
        <w:pStyle w:val="ListParagraph"/>
        <w:numPr>
          <w:ilvl w:val="1"/>
          <w:numId w:val="28"/>
        </w:numPr>
      </w:pPr>
      <w:r>
        <w:t>Return vehicle types</w:t>
      </w:r>
    </w:p>
    <w:p w14:paraId="128397CF" w14:textId="00DCF414" w:rsidR="00971868" w:rsidRDefault="00971868" w:rsidP="00395FDC">
      <w:pPr>
        <w:pStyle w:val="ListParagraph"/>
        <w:numPr>
          <w:ilvl w:val="1"/>
          <w:numId w:val="28"/>
        </w:numPr>
      </w:pPr>
      <w:r>
        <w:t>Insert a new vehicle</w:t>
      </w:r>
    </w:p>
    <w:p w14:paraId="0DF81226" w14:textId="2FE7444F" w:rsidR="00971868" w:rsidRDefault="00971868" w:rsidP="00395FDC">
      <w:pPr>
        <w:pStyle w:val="ListParagraph"/>
        <w:numPr>
          <w:ilvl w:val="1"/>
          <w:numId w:val="28"/>
        </w:numPr>
      </w:pPr>
      <w:r>
        <w:t>Delete a vehicle</w:t>
      </w:r>
    </w:p>
    <w:p w14:paraId="60DA4072" w14:textId="3204DF30" w:rsidR="00971868" w:rsidRDefault="00971868" w:rsidP="00395FDC">
      <w:pPr>
        <w:pStyle w:val="ListParagraph"/>
        <w:numPr>
          <w:ilvl w:val="1"/>
          <w:numId w:val="28"/>
        </w:numPr>
      </w:pPr>
      <w:r>
        <w:t>Fetch a vehicle by user id</w:t>
      </w:r>
    </w:p>
    <w:p w14:paraId="56345DF2" w14:textId="7FF2F8D8" w:rsidR="00971868" w:rsidRDefault="00971868" w:rsidP="00395FDC">
      <w:pPr>
        <w:pStyle w:val="ListParagraph"/>
        <w:numPr>
          <w:ilvl w:val="1"/>
          <w:numId w:val="28"/>
        </w:numPr>
      </w:pPr>
      <w:r>
        <w:t>Fetch a single vehicle page wise</w:t>
      </w:r>
    </w:p>
    <w:p w14:paraId="0C1CC3B3" w14:textId="468C55A3" w:rsidR="0070083F" w:rsidRDefault="0070083F" w:rsidP="00395FDC">
      <w:pPr>
        <w:pStyle w:val="ListParagraph"/>
        <w:numPr>
          <w:ilvl w:val="1"/>
          <w:numId w:val="28"/>
        </w:numPr>
      </w:pPr>
      <w:r>
        <w:t>Approve/reject a vehicle</w:t>
      </w:r>
    </w:p>
    <w:p w14:paraId="565F5D9E" w14:textId="77777777" w:rsidR="00E55B57" w:rsidRDefault="00E55B57" w:rsidP="00E55B57">
      <w:pPr>
        <w:pStyle w:val="ListParagraph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Develop a library which reference the Data Access Library project created earlier</w:t>
      </w:r>
    </w:p>
    <w:p w14:paraId="7685C060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Use dependency injection to in service classes to inject the required repositories.</w:t>
      </w:r>
    </w:p>
    <w:p w14:paraId="13F6D6BD" w14:textId="7297604F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follows </w:t>
      </w:r>
    </w:p>
    <w:p w14:paraId="60E6A973" w14:textId="3FF5119C" w:rsidR="002814A6" w:rsidRDefault="002814A6" w:rsidP="00395FDC">
      <w:pPr>
        <w:pStyle w:val="ListParagraph"/>
        <w:numPr>
          <w:ilvl w:val="1"/>
          <w:numId w:val="29"/>
        </w:numPr>
      </w:pPr>
      <w:r>
        <w:lastRenderedPageBreak/>
        <w:t>Get all vehicle types</w:t>
      </w:r>
    </w:p>
    <w:p w14:paraId="671C339E" w14:textId="2BA360DA" w:rsidR="002814A6" w:rsidRDefault="002814A6" w:rsidP="00395FDC">
      <w:pPr>
        <w:pStyle w:val="ListParagraph"/>
        <w:numPr>
          <w:ilvl w:val="1"/>
          <w:numId w:val="29"/>
        </w:numPr>
      </w:pPr>
      <w:r>
        <w:t>Add a new vehicle</w:t>
      </w:r>
    </w:p>
    <w:p w14:paraId="37B16603" w14:textId="3885551B" w:rsidR="002814A6" w:rsidRDefault="002814A6" w:rsidP="00395FDC">
      <w:pPr>
        <w:pStyle w:val="ListParagraph"/>
        <w:numPr>
          <w:ilvl w:val="1"/>
          <w:numId w:val="29"/>
        </w:numPr>
      </w:pPr>
      <w:r>
        <w:t>Delete a vehicle</w:t>
      </w:r>
    </w:p>
    <w:p w14:paraId="35C743EB" w14:textId="09BB556F" w:rsidR="002814A6" w:rsidRDefault="002814A6" w:rsidP="00395FDC">
      <w:pPr>
        <w:pStyle w:val="ListParagraph"/>
        <w:numPr>
          <w:ilvl w:val="1"/>
          <w:numId w:val="29"/>
        </w:numPr>
      </w:pPr>
      <w:r>
        <w:t>Fetch vehicle pending for approval</w:t>
      </w:r>
    </w:p>
    <w:p w14:paraId="4DB09119" w14:textId="72C945A2" w:rsidR="002814A6" w:rsidRDefault="002814A6" w:rsidP="00395FDC">
      <w:pPr>
        <w:pStyle w:val="ListParagraph"/>
        <w:numPr>
          <w:ilvl w:val="1"/>
          <w:numId w:val="29"/>
        </w:numPr>
      </w:pPr>
      <w:r>
        <w:t>Approve/reject a vehicle</w:t>
      </w:r>
    </w:p>
    <w:p w14:paraId="10849058" w14:textId="6AD88D3C" w:rsidR="00310E69" w:rsidRDefault="00310E69" w:rsidP="00395FDC">
      <w:pPr>
        <w:pStyle w:val="ListParagraph"/>
        <w:numPr>
          <w:ilvl w:val="1"/>
          <w:numId w:val="29"/>
        </w:numPr>
      </w:pPr>
      <w:r>
        <w:t>Fetch a vehicle</w:t>
      </w:r>
      <w:r w:rsidR="00807D61">
        <w:t xml:space="preserve"> by </w:t>
      </w:r>
      <w:r w:rsidR="00DD30B9">
        <w:t>user</w:t>
      </w:r>
      <w:r w:rsidR="00807D61">
        <w:t xml:space="preserve"> id</w:t>
      </w:r>
    </w:p>
    <w:p w14:paraId="6B516105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Following business rules must be implemented as part of the business service class</w:t>
      </w:r>
    </w:p>
    <w:p w14:paraId="215372E1" w14:textId="176CDA1F" w:rsidR="00483530" w:rsidRDefault="00483530" w:rsidP="00395FDC">
      <w:pPr>
        <w:pStyle w:val="ListParagraph"/>
        <w:numPr>
          <w:ilvl w:val="1"/>
          <w:numId w:val="29"/>
        </w:numPr>
      </w:pPr>
      <w:r>
        <w:t>When a user registers a new vehicle ensure that the registration number of vehicle matches the following format – 2 letters followed by 2 digits, followed by 2 letter and 4 digits</w:t>
      </w:r>
      <w:r w:rsidR="000462FB">
        <w:t>. It must be exactly 10 characters long</w:t>
      </w:r>
    </w:p>
    <w:p w14:paraId="49ABD766" w14:textId="6E091C1D" w:rsidR="0061612A" w:rsidRDefault="0061612A" w:rsidP="00395FDC">
      <w:pPr>
        <w:pStyle w:val="ListParagraph"/>
        <w:numPr>
          <w:ilvl w:val="1"/>
          <w:numId w:val="29"/>
        </w:numPr>
      </w:pPr>
      <w:r>
        <w:t>If the vehicle registration doesn’t matches the above given format raise a user-defined exception as “</w:t>
      </w:r>
      <w:proofErr w:type="spellStart"/>
      <w:r>
        <w:t>InvalidRegistrationNoException</w:t>
      </w:r>
      <w:proofErr w:type="spellEnd"/>
      <w:r>
        <w:t>”.</w:t>
      </w:r>
    </w:p>
    <w:p w14:paraId="43AEFE44" w14:textId="2B5D544A" w:rsidR="00A70E78" w:rsidRDefault="00A70E78" w:rsidP="00395FDC">
      <w:pPr>
        <w:pStyle w:val="ListParagraph"/>
        <w:numPr>
          <w:ilvl w:val="1"/>
          <w:numId w:val="29"/>
        </w:numPr>
      </w:pPr>
      <w:r>
        <w:t>A vehicle which is more than 15 years old should not be allowed to register.</w:t>
      </w:r>
    </w:p>
    <w:p w14:paraId="4B69911A" w14:textId="04339370" w:rsidR="0061612A" w:rsidRDefault="00A060F9" w:rsidP="00395FDC">
      <w:pPr>
        <w:pStyle w:val="ListParagraph"/>
        <w:numPr>
          <w:ilvl w:val="1"/>
          <w:numId w:val="29"/>
        </w:numPr>
      </w:pPr>
      <w:r>
        <w:t xml:space="preserve">When adding a new vehicle ensure that RC is valid for </w:t>
      </w:r>
      <w:proofErr w:type="spellStart"/>
      <w:r>
        <w:t>atleast</w:t>
      </w:r>
      <w:proofErr w:type="spellEnd"/>
      <w:r>
        <w:t xml:space="preserve"> 2 years, Insurance is valid for 1 year and PUC is valid for a minimum of 6 months.</w:t>
      </w:r>
    </w:p>
    <w:p w14:paraId="6E8866D7" w14:textId="12E78CAB" w:rsidR="0061612A" w:rsidRDefault="0061612A" w:rsidP="00395FDC">
      <w:pPr>
        <w:pStyle w:val="ListParagraph"/>
        <w:numPr>
          <w:ilvl w:val="1"/>
          <w:numId w:val="29"/>
        </w:numPr>
      </w:pPr>
      <w:r>
        <w:t>Ensure that the document being uploaded in the form of RC, Insurance certificate and PUC is not more than 1024 Kilo byte each.</w:t>
      </w:r>
    </w:p>
    <w:p w14:paraId="281072AD" w14:textId="60A6A893" w:rsidR="00A93AD1" w:rsidRDefault="00A93AD1" w:rsidP="00A93AD1">
      <w:pPr>
        <w:pStyle w:val="ListParagraph"/>
        <w:ind w:left="1440"/>
      </w:pPr>
    </w:p>
    <w:p w14:paraId="1A0C2EE4" w14:textId="03F2BDCF" w:rsidR="00A93AD1" w:rsidRPr="00AA21A9" w:rsidRDefault="00A93AD1" w:rsidP="007B356F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 w:rsidP="00395FDC">
      <w:pPr>
        <w:pStyle w:val="ListParagraph"/>
        <w:numPr>
          <w:ilvl w:val="0"/>
          <w:numId w:val="30"/>
        </w:numPr>
        <w:spacing w:before="240"/>
      </w:pPr>
      <w:r>
        <w:t>Create a new Unit test project to test the service classes created in business logic layers</w:t>
      </w:r>
    </w:p>
    <w:p w14:paraId="360EC9B0" w14:textId="77777777" w:rsidR="00A93AD1" w:rsidRDefault="00A93AD1" w:rsidP="00395FDC">
      <w:pPr>
        <w:pStyle w:val="ListParagraph"/>
        <w:numPr>
          <w:ilvl w:val="0"/>
          <w:numId w:val="30"/>
        </w:numPr>
      </w:pPr>
      <w:r>
        <w:t>Mock all the repositories using a mocking framework.</w:t>
      </w:r>
    </w:p>
    <w:p w14:paraId="6766349D" w14:textId="77777777" w:rsidR="00A93AD1" w:rsidRDefault="00A93AD1" w:rsidP="00A93AD1">
      <w:pPr>
        <w:pStyle w:val="ListParagraph"/>
      </w:pPr>
    </w:p>
    <w:p w14:paraId="1ACAAD88" w14:textId="2395A799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C700243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Create a API project which references the business logic layer created earlier</w:t>
      </w:r>
    </w:p>
    <w:p w14:paraId="2013A599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Implement service documentation using swagger</w:t>
      </w:r>
    </w:p>
    <w:p w14:paraId="286F8F18" w14:textId="1FEA4F29" w:rsidR="00707AC5" w:rsidRDefault="00E755A3" w:rsidP="00395FDC">
      <w:pPr>
        <w:pStyle w:val="ListParagraph"/>
        <w:numPr>
          <w:ilvl w:val="0"/>
          <w:numId w:val="31"/>
        </w:numPr>
      </w:pPr>
      <w:r>
        <w:t>All ex</w:t>
      </w:r>
      <w:r w:rsidR="00707AC5">
        <w:t>ceptions in the micro-service must be handled and logged using a logging library</w:t>
      </w:r>
    </w:p>
    <w:p w14:paraId="24636808" w14:textId="71825E4E" w:rsidR="006D479E" w:rsidRDefault="00A93AD1" w:rsidP="00395FDC">
      <w:pPr>
        <w:pStyle w:val="ListParagraph"/>
        <w:numPr>
          <w:ilvl w:val="0"/>
          <w:numId w:val="31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399C0087" w14:textId="4264F857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846F8D">
        <w:rPr>
          <w:noProof/>
          <w:sz w:val="16"/>
        </w:rPr>
        <w:t>7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Vehicle Management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93AD1" w14:paraId="35C0BC11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51D1A5A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888DE2F" w14:textId="79C6E3B4" w:rsidR="00A93AD1" w:rsidRPr="009D763B" w:rsidRDefault="00494113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49411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49411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494113">
              <w:rPr>
                <w:rFonts w:ascii="Arial" w:hAnsi="Arial" w:cs="Arial"/>
                <w:sz w:val="20"/>
                <w:szCs w:val="20"/>
              </w:rPr>
              <w:t>/vehicles/</w:t>
            </w:r>
            <w:proofErr w:type="spellStart"/>
            <w:r w:rsidRPr="00494113">
              <w:rPr>
                <w:rFonts w:ascii="Arial" w:hAnsi="Arial" w:cs="Arial"/>
                <w:sz w:val="20"/>
                <w:szCs w:val="20"/>
              </w:rPr>
              <w:t>vehicletypes</w:t>
            </w:r>
            <w:proofErr w:type="spellEnd"/>
          </w:p>
        </w:tc>
      </w:tr>
      <w:tr w:rsidR="00A93AD1" w14:paraId="2828B114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DFBAFEB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B9898BE" w14:textId="5E1A5851" w:rsidR="00A93AD1" w:rsidRPr="009D763B" w:rsidRDefault="0049411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93AD1" w14:paraId="1BE9CB3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C1E1014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85B9180" w14:textId="33BAF2DE" w:rsidR="00A93AD1" w:rsidRPr="009D763B" w:rsidRDefault="0049411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Motorists</w:t>
            </w:r>
          </w:p>
        </w:tc>
      </w:tr>
      <w:tr w:rsidR="00A93AD1" w14:paraId="452A399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325F683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EF142" w14:textId="26040784" w:rsidR="00A93AD1" w:rsidRPr="009D763B" w:rsidRDefault="0049411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93AD1" w14:paraId="3A26EB1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FEFE357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F1751F" w14:textId="78FE97F3" w:rsidR="00A93AD1" w:rsidRPr="009D763B" w:rsidRDefault="0049411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motorist should be able to register his vehicle by choosing the vehicle types available in the system</w:t>
            </w:r>
          </w:p>
        </w:tc>
      </w:tr>
      <w:tr w:rsidR="00A93AD1" w14:paraId="22FAD35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216DB55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1E901E7" w14:textId="1F353D56" w:rsidR="00A93AD1" w:rsidRPr="009D763B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67EBB" w14:paraId="6EF7FBF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B8A619D" w14:textId="77777777" w:rsidR="00E67EBB" w:rsidRPr="00105A60" w:rsidRDefault="00E67EBB" w:rsidP="00E67EB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CF6F91" w14:textId="5A183718" w:rsidR="00E67EBB" w:rsidRPr="009D763B" w:rsidRDefault="00494113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VehicleTypeDTOs</w:t>
            </w:r>
            <w:proofErr w:type="spellEnd"/>
          </w:p>
        </w:tc>
      </w:tr>
    </w:tbl>
    <w:p w14:paraId="43B60C48" w14:textId="6D0DE107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846F8D">
        <w:rPr>
          <w:noProof/>
          <w:sz w:val="16"/>
        </w:rPr>
        <w:t>8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V</w:t>
      </w:r>
      <w:r>
        <w:rPr>
          <w:sz w:val="16"/>
        </w:rPr>
        <w:t>ehicle Management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F3C9A" w14:paraId="16254A7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3496B7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F86EC55" w14:textId="049FD0F7" w:rsidR="00DF3C9A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1E325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1E325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1E3252">
              <w:rPr>
                <w:rFonts w:ascii="Arial" w:hAnsi="Arial" w:cs="Arial"/>
                <w:sz w:val="20"/>
                <w:szCs w:val="20"/>
              </w:rPr>
              <w:t>/vehicles/</w:t>
            </w:r>
            <w:proofErr w:type="spellStart"/>
            <w:r w:rsidRPr="001E3252">
              <w:rPr>
                <w:rFonts w:ascii="Arial" w:hAnsi="Arial" w:cs="Arial"/>
                <w:sz w:val="20"/>
                <w:szCs w:val="20"/>
              </w:rPr>
              <w:t>addvehicle</w:t>
            </w:r>
            <w:proofErr w:type="spellEnd"/>
          </w:p>
        </w:tc>
      </w:tr>
      <w:tr w:rsidR="00DF3C9A" w14:paraId="506522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A6FCBE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43AD75F" w14:textId="02203FB8" w:rsidR="00DF3C9A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DF3C9A" w14:paraId="5F5B0B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F85454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BC7E9A4" w14:textId="2A391ADC" w:rsidR="00DF3C9A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Motorist</w:t>
            </w:r>
          </w:p>
        </w:tc>
      </w:tr>
      <w:tr w:rsidR="00DF3C9A" w14:paraId="4EEB1C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CA70F5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B5C4C61" w14:textId="6BC8396C" w:rsidR="00DF3C9A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F3C9A" w14:paraId="287DB5D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CA6A1A2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F937F0C" w14:textId="7B4FCA5C" w:rsidR="00DF3C9A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registered motorist should be able to register their vehicle into the system by providing details of the vehicle, RC, Insurance and PUC</w:t>
            </w:r>
          </w:p>
        </w:tc>
      </w:tr>
      <w:tr w:rsidR="00DF3C9A" w14:paraId="4BF22D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9B6DC90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38751F" w14:textId="3F131B71" w:rsidR="00DF3C9A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RegisterVehicleDTO</w:t>
            </w:r>
            <w:proofErr w:type="spellEnd"/>
          </w:p>
        </w:tc>
      </w:tr>
      <w:tr w:rsidR="00DF3C9A" w14:paraId="65BD30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4C2E915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Outputs</w:t>
            </w:r>
          </w:p>
        </w:tc>
        <w:tc>
          <w:tcPr>
            <w:tcW w:w="6269" w:type="dxa"/>
          </w:tcPr>
          <w:p w14:paraId="6474891E" w14:textId="5B1086CE" w:rsidR="00DF3C9A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or validation errors</w:t>
            </w:r>
          </w:p>
        </w:tc>
      </w:tr>
    </w:tbl>
    <w:p w14:paraId="18B23D5B" w14:textId="435EF283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846F8D">
        <w:rPr>
          <w:noProof/>
          <w:sz w:val="16"/>
        </w:rPr>
        <w:t>9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V</w:t>
      </w:r>
      <w:r>
        <w:rPr>
          <w:sz w:val="16"/>
        </w:rPr>
        <w:t>ehicle Management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162809D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EAFABF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64B2B1" w14:textId="333B750A" w:rsidR="00782E68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1E325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1E325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1E3252">
              <w:rPr>
                <w:rFonts w:ascii="Arial" w:hAnsi="Arial" w:cs="Arial"/>
                <w:sz w:val="20"/>
                <w:szCs w:val="20"/>
              </w:rPr>
              <w:t>/vehicles/delete/&lt;</w:t>
            </w:r>
            <w:proofErr w:type="spellStart"/>
            <w:r w:rsidRPr="001E3252">
              <w:rPr>
                <w:rFonts w:ascii="Arial" w:hAnsi="Arial" w:cs="Arial"/>
                <w:sz w:val="20"/>
                <w:szCs w:val="20"/>
              </w:rPr>
              <w:t>vehicleid</w:t>
            </w:r>
            <w:proofErr w:type="spellEnd"/>
            <w:r w:rsidRPr="001E3252">
              <w:rPr>
                <w:rFonts w:ascii="Arial" w:hAnsi="Arial" w:cs="Arial"/>
                <w:sz w:val="20"/>
                <w:szCs w:val="20"/>
              </w:rPr>
              <w:t>&gt;/&lt;</w:t>
            </w:r>
            <w:proofErr w:type="spellStart"/>
            <w:r w:rsidRPr="001E3252"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  <w:r w:rsidRPr="001E3252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0B5C4D7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90E594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6836F93" w14:textId="0B05D9F3" w:rsidR="00782E68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</w:tr>
      <w:tr w:rsidR="00782E68" w14:paraId="665A454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F15B49C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EBEBCB5" w14:textId="7A870688" w:rsidR="00782E68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Motorist</w:t>
            </w:r>
          </w:p>
        </w:tc>
      </w:tr>
      <w:tr w:rsidR="00782E68" w14:paraId="4B6616C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212A6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64C1A9" w14:textId="291285A5" w:rsidR="00782E68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5ED453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683EA5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DC0F719" w14:textId="389A9BDD" w:rsidR="00782E68" w:rsidRPr="009D763B" w:rsidRDefault="001E325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motorist should be able to remove a vehicle along with 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it’s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details from the system. A motorists can only delete his/her own vehicle</w:t>
            </w:r>
          </w:p>
        </w:tc>
      </w:tr>
      <w:tr w:rsidR="00782E68" w14:paraId="399D5DF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293172F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FED31D4" w14:textId="1FF6C025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VehicleID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</w:p>
        </w:tc>
      </w:tr>
      <w:tr w:rsidR="00782E68" w14:paraId="39DE79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2BBA2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91650D" w14:textId="5835FDB8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or error message</w:t>
            </w:r>
          </w:p>
        </w:tc>
      </w:tr>
    </w:tbl>
    <w:p w14:paraId="7771B118" w14:textId="555093E6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846F8D">
        <w:rPr>
          <w:noProof/>
          <w:sz w:val="16"/>
        </w:rPr>
        <w:t>10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V</w:t>
      </w:r>
      <w:r>
        <w:rPr>
          <w:sz w:val="16"/>
        </w:rPr>
        <w:t>ehicle Management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48CC14B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A05264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29993E9" w14:textId="16E35A10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/vehicle/&lt;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  <w:r w:rsidRPr="00614692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00B7B7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432D0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4237E79" w14:textId="2B02DABA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69DFE3E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302F2C2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327D33F" w14:textId="278DCCEA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Motorists</w:t>
            </w:r>
          </w:p>
        </w:tc>
      </w:tr>
      <w:tr w:rsidR="00782E68" w14:paraId="6757ABC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D36E62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27C905" w14:textId="31145A20" w:rsidR="00782E68" w:rsidRPr="009D763B" w:rsidRDefault="00614692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end, Ride Micro service</w:t>
            </w:r>
          </w:p>
        </w:tc>
      </w:tr>
      <w:tr w:rsidR="00782E68" w14:paraId="347968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9656E13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33C89A6" w14:textId="13D0D831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users to get all details of a vehicle along with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it’s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type and other details</w:t>
            </w:r>
          </w:p>
        </w:tc>
      </w:tr>
      <w:tr w:rsidR="00782E68" w14:paraId="64C161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A5A76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E14F329" w14:textId="4E027BA2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</w:p>
        </w:tc>
      </w:tr>
      <w:tr w:rsidR="00782E68" w14:paraId="649353E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9CD3EB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EC62B4" w14:textId="52FA1155" w:rsidR="00782E68" w:rsidRPr="009D763B" w:rsidRDefault="00614692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VehicleDTO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containing vehicle, it’s details and it’s type</w:t>
            </w:r>
          </w:p>
        </w:tc>
      </w:tr>
    </w:tbl>
    <w:p w14:paraId="0E17A62F" w14:textId="27872794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846F8D">
        <w:rPr>
          <w:noProof/>
          <w:sz w:val="16"/>
        </w:rPr>
        <w:t>11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V</w:t>
      </w:r>
      <w:r>
        <w:rPr>
          <w:sz w:val="16"/>
        </w:rPr>
        <w:t>ehicle Management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5897F19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47272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EB60984" w14:textId="5E8F52B2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61469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61469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614692">
              <w:rPr>
                <w:rFonts w:ascii="Arial" w:hAnsi="Arial" w:cs="Arial"/>
                <w:sz w:val="20"/>
                <w:szCs w:val="20"/>
              </w:rPr>
              <w:t>/vehicles/</w:t>
            </w:r>
            <w:proofErr w:type="spellStart"/>
            <w:r w:rsidRPr="00614692">
              <w:rPr>
                <w:rFonts w:ascii="Arial" w:hAnsi="Arial" w:cs="Arial"/>
                <w:sz w:val="20"/>
                <w:szCs w:val="20"/>
              </w:rPr>
              <w:t>pendingapprovals</w:t>
            </w:r>
            <w:proofErr w:type="spellEnd"/>
            <w:r w:rsidRPr="00614692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614692">
              <w:rPr>
                <w:rFonts w:ascii="Arial" w:hAnsi="Arial" w:cs="Arial"/>
                <w:sz w:val="20"/>
                <w:szCs w:val="20"/>
              </w:rPr>
              <w:t>pageno</w:t>
            </w:r>
            <w:proofErr w:type="spellEnd"/>
            <w:r w:rsidRPr="00614692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43F7DC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1BB8D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A901163" w14:textId="3B646748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6DB6DB3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6D8DCC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89A2CD6" w14:textId="15DB0F39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</w:t>
            </w:r>
          </w:p>
        </w:tc>
      </w:tr>
      <w:tr w:rsidR="00782E68" w14:paraId="1B4E57E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04C62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13221FB" w14:textId="0FE3BDED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3D82B3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78FEC5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76AF696" w14:textId="4B41BDAF" w:rsidR="00782E68" w:rsidRPr="009D763B" w:rsidRDefault="00614692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security head will use this end point to view details of new vehicle registration for the purpose of inspection so that it can be approved or rejected</w:t>
            </w:r>
          </w:p>
        </w:tc>
      </w:tr>
      <w:tr w:rsidR="00782E68" w14:paraId="5879C2E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A33F63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679C4A6" w14:textId="0510C4E5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PageNo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– data will be divided into pages where in each page will display a single record</w:t>
            </w:r>
          </w:p>
        </w:tc>
      </w:tr>
      <w:tr w:rsidR="00614692" w14:paraId="681A05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373DBC" w14:textId="77777777" w:rsidR="00614692" w:rsidRPr="00105A60" w:rsidRDefault="00614692" w:rsidP="0061469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482E03" w14:textId="5770D34C" w:rsidR="00614692" w:rsidRPr="009D763B" w:rsidRDefault="00614692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VehicleDTO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containing vehicle, it’s details and it’s type</w:t>
            </w:r>
          </w:p>
        </w:tc>
      </w:tr>
    </w:tbl>
    <w:p w14:paraId="0306ADD3" w14:textId="77777777" w:rsidR="00782E68" w:rsidRDefault="00782E68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6E7C66D" w14:textId="6900A622" w:rsidR="00277B6D" w:rsidRDefault="00277B6D">
      <w:pPr>
        <w:widowControl/>
        <w:spacing w:before="0" w:after="0" w:line="240" w:lineRule="auto"/>
        <w:ind w:right="0"/>
        <w:rPr>
          <w:b/>
          <w:sz w:val="16"/>
        </w:rPr>
      </w:pPr>
    </w:p>
    <w:p w14:paraId="000DF1E8" w14:textId="13E45514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846F8D">
        <w:rPr>
          <w:noProof/>
          <w:sz w:val="16"/>
        </w:rPr>
        <w:t>12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V</w:t>
      </w:r>
      <w:r>
        <w:rPr>
          <w:sz w:val="16"/>
        </w:rPr>
        <w:t>ehicle Management - Endpoint - 6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0D9960D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4C9CC3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CAD40BD" w14:textId="6F537F0C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61469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61469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614692">
              <w:rPr>
                <w:rFonts w:ascii="Arial" w:hAnsi="Arial" w:cs="Arial"/>
                <w:sz w:val="20"/>
                <w:szCs w:val="20"/>
              </w:rPr>
              <w:t>/vehicles/</w:t>
            </w:r>
            <w:proofErr w:type="spellStart"/>
            <w:r w:rsidRPr="00614692">
              <w:rPr>
                <w:rFonts w:ascii="Arial" w:hAnsi="Arial" w:cs="Arial"/>
                <w:sz w:val="20"/>
                <w:szCs w:val="20"/>
              </w:rPr>
              <w:t>approveorreject</w:t>
            </w:r>
            <w:proofErr w:type="spellEnd"/>
          </w:p>
        </w:tc>
      </w:tr>
      <w:tr w:rsidR="00782E68" w14:paraId="61EF7A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023D05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8FCB66F" w14:textId="713DD915" w:rsidR="00782E68" w:rsidRPr="009D763B" w:rsidRDefault="00614692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782E68" w14:paraId="05D188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A25A3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0C2A21A" w14:textId="15DCC0F6" w:rsidR="00782E68" w:rsidRPr="009D763B" w:rsidRDefault="00A162D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</w:t>
            </w:r>
          </w:p>
        </w:tc>
      </w:tr>
      <w:tr w:rsidR="00782E68" w14:paraId="1A03B50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7433E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F7F876" w14:textId="50E35AF5" w:rsidR="00782E68" w:rsidRPr="009D763B" w:rsidRDefault="00A162D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Font end</w:t>
            </w:r>
          </w:p>
        </w:tc>
      </w:tr>
      <w:tr w:rsidR="00782E68" w14:paraId="1CC4AE1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440E62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CE8745C" w14:textId="6541C9DB" w:rsidR="00782E68" w:rsidRPr="009D763B" w:rsidRDefault="00A162D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 point will allow the security head update the vehicle registration status</w:t>
            </w:r>
          </w:p>
        </w:tc>
      </w:tr>
      <w:tr w:rsidR="00782E68" w14:paraId="2DC133C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057527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1037C37" w14:textId="27E9B559" w:rsidR="00782E68" w:rsidRPr="009D763B" w:rsidRDefault="00A162D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UpdateVehicleRegistrationDTO</w:t>
            </w:r>
            <w:proofErr w:type="spellEnd"/>
          </w:p>
        </w:tc>
      </w:tr>
      <w:tr w:rsidR="00782E68" w14:paraId="3B83B9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7EC456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2FD177" w14:textId="4BDECDA8" w:rsidR="00782E68" w:rsidRPr="009D763B" w:rsidRDefault="00A162D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or error messages</w:t>
            </w:r>
          </w:p>
        </w:tc>
      </w:tr>
    </w:tbl>
    <w:p w14:paraId="494B31FE" w14:textId="77777777" w:rsidR="00782E68" w:rsidRDefault="00782E68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2B3AE97F" w14:textId="77777777" w:rsidR="00627173" w:rsidRDefault="00627173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77777777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26AC0DD1" w14:textId="77777777" w:rsidR="00A93AD1" w:rsidRDefault="00A93AD1" w:rsidP="00A419BF">
      <w:r>
        <w:t xml:space="preserve">Create the following components as per the specification provided below. </w:t>
      </w:r>
    </w:p>
    <w:p w14:paraId="567C4C7B" w14:textId="5C223976" w:rsidR="00A419BF" w:rsidRPr="00A419BF" w:rsidRDefault="00A419BF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 w:rsidRPr="00A419BF">
        <w:rPr>
          <w:u w:val="single"/>
        </w:rPr>
        <w:t>AddVehicleComponent</w:t>
      </w:r>
      <w:proofErr w:type="spellEnd"/>
    </w:p>
    <w:p w14:paraId="39E688FE" w14:textId="6BA3CFF3" w:rsidR="00A419BF" w:rsidRDefault="00A419BF" w:rsidP="00395FDC">
      <w:pPr>
        <w:pStyle w:val="ListParagraph"/>
        <w:numPr>
          <w:ilvl w:val="0"/>
          <w:numId w:val="58"/>
        </w:numPr>
      </w:pPr>
      <w:r>
        <w:t xml:space="preserve">Create a new </w:t>
      </w:r>
      <w:proofErr w:type="spellStart"/>
      <w:r>
        <w:t>AddVehicleComponent</w:t>
      </w:r>
      <w:proofErr w:type="spellEnd"/>
      <w:r>
        <w:t xml:space="preserve"> which provides a form to the user for registering their vehicle into the system</w:t>
      </w:r>
    </w:p>
    <w:p w14:paraId="04D1472A" w14:textId="3576127C" w:rsidR="00A419BF" w:rsidRDefault="00A419BF" w:rsidP="00395FDC">
      <w:pPr>
        <w:pStyle w:val="ListParagraph"/>
        <w:numPr>
          <w:ilvl w:val="0"/>
          <w:numId w:val="58"/>
        </w:numPr>
      </w:pPr>
      <w:r>
        <w:lastRenderedPageBreak/>
        <w:t>Form should contain a dropdown list to allow user for choosing the vehicle types based on which the fare per km and maximum number of passengers allowed must be displayed</w:t>
      </w:r>
    </w:p>
    <w:p w14:paraId="066D983D" w14:textId="19D28509" w:rsidR="00A419BF" w:rsidRDefault="00A419BF" w:rsidP="00395FDC">
      <w:pPr>
        <w:pStyle w:val="ListParagraph"/>
        <w:numPr>
          <w:ilvl w:val="0"/>
          <w:numId w:val="58"/>
        </w:numPr>
      </w:pPr>
      <w:r>
        <w:t>Once all details are validated then form must be allowed to be submitted and acknowledgment must be displayed</w:t>
      </w:r>
    </w:p>
    <w:p w14:paraId="521C115A" w14:textId="65EE1954" w:rsidR="00A419BF" w:rsidRDefault="00A419BF" w:rsidP="00395FDC">
      <w:pPr>
        <w:pStyle w:val="ListParagraph"/>
        <w:numPr>
          <w:ilvl w:val="0"/>
          <w:numId w:val="58"/>
        </w:numPr>
      </w:pPr>
      <w:r>
        <w:t>Define a navigation link to the component available only for Motorists</w:t>
      </w:r>
    </w:p>
    <w:p w14:paraId="7FDD753C" w14:textId="77777777" w:rsidR="00A419BF" w:rsidRDefault="00A419BF" w:rsidP="00A419BF">
      <w:pPr>
        <w:pStyle w:val="ListParagraph"/>
        <w:ind w:left="1080"/>
      </w:pPr>
    </w:p>
    <w:p w14:paraId="6DE76A3E" w14:textId="324403ED" w:rsidR="00A419BF" w:rsidRPr="00A419BF" w:rsidRDefault="00A419BF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 w:rsidRPr="00A419BF">
        <w:rPr>
          <w:u w:val="single"/>
        </w:rPr>
        <w:t>MyVehicleComponent</w:t>
      </w:r>
      <w:proofErr w:type="spellEnd"/>
    </w:p>
    <w:p w14:paraId="76577156" w14:textId="339C0BEE" w:rsidR="00A419BF" w:rsidRDefault="00A419BF" w:rsidP="00395FDC">
      <w:pPr>
        <w:pStyle w:val="ListParagraph"/>
        <w:numPr>
          <w:ilvl w:val="1"/>
          <w:numId w:val="57"/>
        </w:numPr>
        <w:ind w:left="1134"/>
      </w:pPr>
      <w:r>
        <w:t xml:space="preserve">Create a </w:t>
      </w:r>
      <w:proofErr w:type="spellStart"/>
      <w:r>
        <w:t>MyVehicle</w:t>
      </w:r>
      <w:proofErr w:type="spellEnd"/>
      <w:r>
        <w:t xml:space="preserve"> component which will be used by motorists to see their registered vehicle details.</w:t>
      </w:r>
    </w:p>
    <w:p w14:paraId="78F6EAD6" w14:textId="013E2D0F" w:rsidR="00A419BF" w:rsidRDefault="00A419BF" w:rsidP="00395FDC">
      <w:pPr>
        <w:pStyle w:val="ListParagraph"/>
        <w:numPr>
          <w:ilvl w:val="1"/>
          <w:numId w:val="57"/>
        </w:numPr>
        <w:ind w:left="1134"/>
      </w:pPr>
      <w:r>
        <w:t>A motorist should also have an option to delete the vehicle from the system</w:t>
      </w:r>
    </w:p>
    <w:p w14:paraId="70CCF0C8" w14:textId="1B5B175C" w:rsidR="00A419BF" w:rsidRDefault="00A419BF" w:rsidP="00395FDC">
      <w:pPr>
        <w:pStyle w:val="ListParagraph"/>
        <w:numPr>
          <w:ilvl w:val="1"/>
          <w:numId w:val="57"/>
        </w:numPr>
        <w:ind w:left="1134"/>
      </w:pPr>
      <w:r>
        <w:t>A delete should only take place after a confirmation from the user</w:t>
      </w:r>
    </w:p>
    <w:p w14:paraId="49534A6D" w14:textId="03F00050" w:rsidR="00A419BF" w:rsidRDefault="00A419BF" w:rsidP="00395FDC">
      <w:pPr>
        <w:pStyle w:val="ListParagraph"/>
        <w:numPr>
          <w:ilvl w:val="1"/>
          <w:numId w:val="57"/>
        </w:numPr>
        <w:ind w:left="1134"/>
      </w:pPr>
      <w:r>
        <w:t>After the operation is completed an appropriate message in the form of acknowledgement must be displayed to the user</w:t>
      </w:r>
    </w:p>
    <w:p w14:paraId="65980512" w14:textId="14076027" w:rsidR="00A419BF" w:rsidRDefault="00A419BF" w:rsidP="00395FDC">
      <w:pPr>
        <w:pStyle w:val="ListParagraph"/>
        <w:numPr>
          <w:ilvl w:val="1"/>
          <w:numId w:val="57"/>
        </w:numPr>
        <w:ind w:left="1134"/>
      </w:pPr>
      <w:r>
        <w:t>Create a navigate to the component such that it is accessible to the motorists.</w:t>
      </w:r>
    </w:p>
    <w:p w14:paraId="210D69E0" w14:textId="77777777" w:rsidR="00B87775" w:rsidRDefault="00B87775" w:rsidP="00B87775">
      <w:pPr>
        <w:pStyle w:val="ListParagraph"/>
        <w:ind w:left="1134"/>
      </w:pPr>
    </w:p>
    <w:p w14:paraId="10861C15" w14:textId="58F2614F" w:rsidR="00A419BF" w:rsidRPr="00B87775" w:rsidRDefault="00A419BF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 w:rsidRPr="00B87775">
        <w:rPr>
          <w:u w:val="single"/>
        </w:rPr>
        <w:t>ApproveRejectVehicle</w:t>
      </w:r>
      <w:r w:rsidR="003507B6">
        <w:rPr>
          <w:u w:val="single"/>
        </w:rPr>
        <w:t>Component</w:t>
      </w:r>
      <w:proofErr w:type="spellEnd"/>
    </w:p>
    <w:p w14:paraId="1AA387F9" w14:textId="19E92764" w:rsidR="00B87775" w:rsidRDefault="00B87775" w:rsidP="00395FDC">
      <w:pPr>
        <w:pStyle w:val="ListParagraph"/>
        <w:numPr>
          <w:ilvl w:val="1"/>
          <w:numId w:val="57"/>
        </w:numPr>
        <w:ind w:left="1134"/>
      </w:pPr>
      <w:r>
        <w:t>Design a component for security heads which will display details of vehicles which are newly registered into the system</w:t>
      </w:r>
    </w:p>
    <w:p w14:paraId="57881060" w14:textId="25A6E4A3" w:rsidR="00B87775" w:rsidRDefault="00B87775" w:rsidP="00395FDC">
      <w:pPr>
        <w:pStyle w:val="ListParagraph"/>
        <w:numPr>
          <w:ilvl w:val="1"/>
          <w:numId w:val="57"/>
        </w:numPr>
        <w:ind w:left="1134"/>
      </w:pPr>
      <w:r>
        <w:t>The component should display details of one vehicle at a time which an option to navigate to the next and previous vehicle details</w:t>
      </w:r>
    </w:p>
    <w:p w14:paraId="2098EC1D" w14:textId="490A291E" w:rsidR="00B87775" w:rsidRDefault="00B87775" w:rsidP="00395FDC">
      <w:pPr>
        <w:pStyle w:val="ListParagraph"/>
        <w:numPr>
          <w:ilvl w:val="1"/>
          <w:numId w:val="57"/>
        </w:numPr>
        <w:ind w:left="1134"/>
      </w:pPr>
      <w:r>
        <w:t>It should also provide the user with an option to approve or reject the vehicle registration</w:t>
      </w:r>
    </w:p>
    <w:p w14:paraId="5DC0D076" w14:textId="25D82D1B" w:rsidR="00B87775" w:rsidRDefault="00B87775" w:rsidP="00395FDC">
      <w:pPr>
        <w:pStyle w:val="ListParagraph"/>
        <w:numPr>
          <w:ilvl w:val="1"/>
          <w:numId w:val="57"/>
        </w:numPr>
        <w:ind w:left="1134"/>
      </w:pPr>
      <w:r>
        <w:t>Provide a navigation to the component in the application menu.</w:t>
      </w:r>
    </w:p>
    <w:p w14:paraId="02D04AE7" w14:textId="7D6A9FF8" w:rsidR="00A93AD1" w:rsidRPr="008B16ED" w:rsidRDefault="00A93AD1" w:rsidP="00A93AD1">
      <w:pPr>
        <w:pStyle w:val="ListParagraph"/>
        <w:ind w:left="1800"/>
        <w:rPr>
          <w:u w:val="single"/>
        </w:rPr>
      </w:pPr>
    </w:p>
    <w:p w14:paraId="0BD633EC" w14:textId="77777777" w:rsidR="00A93AD1" w:rsidRPr="0068592F" w:rsidRDefault="00A93AD1" w:rsidP="00A93AD1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3929A76" w14:textId="75B84A68" w:rsidR="00A93AD1" w:rsidRDefault="00A93AD1" w:rsidP="00395FDC">
      <w:pPr>
        <w:pStyle w:val="ListParagraph"/>
        <w:numPr>
          <w:ilvl w:val="0"/>
          <w:numId w:val="32"/>
        </w:numPr>
      </w:pPr>
      <w:r>
        <w:t xml:space="preserve">Create a data service in the font-end application which will communicate with the </w:t>
      </w:r>
      <w:r w:rsidR="00627173">
        <w:t>micro services</w:t>
      </w:r>
      <w:r>
        <w:t>.</w:t>
      </w:r>
    </w:p>
    <w:p w14:paraId="3A8681FA" w14:textId="77777777" w:rsidR="00A93AD1" w:rsidRDefault="00A93AD1" w:rsidP="00395FDC">
      <w:pPr>
        <w:pStyle w:val="ListParagraph"/>
        <w:numPr>
          <w:ilvl w:val="0"/>
          <w:numId w:val="32"/>
        </w:numPr>
      </w:pPr>
      <w:r>
        <w:t>Use the data service in the components to make them interact with the API</w:t>
      </w:r>
    </w:p>
    <w:p w14:paraId="6A884204" w14:textId="553527D0" w:rsidR="00A93AD1" w:rsidRDefault="00A93AD1" w:rsidP="00395FDC">
      <w:pPr>
        <w:pStyle w:val="ListParagraph"/>
        <w:numPr>
          <w:ilvl w:val="0"/>
          <w:numId w:val="32"/>
        </w:numPr>
      </w:pPr>
      <w:r>
        <w:t>Valid error messages should be shown based on various response status codes received form the API</w:t>
      </w:r>
    </w:p>
    <w:p w14:paraId="13D3A63E" w14:textId="77777777" w:rsidR="00E07792" w:rsidRDefault="00E07792" w:rsidP="00E07792"/>
    <w:p w14:paraId="4460961F" w14:textId="6DF600AF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6403339"/>
      <w:r>
        <w:rPr>
          <w:rFonts w:ascii="Calibri" w:hAnsi="Calibri"/>
          <w:b/>
        </w:rPr>
        <w:t xml:space="preserve">Module – </w:t>
      </w:r>
      <w:r w:rsidR="001602D1">
        <w:rPr>
          <w:rFonts w:ascii="Calibri" w:hAnsi="Calibri"/>
          <w:b/>
        </w:rPr>
        <w:t>Ride</w:t>
      </w:r>
      <w:r w:rsidR="004E7BC4">
        <w:rPr>
          <w:rFonts w:ascii="Calibri" w:hAnsi="Calibri"/>
          <w:b/>
        </w:rPr>
        <w:t xml:space="preserve"> management</w:t>
      </w:r>
      <w:bookmarkEnd w:id="22"/>
    </w:p>
    <w:p w14:paraId="1257D6AE" w14:textId="60269736" w:rsidR="00A4717C" w:rsidRDefault="00494113" w:rsidP="00A57A6A">
      <w:r>
        <w:t>The ride management module will be used by motorists and riders to achieve the following objectives</w:t>
      </w:r>
    </w:p>
    <w:p w14:paraId="22A2F1E5" w14:textId="72568201" w:rsidR="00494113" w:rsidRPr="00AB4089" w:rsidRDefault="00494113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>A motorist should be able to schedule a new ride</w:t>
      </w:r>
    </w:p>
    <w:p w14:paraId="0BB67763" w14:textId="76D154E7" w:rsidR="00AB4089" w:rsidRPr="00AB4089" w:rsidRDefault="00AB4089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>A rider should be able to search for a ride based on their preference</w:t>
      </w:r>
    </w:p>
    <w:p w14:paraId="29B3EE7F" w14:textId="57B308CB" w:rsidR="00AB4089" w:rsidRPr="00494113" w:rsidRDefault="00AB4089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>Once a rider finds a ride of their choice they should be able to make a booking for it</w:t>
      </w:r>
    </w:p>
    <w:p w14:paraId="14AF0F07" w14:textId="4FABF160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AE04F45" w14:textId="77777777" w:rsidR="00E07792" w:rsidRDefault="00E07792" w:rsidP="00395FDC">
      <w:pPr>
        <w:pStyle w:val="ListParagraph"/>
        <w:numPr>
          <w:ilvl w:val="0"/>
          <w:numId w:val="33"/>
        </w:numPr>
      </w:pPr>
      <w:r w:rsidRPr="002D5F62">
        <w:t>Design a data base as per the following ER diagram provided.</w:t>
      </w:r>
    </w:p>
    <w:p w14:paraId="09A77BA5" w14:textId="23DB50EE" w:rsidR="0008108C" w:rsidRDefault="005B0EAD" w:rsidP="0008108C">
      <w:pPr>
        <w:pStyle w:val="ListParagraph"/>
        <w:keepNext/>
      </w:pPr>
      <w:r>
        <w:rPr>
          <w:noProof/>
          <w:lang w:val="en-IN" w:eastAsia="en-IN"/>
        </w:rPr>
        <w:lastRenderedPageBreak/>
        <w:drawing>
          <wp:inline distT="0" distB="0" distL="0" distR="0" wp14:anchorId="2FBC773B" wp14:editId="70598526">
            <wp:extent cx="3810566" cy="20404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318" cy="20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E7E" w14:textId="6918590A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- Asset Management</w:t>
      </w:r>
    </w:p>
    <w:p w14:paraId="54B73187" w14:textId="003337EB" w:rsidR="00E42E42" w:rsidRDefault="004F3F8E" w:rsidP="00395FDC">
      <w:pPr>
        <w:pStyle w:val="ListParagraph"/>
        <w:numPr>
          <w:ilvl w:val="0"/>
          <w:numId w:val="33"/>
        </w:numPr>
      </w:pPr>
      <w:r>
        <w:t xml:space="preserve">Apart from primary and </w:t>
      </w:r>
      <w:proofErr w:type="spellStart"/>
      <w:r>
        <w:t>foreing</w:t>
      </w:r>
      <w:proofErr w:type="spellEnd"/>
      <w:r>
        <w:t xml:space="preserve"> keys implement the following additional constraints</w:t>
      </w:r>
    </w:p>
    <w:p w14:paraId="5DF0F6A6" w14:textId="18003492" w:rsidR="004F3F8E" w:rsidRDefault="004F3F8E" w:rsidP="00395FDC">
      <w:pPr>
        <w:pStyle w:val="ListParagraph"/>
        <w:numPr>
          <w:ilvl w:val="1"/>
          <w:numId w:val="33"/>
        </w:numPr>
      </w:pPr>
      <w:proofErr w:type="spellStart"/>
      <w:r>
        <w:t>RideStartsOn</w:t>
      </w:r>
      <w:proofErr w:type="spellEnd"/>
      <w:r>
        <w:t xml:space="preserve"> and </w:t>
      </w:r>
      <w:proofErr w:type="spellStart"/>
      <w:r>
        <w:t>RideTime</w:t>
      </w:r>
      <w:proofErr w:type="spellEnd"/>
      <w:r>
        <w:t xml:space="preserve"> must not be a past date time</w:t>
      </w:r>
    </w:p>
    <w:p w14:paraId="47F4DE47" w14:textId="646E8387" w:rsidR="004F3F8E" w:rsidRDefault="004F3F8E" w:rsidP="00395FDC">
      <w:pPr>
        <w:pStyle w:val="ListParagraph"/>
        <w:numPr>
          <w:ilvl w:val="1"/>
          <w:numId w:val="33"/>
        </w:numPr>
      </w:pPr>
      <w:r>
        <w:t>Vehicle registration number me exactly 10 characters long</w:t>
      </w:r>
    </w:p>
    <w:p w14:paraId="5AED80AE" w14:textId="0F41DC48" w:rsidR="004F3F8E" w:rsidRDefault="004F3F8E" w:rsidP="00395FDC">
      <w:pPr>
        <w:pStyle w:val="ListParagraph"/>
        <w:numPr>
          <w:ilvl w:val="1"/>
          <w:numId w:val="33"/>
        </w:numPr>
      </w:pPr>
      <w:r>
        <w:t>From and To in the distance table should not be same for a given route</w:t>
      </w:r>
    </w:p>
    <w:p w14:paraId="7EB8B698" w14:textId="6CAC81C2" w:rsidR="004F3F8E" w:rsidRDefault="004F3F8E" w:rsidP="00395FDC">
      <w:pPr>
        <w:pStyle w:val="ListParagraph"/>
        <w:numPr>
          <w:ilvl w:val="1"/>
          <w:numId w:val="33"/>
        </w:numPr>
      </w:pPr>
      <w:r>
        <w:t>Each users cannot book more than 2 seats</w:t>
      </w:r>
    </w:p>
    <w:p w14:paraId="30FAD3E2" w14:textId="3F113E69" w:rsidR="004F3F8E" w:rsidRDefault="004F3F8E" w:rsidP="004F3F8E">
      <w:r w:rsidRPr="004F3F8E">
        <w:rPr>
          <w:u w:val="single"/>
        </w:rPr>
        <w:t>Note</w:t>
      </w:r>
      <w:r>
        <w:t>: Pre-</w:t>
      </w:r>
      <w:proofErr w:type="spellStart"/>
      <w:r>
        <w:t>poplate</w:t>
      </w:r>
      <w:proofErr w:type="spellEnd"/>
      <w:r>
        <w:t xml:space="preserve"> the Distance table with data</w:t>
      </w:r>
    </w:p>
    <w:p w14:paraId="4036F00B" w14:textId="4630EADD" w:rsidR="005B0EAD" w:rsidRDefault="005B0EAD">
      <w:pPr>
        <w:widowControl/>
        <w:spacing w:before="0" w:after="0" w:line="240" w:lineRule="auto"/>
        <w:ind w:right="0"/>
        <w:rPr>
          <w:b/>
          <w:u w:val="single"/>
        </w:rPr>
      </w:pPr>
    </w:p>
    <w:p w14:paraId="04F43D95" w14:textId="35560628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8EB3F24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 xml:space="preserve">Create a library project and add ORM support into it. </w:t>
      </w:r>
    </w:p>
    <w:p w14:paraId="31D331C1" w14:textId="77777777" w:rsidR="00CB57A2" w:rsidRDefault="00CB57A2" w:rsidP="00395FDC">
      <w:pPr>
        <w:pStyle w:val="ListParagraph"/>
        <w:numPr>
          <w:ilvl w:val="0"/>
          <w:numId w:val="44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>Use repository per entity pattern and generate the repositories to perform the following operations</w:t>
      </w:r>
    </w:p>
    <w:p w14:paraId="136AD1E8" w14:textId="11E6D085" w:rsidR="00961AAA" w:rsidRDefault="00961AAA" w:rsidP="00395FDC">
      <w:pPr>
        <w:pStyle w:val="ListParagraph"/>
        <w:numPr>
          <w:ilvl w:val="1"/>
          <w:numId w:val="44"/>
        </w:numPr>
      </w:pPr>
      <w:r>
        <w:t>Return the distance details</w:t>
      </w:r>
    </w:p>
    <w:p w14:paraId="0403692F" w14:textId="77723F59" w:rsidR="00961AAA" w:rsidRDefault="00961AAA" w:rsidP="00395FDC">
      <w:pPr>
        <w:pStyle w:val="ListParagraph"/>
        <w:numPr>
          <w:ilvl w:val="1"/>
          <w:numId w:val="44"/>
        </w:numPr>
      </w:pPr>
      <w:r>
        <w:t>Insert a new ride schedule</w:t>
      </w:r>
    </w:p>
    <w:p w14:paraId="5EDA4ABE" w14:textId="7FEC203C" w:rsidR="00961AAA" w:rsidRDefault="00961AAA" w:rsidP="00395FDC">
      <w:pPr>
        <w:pStyle w:val="ListParagraph"/>
        <w:numPr>
          <w:ilvl w:val="1"/>
          <w:numId w:val="44"/>
        </w:numPr>
      </w:pPr>
      <w:r>
        <w:t>Search a ride schedule</w:t>
      </w:r>
    </w:p>
    <w:p w14:paraId="74F541D9" w14:textId="209D881F" w:rsidR="00961AAA" w:rsidRDefault="00961AAA" w:rsidP="00395FDC">
      <w:pPr>
        <w:pStyle w:val="ListParagraph"/>
        <w:numPr>
          <w:ilvl w:val="1"/>
          <w:numId w:val="44"/>
        </w:numPr>
      </w:pPr>
      <w:r>
        <w:t>Insert a new booking</w:t>
      </w:r>
    </w:p>
    <w:p w14:paraId="3785EC73" w14:textId="2AAEC21A" w:rsidR="00985FB4" w:rsidRDefault="00985FB4" w:rsidP="00395FDC">
      <w:pPr>
        <w:pStyle w:val="ListParagraph"/>
        <w:numPr>
          <w:ilvl w:val="1"/>
          <w:numId w:val="44"/>
        </w:numPr>
      </w:pPr>
      <w:r>
        <w:t>Search existing bookings for user</w:t>
      </w:r>
    </w:p>
    <w:p w14:paraId="17A88FFB" w14:textId="77777777" w:rsidR="00E07792" w:rsidRDefault="00E07792" w:rsidP="00E07792">
      <w:pPr>
        <w:pStyle w:val="ListParagraph"/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Develop a library which reference the Data Access Library project created earlier</w:t>
      </w:r>
    </w:p>
    <w:p w14:paraId="4981F16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This class library will contain various service classes which will encapsulate the business logic for the application.</w:t>
      </w:r>
    </w:p>
    <w:p w14:paraId="19179268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Use dependency injection to in service classes to inject the required repositories.</w:t>
      </w:r>
    </w:p>
    <w:p w14:paraId="38584EE9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 xml:space="preserve">Create the service classes following the single responsibility principle which perform the given operations as follows </w:t>
      </w:r>
    </w:p>
    <w:p w14:paraId="6BD7B788" w14:textId="5D69F4F0" w:rsidR="008B27DC" w:rsidRDefault="008B27DC" w:rsidP="00395FDC">
      <w:pPr>
        <w:pStyle w:val="ListParagraph"/>
        <w:numPr>
          <w:ilvl w:val="1"/>
          <w:numId w:val="34"/>
        </w:numPr>
      </w:pPr>
      <w:r>
        <w:t>Fetch the distance details</w:t>
      </w:r>
    </w:p>
    <w:p w14:paraId="4DA8BD10" w14:textId="5B745910" w:rsidR="008B27DC" w:rsidRDefault="008B27DC" w:rsidP="00395FDC">
      <w:pPr>
        <w:pStyle w:val="ListParagraph"/>
        <w:numPr>
          <w:ilvl w:val="1"/>
          <w:numId w:val="34"/>
        </w:numPr>
      </w:pPr>
      <w:r>
        <w:t>Create a new ride</w:t>
      </w:r>
    </w:p>
    <w:p w14:paraId="44E68B21" w14:textId="5AF6937E" w:rsidR="008B27DC" w:rsidRDefault="008B27DC" w:rsidP="00395FDC">
      <w:pPr>
        <w:pStyle w:val="ListParagraph"/>
        <w:numPr>
          <w:ilvl w:val="1"/>
          <w:numId w:val="34"/>
        </w:numPr>
      </w:pPr>
      <w:r>
        <w:t>Search for a ride</w:t>
      </w:r>
    </w:p>
    <w:p w14:paraId="244089E3" w14:textId="4085344C" w:rsidR="008B27DC" w:rsidRDefault="008B27DC" w:rsidP="00395FDC">
      <w:pPr>
        <w:pStyle w:val="ListParagraph"/>
        <w:numPr>
          <w:ilvl w:val="1"/>
          <w:numId w:val="34"/>
        </w:numPr>
      </w:pPr>
      <w:r>
        <w:t>Book a ride</w:t>
      </w:r>
    </w:p>
    <w:p w14:paraId="00D0D000" w14:textId="6E3B2E0F" w:rsidR="008B2573" w:rsidRDefault="008B2573" w:rsidP="00395FDC">
      <w:pPr>
        <w:pStyle w:val="ListParagraph"/>
        <w:numPr>
          <w:ilvl w:val="1"/>
          <w:numId w:val="34"/>
        </w:numPr>
      </w:pPr>
      <w:r>
        <w:t>Calculate fare for a ride</w:t>
      </w:r>
    </w:p>
    <w:p w14:paraId="5756C7E3" w14:textId="0020B0AF" w:rsidR="00837A33" w:rsidRDefault="00E07792" w:rsidP="00395FDC">
      <w:pPr>
        <w:pStyle w:val="ListParagraph"/>
        <w:numPr>
          <w:ilvl w:val="0"/>
          <w:numId w:val="34"/>
        </w:numPr>
      </w:pPr>
      <w:r>
        <w:t>Following business rules must be implemented as part of the business service class</w:t>
      </w:r>
    </w:p>
    <w:p w14:paraId="56DE3753" w14:textId="75D05BF2" w:rsidR="008B2573" w:rsidRDefault="008B2573" w:rsidP="00395FDC">
      <w:pPr>
        <w:pStyle w:val="ListParagraph"/>
        <w:numPr>
          <w:ilvl w:val="1"/>
          <w:numId w:val="34"/>
        </w:numPr>
      </w:pPr>
      <w:r>
        <w:lastRenderedPageBreak/>
        <w:t xml:space="preserve">A motorist should be allowed to create </w:t>
      </w:r>
      <w:r w:rsidR="005B0EAD">
        <w:t>a new ride only if their vehicle is approved by the security head</w:t>
      </w:r>
    </w:p>
    <w:p w14:paraId="2DB437E0" w14:textId="0445BE1E" w:rsidR="005B0EAD" w:rsidRDefault="005B0EAD" w:rsidP="00395FDC">
      <w:pPr>
        <w:pStyle w:val="ListParagraph"/>
        <w:numPr>
          <w:ilvl w:val="1"/>
          <w:numId w:val="34"/>
        </w:numPr>
      </w:pPr>
      <w:r>
        <w:t>The number of seats in a ride should not exceed the limit mentioned in vehicle type in vehicle management module</w:t>
      </w:r>
    </w:p>
    <w:p w14:paraId="55644F5E" w14:textId="3E47374D" w:rsidR="005B0EAD" w:rsidRDefault="005B0EAD" w:rsidP="00395FDC">
      <w:pPr>
        <w:pStyle w:val="ListParagraph"/>
        <w:numPr>
          <w:ilvl w:val="1"/>
          <w:numId w:val="34"/>
        </w:numPr>
      </w:pPr>
      <w:r>
        <w:t>When a new ride is created, fare should be calculated automatically based on distance and price per KM for the given vehicle type</w:t>
      </w:r>
    </w:p>
    <w:p w14:paraId="5E88B9A7" w14:textId="4D215392" w:rsidR="005B0EAD" w:rsidRDefault="005B0EAD" w:rsidP="00395FDC">
      <w:pPr>
        <w:pStyle w:val="ListParagraph"/>
        <w:numPr>
          <w:ilvl w:val="1"/>
          <w:numId w:val="34"/>
        </w:numPr>
      </w:pPr>
      <w:r>
        <w:t>A rider should not be allowed to reserve more than 2 seats in a ride</w:t>
      </w:r>
    </w:p>
    <w:p w14:paraId="55F65888" w14:textId="77777777" w:rsidR="00E07792" w:rsidRDefault="00E07792" w:rsidP="00E07792">
      <w:pPr>
        <w:pStyle w:val="ListParagraph"/>
        <w:ind w:left="1440"/>
      </w:pP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Create a new Unit test project to test the service classes created in business logic layers</w:t>
      </w:r>
    </w:p>
    <w:p w14:paraId="4EBCC0A8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Mock all the repositories using a mocking framework.</w:t>
      </w:r>
    </w:p>
    <w:p w14:paraId="0B75CC6D" w14:textId="77777777" w:rsidR="00E07792" w:rsidRDefault="00E07792" w:rsidP="00E07792">
      <w:pPr>
        <w:pStyle w:val="ListParagraph"/>
      </w:pPr>
    </w:p>
    <w:p w14:paraId="41301F61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Create a API project which references the business logic layer created earlier</w:t>
      </w:r>
    </w:p>
    <w:p w14:paraId="5B46401A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Implement service documentation using swagger</w:t>
      </w:r>
    </w:p>
    <w:p w14:paraId="13BD4A58" w14:textId="3782C836" w:rsidR="006B63A6" w:rsidRDefault="006B63A6" w:rsidP="00395FDC">
      <w:pPr>
        <w:pStyle w:val="ListParagraph"/>
        <w:numPr>
          <w:ilvl w:val="0"/>
          <w:numId w:val="35"/>
        </w:numPr>
      </w:pPr>
      <w:r>
        <w:t>All the exceptions must be handled and logged using a logging library.</w:t>
      </w:r>
    </w:p>
    <w:p w14:paraId="335D1F59" w14:textId="0C63B3AE" w:rsidR="001C792E" w:rsidRDefault="00E07792" w:rsidP="00395FDC">
      <w:pPr>
        <w:pStyle w:val="ListParagraph"/>
        <w:numPr>
          <w:ilvl w:val="0"/>
          <w:numId w:val="35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16A3A2BA" w14:textId="0DF22302" w:rsidR="005B0EAD" w:rsidRDefault="005B0EAD" w:rsidP="00395FDC">
      <w:pPr>
        <w:pStyle w:val="ListParagraph"/>
        <w:numPr>
          <w:ilvl w:val="0"/>
          <w:numId w:val="35"/>
        </w:numPr>
      </w:pPr>
      <w:r>
        <w:t>This micro-service will also communicate with Vehicle Management Service to get details of the vehicle for calculation of fares and max passenger limit</w:t>
      </w:r>
    </w:p>
    <w:p w14:paraId="5EC472AC" w14:textId="6623FD04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846F8D">
        <w:rPr>
          <w:noProof/>
          <w:sz w:val="16"/>
        </w:rPr>
        <w:t>14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 Ride Managem</w:t>
      </w:r>
      <w:r w:rsidR="00E656C3">
        <w:rPr>
          <w:sz w:val="16"/>
        </w:rPr>
        <w:t>ent - End 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7BC96247" w:rsidR="00E07792" w:rsidRPr="009D763B" w:rsidRDefault="00DB0EE8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B0EE8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B0EE8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B0EE8">
              <w:rPr>
                <w:rFonts w:ascii="Arial" w:hAnsi="Arial" w:cs="Arial"/>
                <w:sz w:val="20"/>
                <w:szCs w:val="20"/>
              </w:rPr>
              <w:t>/distance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E07792" w14:paraId="0F88C2F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77CC40D7" w:rsidR="00E07792" w:rsidRPr="009D763B" w:rsidRDefault="00DB0EE8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506EC0D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49AE14E1" w:rsidR="00E07792" w:rsidRPr="009D763B" w:rsidRDefault="00DB0EE8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Motorists, Riders</w:t>
            </w:r>
          </w:p>
        </w:tc>
      </w:tr>
      <w:tr w:rsidR="00E07792" w14:paraId="35A2326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3663DB1F" w:rsidR="00E07792" w:rsidRPr="009D763B" w:rsidRDefault="00DB0EE8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2FDA16DE" w:rsidR="00E07792" w:rsidRPr="009D763B" w:rsidRDefault="00DB0EE8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motorist should be able to create a new ride for the distance present in the database and same can be used by riders for searching rides</w:t>
            </w:r>
          </w:p>
        </w:tc>
      </w:tr>
      <w:tr w:rsidR="00E07792" w14:paraId="32D5D9E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1B91FA64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7792" w14:paraId="6366623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5CAC1DFC" w:rsidR="00E07792" w:rsidRPr="009D763B" w:rsidRDefault="00DB0EE8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DistanceDTOs</w:t>
            </w:r>
            <w:proofErr w:type="spellEnd"/>
          </w:p>
        </w:tc>
      </w:tr>
    </w:tbl>
    <w:p w14:paraId="5FC94414" w14:textId="77A11DB0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846F8D">
        <w:rPr>
          <w:noProof/>
          <w:sz w:val="16"/>
        </w:rPr>
        <w:t>15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Ride Management - End 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5D3FB07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3312CD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93480B" w14:textId="633BAF3A" w:rsidR="00DB0EE8" w:rsidRPr="009D763B" w:rsidRDefault="00FC0B6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C0B6A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C0B6A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C0B6A">
              <w:rPr>
                <w:rFonts w:ascii="Arial" w:hAnsi="Arial" w:cs="Arial"/>
                <w:sz w:val="20"/>
                <w:szCs w:val="20"/>
              </w:rPr>
              <w:t>/rides/</w:t>
            </w:r>
            <w:proofErr w:type="spellStart"/>
            <w:r w:rsidRPr="00FC0B6A">
              <w:rPr>
                <w:rFonts w:ascii="Arial" w:hAnsi="Arial" w:cs="Arial"/>
                <w:sz w:val="20"/>
                <w:szCs w:val="20"/>
              </w:rPr>
              <w:t>calculatefare</w:t>
            </w:r>
            <w:proofErr w:type="spellEnd"/>
          </w:p>
        </w:tc>
      </w:tr>
      <w:tr w:rsidR="00DB0EE8" w14:paraId="18C18E0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F611FB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C09A310" w14:textId="32E6DEC7" w:rsidR="00DB0EE8" w:rsidRPr="009D763B" w:rsidRDefault="00FC0B6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B0EE8" w14:paraId="09942E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4728E1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C0EEC1" w14:textId="5DFD513B" w:rsidR="00DB0EE8" w:rsidRPr="009D763B" w:rsidRDefault="00FC0B6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Motorists</w:t>
            </w:r>
          </w:p>
        </w:tc>
      </w:tr>
      <w:tr w:rsidR="00DB0EE8" w14:paraId="4992C1A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4B6295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B5DD3CA" w14:textId="5A223593" w:rsidR="00DB0EE8" w:rsidRPr="009D763B" w:rsidRDefault="00FC0B6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34B3865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1BF24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12A094C" w14:textId="6D6E2CE1" w:rsidR="00DB0EE8" w:rsidRPr="009D763B" w:rsidRDefault="00FC0B6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motorist will use the end point to calculate the fare for a given ride</w:t>
            </w:r>
          </w:p>
        </w:tc>
      </w:tr>
      <w:tr w:rsidR="00DB0EE8" w14:paraId="2FE1EA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635C0B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72F627B" w14:textId="36BCA3D5" w:rsidR="00DB0EE8" w:rsidRPr="009D763B" w:rsidRDefault="00FC0B6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FareParametersDTO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containing distance, vehicle regno</w:t>
            </w:r>
          </w:p>
        </w:tc>
      </w:tr>
      <w:tr w:rsidR="00DB0EE8" w14:paraId="154E3D8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8E9D2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D47C49C" w14:textId="7DE5F206" w:rsidR="00DB0EE8" w:rsidRPr="009D763B" w:rsidRDefault="00FC0B6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Fare amount</w:t>
            </w:r>
          </w:p>
        </w:tc>
      </w:tr>
    </w:tbl>
    <w:p w14:paraId="666132E6" w14:textId="51DF6EF7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846F8D">
        <w:rPr>
          <w:noProof/>
          <w:sz w:val="16"/>
        </w:rPr>
        <w:t>16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Ride Management - End 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7ECFE93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DA843C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40FD7A0" w14:textId="3AB9FAE7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5727D6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5727D6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5727D6">
              <w:rPr>
                <w:rFonts w:ascii="Arial" w:hAnsi="Arial" w:cs="Arial"/>
                <w:sz w:val="20"/>
                <w:szCs w:val="20"/>
              </w:rPr>
              <w:t>/rides/schedule</w:t>
            </w:r>
          </w:p>
        </w:tc>
      </w:tr>
      <w:tr w:rsidR="00DB0EE8" w14:paraId="4E919EA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31F55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C9EAE4D" w14:textId="0BDB547A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DB0EE8" w14:paraId="7C0019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38169D4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6C5C414" w14:textId="784476A7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Motorists</w:t>
            </w:r>
          </w:p>
        </w:tc>
      </w:tr>
      <w:tr w:rsidR="00DB0EE8" w14:paraId="0E58D7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AEC407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73177C" w14:textId="7588D68E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148DA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53E37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A4A5919" w14:textId="1D9C0963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end-point a motorist will be able to create a new ride</w:t>
            </w:r>
          </w:p>
        </w:tc>
      </w:tr>
      <w:tr w:rsidR="00DB0EE8" w14:paraId="188299F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E5760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EEA025" w14:textId="383A81B3" w:rsidR="00DB0EE8" w:rsidRPr="009D763B" w:rsidRDefault="002B082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RideScheduleDTO</w:t>
            </w:r>
            <w:proofErr w:type="spellEnd"/>
          </w:p>
        </w:tc>
      </w:tr>
      <w:tr w:rsidR="00DB0EE8" w14:paraId="7FBEF7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55949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Outputs</w:t>
            </w:r>
          </w:p>
        </w:tc>
        <w:tc>
          <w:tcPr>
            <w:tcW w:w="6269" w:type="dxa"/>
          </w:tcPr>
          <w:p w14:paraId="2D5A641A" w14:textId="3687F519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52D1132E" w14:textId="3218D50E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846F8D">
        <w:rPr>
          <w:noProof/>
          <w:sz w:val="16"/>
        </w:rPr>
        <w:t>17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Ride Management - End 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37C1833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BE332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609F9D0" w14:textId="2E270BE4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5727D6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5727D6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5727D6">
              <w:rPr>
                <w:rFonts w:ascii="Arial" w:hAnsi="Arial" w:cs="Arial"/>
                <w:sz w:val="20"/>
                <w:szCs w:val="20"/>
              </w:rPr>
              <w:t>/rides/search</w:t>
            </w:r>
          </w:p>
        </w:tc>
      </w:tr>
      <w:tr w:rsidR="00DB0EE8" w14:paraId="50A70F8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5D4C3D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E6981D8" w14:textId="2B00034B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B0EE8" w14:paraId="383F3E8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0BF35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82C152" w14:textId="3A8B2971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Riders</w:t>
            </w:r>
          </w:p>
        </w:tc>
      </w:tr>
      <w:tr w:rsidR="00DB0EE8" w14:paraId="4E4181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D4EB5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FA09358" w14:textId="07C19BB0" w:rsidR="00DB0EE8" w:rsidRPr="009D763B" w:rsidRDefault="005727D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975DDB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042AC1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4E8FE70" w14:textId="08DDCFFB" w:rsidR="00DB0EE8" w:rsidRPr="009D763B" w:rsidRDefault="005727D6" w:rsidP="002B082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 point a rider should be able to search for an available ride using the search parameters like from, to, min and max price and </w:t>
            </w:r>
            <w:r w:rsidR="002B0826">
              <w:rPr>
                <w:rFonts w:ascii="Arial" w:hAnsi="Arial" w:cs="Arial"/>
                <w:sz w:val="20"/>
                <w:szCs w:val="20"/>
              </w:rPr>
              <w:t>available seats</w:t>
            </w:r>
          </w:p>
        </w:tc>
      </w:tr>
      <w:tr w:rsidR="00DB0EE8" w14:paraId="237C210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9C8675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831399D" w14:textId="408093D8" w:rsidR="00DB0EE8" w:rsidRPr="009D763B" w:rsidRDefault="002B082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SearchCriteriaDTO</w:t>
            </w:r>
            <w:proofErr w:type="spellEnd"/>
          </w:p>
        </w:tc>
      </w:tr>
      <w:tr w:rsidR="00DB0EE8" w14:paraId="6BBB575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C0C50C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F83BB75" w14:textId="3919EDE9" w:rsidR="00DB0EE8" w:rsidRPr="009D763B" w:rsidRDefault="002B0826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RideScheduleDTOs</w:t>
            </w:r>
            <w:proofErr w:type="spellEnd"/>
          </w:p>
        </w:tc>
      </w:tr>
    </w:tbl>
    <w:p w14:paraId="6BC3192F" w14:textId="3DFCB4C0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846F8D">
        <w:rPr>
          <w:noProof/>
          <w:sz w:val="16"/>
        </w:rPr>
        <w:t>18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 R</w:t>
      </w:r>
      <w:r w:rsidR="00E656C3">
        <w:rPr>
          <w:sz w:val="16"/>
        </w:rPr>
        <w:t>ide Management - End 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556604" w14:paraId="755884E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DAFBF2D" w14:textId="77777777" w:rsidR="00556604" w:rsidRPr="00105A60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A45DDBD" w14:textId="0AF9C87E" w:rsidR="00556604" w:rsidRPr="009D763B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55660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55660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556604">
              <w:rPr>
                <w:rFonts w:ascii="Arial" w:hAnsi="Arial" w:cs="Arial"/>
                <w:sz w:val="20"/>
                <w:szCs w:val="20"/>
              </w:rPr>
              <w:t>/rides/book</w:t>
            </w:r>
          </w:p>
        </w:tc>
      </w:tr>
      <w:tr w:rsidR="00556604" w14:paraId="3C9C10D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FF0A687" w14:textId="77777777" w:rsidR="00556604" w:rsidRPr="00105A60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E3183DA" w14:textId="671433A8" w:rsidR="00556604" w:rsidRPr="009D763B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556604" w14:paraId="1721219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A400A36" w14:textId="77777777" w:rsidR="00556604" w:rsidRPr="00105A60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5D4933C" w14:textId="77777777" w:rsidR="00556604" w:rsidRPr="009D763B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Riders</w:t>
            </w:r>
          </w:p>
        </w:tc>
      </w:tr>
      <w:tr w:rsidR="00556604" w14:paraId="07723E30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D117710" w14:textId="77777777" w:rsidR="00556604" w:rsidRPr="00105A60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2119447" w14:textId="77777777" w:rsidR="00556604" w:rsidRPr="009D763B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556604" w14:paraId="577EAA70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4C87B79" w14:textId="77777777" w:rsidR="00556604" w:rsidRPr="00105A60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A35A819" w14:textId="074ABD4D" w:rsidR="00556604" w:rsidRPr="009D763B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 point will allow the riders to make a new booking and obtain a booking ID</w:t>
            </w:r>
          </w:p>
        </w:tc>
      </w:tr>
      <w:tr w:rsidR="00556604" w14:paraId="4EBE89F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15D5EFC" w14:textId="77777777" w:rsidR="00556604" w:rsidRPr="00105A60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6611AA48" w14:textId="254AFE08" w:rsidR="00556604" w:rsidRPr="009D763B" w:rsidRDefault="004D04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BookingDTO</w:t>
            </w:r>
            <w:proofErr w:type="spellEnd"/>
          </w:p>
        </w:tc>
      </w:tr>
      <w:tr w:rsidR="00556604" w14:paraId="53D7D2F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EBF7B3B" w14:textId="77777777" w:rsidR="00556604" w:rsidRPr="00105A60" w:rsidRDefault="00556604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2E7709C" w14:textId="28236CB9" w:rsidR="00556604" w:rsidRPr="009D763B" w:rsidRDefault="004D04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and booking id</w:t>
            </w:r>
          </w:p>
        </w:tc>
      </w:tr>
    </w:tbl>
    <w:p w14:paraId="65EF7030" w14:textId="77777777" w:rsidR="00556604" w:rsidRDefault="00556604" w:rsidP="00E07792">
      <w:pPr>
        <w:pStyle w:val="ListParagraph"/>
      </w:pPr>
    </w:p>
    <w:p w14:paraId="0AE1DF6D" w14:textId="5DAF0A62" w:rsidR="0036580C" w:rsidRDefault="0036580C">
      <w:pPr>
        <w:widowControl/>
        <w:spacing w:before="0" w:after="0" w:line="240" w:lineRule="auto"/>
        <w:ind w:right="0"/>
        <w:rPr>
          <w:rFonts w:ascii="Calibri" w:eastAsia="Calibri" w:hAnsi="Calibri"/>
          <w:b/>
          <w:sz w:val="22"/>
          <w:szCs w:val="22"/>
          <w:u w:val="single"/>
        </w:rPr>
      </w:pPr>
    </w:p>
    <w:p w14:paraId="4B622CC2" w14:textId="19C1ADC4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3419B880" w14:textId="77777777" w:rsidR="00E07792" w:rsidRDefault="00E07792" w:rsidP="009F1039">
      <w:r>
        <w:t xml:space="preserve">Create the following components as per the specification provided below. </w:t>
      </w:r>
    </w:p>
    <w:p w14:paraId="6A861663" w14:textId="2AA10FA2" w:rsidR="009F1039" w:rsidRPr="009F1039" w:rsidRDefault="009F1039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 w:rsidRPr="009F1039">
        <w:rPr>
          <w:u w:val="single"/>
        </w:rPr>
        <w:t>ScheduleRideComponent</w:t>
      </w:r>
      <w:proofErr w:type="spellEnd"/>
    </w:p>
    <w:p w14:paraId="69EFABDC" w14:textId="77B37D2C" w:rsidR="009F1039" w:rsidRDefault="009F1039" w:rsidP="00395FDC">
      <w:pPr>
        <w:pStyle w:val="ListParagraph"/>
        <w:numPr>
          <w:ilvl w:val="0"/>
          <w:numId w:val="60"/>
        </w:numPr>
      </w:pPr>
      <w:r>
        <w:t>Create a component which will allow the motorists to create a new ride</w:t>
      </w:r>
    </w:p>
    <w:p w14:paraId="3218AD0C" w14:textId="1B4BE7F2" w:rsidR="009F1039" w:rsidRDefault="009F1039" w:rsidP="00395FDC">
      <w:pPr>
        <w:pStyle w:val="ListParagraph"/>
        <w:numPr>
          <w:ilvl w:val="0"/>
          <w:numId w:val="60"/>
        </w:numPr>
      </w:pPr>
      <w:r>
        <w:t>The component should allow motorist to select the from and to distances from a dropdown list</w:t>
      </w:r>
    </w:p>
    <w:p w14:paraId="3BD5FCB1" w14:textId="153C5F44" w:rsidR="009F1039" w:rsidRDefault="009F1039" w:rsidP="00395FDC">
      <w:pPr>
        <w:pStyle w:val="ListParagraph"/>
        <w:numPr>
          <w:ilvl w:val="0"/>
          <w:numId w:val="60"/>
        </w:numPr>
      </w:pPr>
      <w:r>
        <w:t>Once they choose the distance then the fare amount should be auto-calculated and displayed</w:t>
      </w:r>
    </w:p>
    <w:p w14:paraId="4A0DF9FE" w14:textId="32295F93" w:rsidR="009F1039" w:rsidRDefault="009F1039" w:rsidP="00395FDC">
      <w:pPr>
        <w:pStyle w:val="ListParagraph"/>
        <w:numPr>
          <w:ilvl w:val="0"/>
          <w:numId w:val="60"/>
        </w:numPr>
      </w:pPr>
      <w:r>
        <w:t>They should also be allowed to select the ride date and time and the number of passengers they intend to onboard during the ride</w:t>
      </w:r>
    </w:p>
    <w:p w14:paraId="78A3776C" w14:textId="67E33BA5" w:rsidR="009F1039" w:rsidRDefault="009F1039" w:rsidP="00395FDC">
      <w:pPr>
        <w:pStyle w:val="ListParagraph"/>
        <w:numPr>
          <w:ilvl w:val="0"/>
          <w:numId w:val="60"/>
        </w:numPr>
      </w:pPr>
      <w:r>
        <w:t>Once all details are validated then the form must be submitted and an acknowledgement should be displayed</w:t>
      </w:r>
    </w:p>
    <w:p w14:paraId="7654F6B6" w14:textId="1F6E17B8" w:rsidR="009F1039" w:rsidRDefault="009F1039" w:rsidP="00395FDC">
      <w:pPr>
        <w:pStyle w:val="ListParagraph"/>
        <w:numPr>
          <w:ilvl w:val="0"/>
          <w:numId w:val="60"/>
        </w:numPr>
      </w:pPr>
      <w:r>
        <w:t>Provide a navigation to component for motorists via navbar</w:t>
      </w:r>
    </w:p>
    <w:p w14:paraId="3489A43A" w14:textId="77777777" w:rsidR="009F1039" w:rsidRDefault="009F1039" w:rsidP="009F1039">
      <w:pPr>
        <w:pStyle w:val="ListParagraph"/>
        <w:ind w:left="1080"/>
      </w:pPr>
    </w:p>
    <w:p w14:paraId="097BA7DB" w14:textId="343A5B2D" w:rsidR="009F1039" w:rsidRPr="003A3D78" w:rsidRDefault="009F1039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 w:rsidRPr="003A3D78">
        <w:rPr>
          <w:u w:val="single"/>
        </w:rPr>
        <w:t>SearchRidesComponent</w:t>
      </w:r>
      <w:proofErr w:type="spellEnd"/>
    </w:p>
    <w:p w14:paraId="7DB56D98" w14:textId="24E6CAB0" w:rsidR="009F1039" w:rsidRDefault="009F1039" w:rsidP="00395FDC">
      <w:pPr>
        <w:pStyle w:val="ListParagraph"/>
        <w:numPr>
          <w:ilvl w:val="0"/>
          <w:numId w:val="61"/>
        </w:numPr>
      </w:pPr>
      <w:r>
        <w:t>Design a search ride component which should be accessed by riders using the navigation bar</w:t>
      </w:r>
    </w:p>
    <w:p w14:paraId="128C2151" w14:textId="59C389EC" w:rsidR="009F1039" w:rsidRDefault="009F1039" w:rsidP="00395FDC">
      <w:pPr>
        <w:pStyle w:val="ListParagraph"/>
        <w:numPr>
          <w:ilvl w:val="0"/>
          <w:numId w:val="61"/>
        </w:numPr>
      </w:pPr>
      <w:r>
        <w:t>The component should allow the users to select the from and to distances from a dropdown</w:t>
      </w:r>
    </w:p>
    <w:p w14:paraId="55B3474F" w14:textId="137C9C3B" w:rsidR="009F1039" w:rsidRDefault="009F1039" w:rsidP="00395FDC">
      <w:pPr>
        <w:pStyle w:val="ListParagraph"/>
        <w:numPr>
          <w:ilvl w:val="0"/>
          <w:numId w:val="61"/>
        </w:numPr>
      </w:pPr>
      <w:r>
        <w:t xml:space="preserve">All available rides for the given distance should be displayed as bootstrap cards with a book button which navigates to </w:t>
      </w:r>
      <w:proofErr w:type="spellStart"/>
      <w:r>
        <w:t>bookride</w:t>
      </w:r>
      <w:proofErr w:type="spellEnd"/>
      <w:r>
        <w:t xml:space="preserve"> component</w:t>
      </w:r>
    </w:p>
    <w:p w14:paraId="3D8F15F9" w14:textId="7E8D5802" w:rsidR="009F1039" w:rsidRDefault="00003207" w:rsidP="00395FDC">
      <w:pPr>
        <w:pStyle w:val="ListParagraph"/>
        <w:numPr>
          <w:ilvl w:val="0"/>
          <w:numId w:val="61"/>
        </w:numPr>
      </w:pPr>
      <w:r>
        <w:t>User should also be allowed to filter the rides based on minimum and maximum fare amount using a range slider</w:t>
      </w:r>
    </w:p>
    <w:p w14:paraId="030A90E3" w14:textId="77777777" w:rsidR="007317C7" w:rsidRDefault="007317C7" w:rsidP="007317C7">
      <w:pPr>
        <w:pStyle w:val="ListParagraph"/>
        <w:ind w:left="1080"/>
      </w:pPr>
    </w:p>
    <w:p w14:paraId="5A7855DC" w14:textId="0ED1AA0F" w:rsidR="007317C7" w:rsidRPr="007317C7" w:rsidRDefault="007317C7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 w:rsidRPr="007317C7">
        <w:rPr>
          <w:u w:val="single"/>
        </w:rPr>
        <w:t>BookRideComponent</w:t>
      </w:r>
      <w:proofErr w:type="spellEnd"/>
    </w:p>
    <w:p w14:paraId="1C75A86A" w14:textId="6254941F" w:rsidR="007317C7" w:rsidRDefault="003A3D78" w:rsidP="00395FDC">
      <w:pPr>
        <w:pStyle w:val="ListParagraph"/>
        <w:numPr>
          <w:ilvl w:val="1"/>
          <w:numId w:val="59"/>
        </w:numPr>
        <w:ind w:left="1134"/>
      </w:pPr>
      <w:r>
        <w:lastRenderedPageBreak/>
        <w:t>Develop a book ride component which can be navigated to from search rides component</w:t>
      </w:r>
    </w:p>
    <w:p w14:paraId="6C99C62D" w14:textId="1E3F2819" w:rsidR="003A3D78" w:rsidRDefault="003A3D78" w:rsidP="00395FDC">
      <w:pPr>
        <w:pStyle w:val="ListParagraph"/>
        <w:numPr>
          <w:ilvl w:val="1"/>
          <w:numId w:val="59"/>
        </w:numPr>
        <w:ind w:left="1134"/>
      </w:pPr>
      <w:r>
        <w:t>It should allow users to choose a payment option and the number of seats they intent to reserve.</w:t>
      </w:r>
    </w:p>
    <w:p w14:paraId="61C35921" w14:textId="77F20A24" w:rsidR="003A3D78" w:rsidRDefault="003A3D78" w:rsidP="00395FDC">
      <w:pPr>
        <w:pStyle w:val="ListParagraph"/>
        <w:numPr>
          <w:ilvl w:val="1"/>
          <w:numId w:val="59"/>
        </w:numPr>
        <w:ind w:left="1134"/>
      </w:pPr>
      <w:r>
        <w:t>Once the booking is confirmed display an acknowledgement along with booking id.</w:t>
      </w:r>
    </w:p>
    <w:p w14:paraId="5C422D18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71C8CD81" w14:textId="77777777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4D8B9DA1" w:rsidR="00E07792" w:rsidRDefault="00E07792" w:rsidP="00395FDC">
      <w:pPr>
        <w:pStyle w:val="ListParagraph"/>
        <w:numPr>
          <w:ilvl w:val="0"/>
          <w:numId w:val="37"/>
        </w:numPr>
      </w:pPr>
      <w:r>
        <w:t xml:space="preserve">Create a data service in the font-end application which will communicate with the </w:t>
      </w:r>
      <w:r w:rsidR="003150A0">
        <w:t>m</w:t>
      </w:r>
      <w:r w:rsidR="00627173">
        <w:t>icro services</w:t>
      </w:r>
      <w:r>
        <w:t>.</w:t>
      </w:r>
    </w:p>
    <w:p w14:paraId="1E3AF7F4" w14:textId="77777777" w:rsidR="001C4B87" w:rsidRDefault="00E07792" w:rsidP="00395FDC">
      <w:pPr>
        <w:pStyle w:val="ListParagraph"/>
        <w:numPr>
          <w:ilvl w:val="0"/>
          <w:numId w:val="37"/>
        </w:numPr>
      </w:pPr>
      <w:r>
        <w:t>Use the data service in the components to make them interact with the API</w:t>
      </w:r>
    </w:p>
    <w:p w14:paraId="211182D3" w14:textId="5747167E" w:rsidR="00E07792" w:rsidRDefault="00E07792" w:rsidP="00395FDC">
      <w:pPr>
        <w:pStyle w:val="ListParagraph"/>
        <w:numPr>
          <w:ilvl w:val="0"/>
          <w:numId w:val="37"/>
        </w:numPr>
      </w:pPr>
      <w:r>
        <w:t>Valid error messages should be shown based on various response status codes received form the API</w:t>
      </w:r>
    </w:p>
    <w:p w14:paraId="5BBE65EF" w14:textId="1D5F10A5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6403340"/>
      <w:r>
        <w:rPr>
          <w:rFonts w:ascii="Calibri" w:hAnsi="Calibri"/>
          <w:b/>
        </w:rPr>
        <w:t xml:space="preserve">Module – </w:t>
      </w:r>
      <w:r w:rsidR="000A3067">
        <w:rPr>
          <w:rFonts w:ascii="Calibri" w:hAnsi="Calibri"/>
          <w:b/>
        </w:rPr>
        <w:t>Incident management</w:t>
      </w:r>
      <w:bookmarkEnd w:id="23"/>
    </w:p>
    <w:p w14:paraId="32596F98" w14:textId="3B48E5A2" w:rsidR="00E07792" w:rsidRDefault="00E656C3" w:rsidP="00E07792">
      <w:r>
        <w:t xml:space="preserve">During a ride, if there is any unfortunate incident like accident or quarrel with a fellow passenger, </w:t>
      </w:r>
      <w:proofErr w:type="spellStart"/>
      <w:r>
        <w:t>etc</w:t>
      </w:r>
      <w:proofErr w:type="spellEnd"/>
      <w:r>
        <w:t>, then the services provided by this module can be availed.</w:t>
      </w:r>
    </w:p>
    <w:p w14:paraId="2DF8C276" w14:textId="0FB13804" w:rsidR="00E656C3" w:rsidRDefault="00E656C3" w:rsidP="00395FDC">
      <w:pPr>
        <w:pStyle w:val="ListParagraph"/>
        <w:numPr>
          <w:ilvl w:val="0"/>
          <w:numId w:val="62"/>
        </w:numPr>
      </w:pPr>
      <w:r>
        <w:t>It will allow the users to create a new incident</w:t>
      </w:r>
    </w:p>
    <w:p w14:paraId="212B282E" w14:textId="310C73CD" w:rsidR="00E656C3" w:rsidRDefault="00E656C3" w:rsidP="00395FDC">
      <w:pPr>
        <w:pStyle w:val="ListParagraph"/>
        <w:numPr>
          <w:ilvl w:val="0"/>
          <w:numId w:val="62"/>
        </w:numPr>
      </w:pPr>
      <w:r>
        <w:t>Track an incident</w:t>
      </w:r>
    </w:p>
    <w:p w14:paraId="22AF102E" w14:textId="45C35710" w:rsidR="00E656C3" w:rsidRDefault="00E656C3" w:rsidP="00395FDC">
      <w:pPr>
        <w:pStyle w:val="ListParagraph"/>
        <w:numPr>
          <w:ilvl w:val="0"/>
          <w:numId w:val="62"/>
        </w:numPr>
      </w:pPr>
      <w:r>
        <w:t>Update the investigation details into the system</w:t>
      </w:r>
    </w:p>
    <w:p w14:paraId="13F22BDC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 w:rsidP="00395FDC">
      <w:pPr>
        <w:pStyle w:val="ListParagraph"/>
        <w:numPr>
          <w:ilvl w:val="0"/>
          <w:numId w:val="38"/>
        </w:numPr>
      </w:pPr>
      <w:r w:rsidRPr="002D5F62">
        <w:t>Design a data base as per the following ER diagram provided.</w:t>
      </w:r>
    </w:p>
    <w:p w14:paraId="5971DA0C" w14:textId="40C45691" w:rsidR="00D07BBC" w:rsidRDefault="00E656C3" w:rsidP="00D07BBC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4739D06B" wp14:editId="31308AFD">
            <wp:extent cx="3902346" cy="2011317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9135" cy="201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0F0" w14:textId="1A1F4A0E" w:rsidR="00D07BBC" w:rsidRDefault="00D07BBC" w:rsidP="00D07BBC">
      <w:pPr>
        <w:pStyle w:val="Caption"/>
        <w:jc w:val="center"/>
        <w:rPr>
          <w:sz w:val="16"/>
        </w:rPr>
      </w:pPr>
      <w:r w:rsidRPr="000E7D4A">
        <w:rPr>
          <w:sz w:val="16"/>
        </w:rPr>
        <w:t xml:space="preserve">Figure </w:t>
      </w:r>
      <w:r w:rsidRPr="000E7D4A">
        <w:rPr>
          <w:sz w:val="16"/>
        </w:rPr>
        <w:fldChar w:fldCharType="begin"/>
      </w:r>
      <w:r w:rsidRPr="000E7D4A">
        <w:rPr>
          <w:sz w:val="16"/>
        </w:rPr>
        <w:instrText xml:space="preserve"> SEQ Figure \* ARABIC </w:instrText>
      </w:r>
      <w:r w:rsidRPr="000E7D4A">
        <w:rPr>
          <w:sz w:val="16"/>
        </w:rPr>
        <w:fldChar w:fldCharType="separate"/>
      </w:r>
      <w:r w:rsidRPr="000E7D4A">
        <w:rPr>
          <w:noProof/>
          <w:sz w:val="16"/>
        </w:rPr>
        <w:t>6</w:t>
      </w:r>
      <w:r w:rsidRPr="000E7D4A">
        <w:rPr>
          <w:sz w:val="16"/>
        </w:rPr>
        <w:fldChar w:fldCharType="end"/>
      </w:r>
      <w:r w:rsidRPr="000E7D4A">
        <w:rPr>
          <w:sz w:val="16"/>
        </w:rPr>
        <w:t xml:space="preserve"> : ER Diagram - Transportation Service</w:t>
      </w:r>
    </w:p>
    <w:p w14:paraId="71EFE79D" w14:textId="254E1A81" w:rsidR="00E656C3" w:rsidRDefault="00E656C3" w:rsidP="00395FDC">
      <w:pPr>
        <w:pStyle w:val="ListParagraph"/>
        <w:numPr>
          <w:ilvl w:val="0"/>
          <w:numId w:val="38"/>
        </w:numPr>
      </w:pPr>
      <w:proofErr w:type="spellStart"/>
      <w:r>
        <w:t>Enfore</w:t>
      </w:r>
      <w:proofErr w:type="spellEnd"/>
      <w:r>
        <w:t xml:space="preserve"> the following constraints along with primary and foreign keys</w:t>
      </w:r>
    </w:p>
    <w:p w14:paraId="405B8547" w14:textId="6C5A98A8" w:rsidR="00E656C3" w:rsidRDefault="00E656C3" w:rsidP="00395FDC">
      <w:pPr>
        <w:pStyle w:val="ListParagraph"/>
        <w:numPr>
          <w:ilvl w:val="1"/>
          <w:numId w:val="38"/>
        </w:numPr>
      </w:pPr>
      <w:r>
        <w:t>Report date should not be a future date</w:t>
      </w:r>
    </w:p>
    <w:p w14:paraId="2E50C9CD" w14:textId="127A2BA8" w:rsidR="00E656C3" w:rsidRDefault="00E656C3" w:rsidP="00395FDC">
      <w:pPr>
        <w:pStyle w:val="ListParagraph"/>
        <w:numPr>
          <w:ilvl w:val="1"/>
          <w:numId w:val="38"/>
        </w:numPr>
      </w:pPr>
      <w:r>
        <w:t>Incident date can be today or a past date only</w:t>
      </w:r>
    </w:p>
    <w:p w14:paraId="6C7653CF" w14:textId="00900D3C" w:rsidR="00E656C3" w:rsidRDefault="00E656C3" w:rsidP="00395FDC">
      <w:pPr>
        <w:pStyle w:val="ListParagraph"/>
        <w:numPr>
          <w:ilvl w:val="1"/>
          <w:numId w:val="38"/>
        </w:numPr>
      </w:pPr>
      <w:r>
        <w:t xml:space="preserve">Status for incident should be pending/closed. </w:t>
      </w:r>
    </w:p>
    <w:p w14:paraId="1440447C" w14:textId="31587583" w:rsidR="00E656C3" w:rsidRDefault="00E656C3" w:rsidP="00395FDC">
      <w:pPr>
        <w:pStyle w:val="ListParagraph"/>
        <w:numPr>
          <w:ilvl w:val="1"/>
          <w:numId w:val="38"/>
        </w:numPr>
      </w:pPr>
      <w:r>
        <w:t>Pending should be the default value for status.</w:t>
      </w:r>
    </w:p>
    <w:p w14:paraId="33BD4B15" w14:textId="00AEEAEC" w:rsidR="00AF6335" w:rsidRPr="00E656C3" w:rsidRDefault="00AF6335" w:rsidP="00AF6335">
      <w:r w:rsidRPr="00AF6335">
        <w:rPr>
          <w:b/>
          <w:u w:val="single"/>
        </w:rPr>
        <w:t>Note</w:t>
      </w:r>
      <w:r>
        <w:t xml:space="preserve">: Feed the data into the </w:t>
      </w:r>
      <w:proofErr w:type="spellStart"/>
      <w:r>
        <w:t>IncidentTypes</w:t>
      </w:r>
      <w:proofErr w:type="spellEnd"/>
      <w:r>
        <w:t xml:space="preserve"> table when the application starts</w:t>
      </w:r>
    </w:p>
    <w:p w14:paraId="2BE8C4EF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1BD7D5E6" w14:textId="77777777" w:rsidR="00E07792" w:rsidRDefault="00E07792" w:rsidP="00395FDC">
      <w:pPr>
        <w:pStyle w:val="ListParagraph"/>
        <w:numPr>
          <w:ilvl w:val="0"/>
          <w:numId w:val="39"/>
        </w:numPr>
      </w:pPr>
      <w:r>
        <w:t xml:space="preserve">Create a library project and add ORM support into it. </w:t>
      </w:r>
    </w:p>
    <w:p w14:paraId="2E9066F3" w14:textId="77777777" w:rsidR="00CB57A2" w:rsidRDefault="00CB57A2" w:rsidP="00395FDC">
      <w:pPr>
        <w:pStyle w:val="ListParagraph"/>
        <w:numPr>
          <w:ilvl w:val="0"/>
          <w:numId w:val="39"/>
        </w:numPr>
      </w:pPr>
      <w:r>
        <w:lastRenderedPageBreak/>
        <w:t xml:space="preserve">Use the ORM to map the entities to database as per the ER diagram provided. </w:t>
      </w:r>
    </w:p>
    <w:p w14:paraId="48E50F50" w14:textId="0E9BD257" w:rsidR="00E07792" w:rsidRDefault="00E07792" w:rsidP="00395FDC">
      <w:pPr>
        <w:pStyle w:val="ListParagraph"/>
        <w:numPr>
          <w:ilvl w:val="0"/>
          <w:numId w:val="39"/>
        </w:numPr>
      </w:pPr>
      <w:r>
        <w:t>Use repository per entity pattern and generate the repositories to perform the following operations</w:t>
      </w:r>
    </w:p>
    <w:p w14:paraId="7837F33B" w14:textId="304A59D7" w:rsidR="006738E2" w:rsidRDefault="006738E2" w:rsidP="00395FDC">
      <w:pPr>
        <w:pStyle w:val="ListParagraph"/>
        <w:numPr>
          <w:ilvl w:val="1"/>
          <w:numId w:val="39"/>
        </w:numPr>
      </w:pPr>
      <w:r>
        <w:t>Return the available incident types</w:t>
      </w:r>
    </w:p>
    <w:p w14:paraId="157B2515" w14:textId="5FC6881C" w:rsidR="006738E2" w:rsidRDefault="006738E2" w:rsidP="00395FDC">
      <w:pPr>
        <w:pStyle w:val="ListParagraph"/>
        <w:numPr>
          <w:ilvl w:val="1"/>
          <w:numId w:val="39"/>
        </w:numPr>
      </w:pPr>
      <w:r>
        <w:t>Insert a new incident</w:t>
      </w:r>
    </w:p>
    <w:p w14:paraId="2F656453" w14:textId="30427079" w:rsidR="006738E2" w:rsidRDefault="006738E2" w:rsidP="00395FDC">
      <w:pPr>
        <w:pStyle w:val="ListParagraph"/>
        <w:numPr>
          <w:ilvl w:val="1"/>
          <w:numId w:val="39"/>
        </w:numPr>
      </w:pPr>
      <w:r>
        <w:t>Return all pending incidents</w:t>
      </w:r>
    </w:p>
    <w:p w14:paraId="3A56D552" w14:textId="5750AC39" w:rsidR="006738E2" w:rsidRDefault="006738E2" w:rsidP="00395FDC">
      <w:pPr>
        <w:pStyle w:val="ListParagraph"/>
        <w:numPr>
          <w:ilvl w:val="1"/>
          <w:numId w:val="39"/>
        </w:numPr>
      </w:pPr>
      <w:r>
        <w:t>Return an incident by id</w:t>
      </w:r>
    </w:p>
    <w:p w14:paraId="4F9D0EE1" w14:textId="105A094D" w:rsidR="006738E2" w:rsidRDefault="006738E2" w:rsidP="00395FDC">
      <w:pPr>
        <w:pStyle w:val="ListParagraph"/>
        <w:numPr>
          <w:ilvl w:val="1"/>
          <w:numId w:val="39"/>
        </w:numPr>
      </w:pPr>
      <w:r>
        <w:t>Update an incident details</w:t>
      </w:r>
    </w:p>
    <w:p w14:paraId="0AE100B7" w14:textId="77777777" w:rsidR="006C64E6" w:rsidRDefault="006C64E6" w:rsidP="006C64E6">
      <w:pPr>
        <w:pStyle w:val="ListParagraph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Develop a library which reference the Data Access Library project created earlier</w:t>
      </w:r>
    </w:p>
    <w:p w14:paraId="715236FD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Use dependency injection to in service classes to inject the required repositories.</w:t>
      </w:r>
    </w:p>
    <w:p w14:paraId="01015A76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Create the service classes following the single responsibility principle which perform the given operations as follows </w:t>
      </w:r>
    </w:p>
    <w:p w14:paraId="69238E0F" w14:textId="7173FD38" w:rsidR="006738E2" w:rsidRDefault="006738E2" w:rsidP="00395FDC">
      <w:pPr>
        <w:pStyle w:val="ListParagraph"/>
        <w:numPr>
          <w:ilvl w:val="1"/>
          <w:numId w:val="40"/>
        </w:numPr>
      </w:pPr>
      <w:r>
        <w:t>Get the incident types</w:t>
      </w:r>
    </w:p>
    <w:p w14:paraId="140DD368" w14:textId="131079DB" w:rsidR="006738E2" w:rsidRDefault="006738E2" w:rsidP="00395FDC">
      <w:pPr>
        <w:pStyle w:val="ListParagraph"/>
        <w:numPr>
          <w:ilvl w:val="1"/>
          <w:numId w:val="40"/>
        </w:numPr>
      </w:pPr>
      <w:r>
        <w:t xml:space="preserve">Calculate the </w:t>
      </w:r>
      <w:proofErr w:type="spellStart"/>
      <w:r>
        <w:t>ResolutionETA</w:t>
      </w:r>
      <w:proofErr w:type="spellEnd"/>
    </w:p>
    <w:p w14:paraId="09C62F47" w14:textId="27DDF74F" w:rsidR="006738E2" w:rsidRDefault="006738E2" w:rsidP="00395FDC">
      <w:pPr>
        <w:pStyle w:val="ListParagraph"/>
        <w:numPr>
          <w:ilvl w:val="1"/>
          <w:numId w:val="40"/>
        </w:numPr>
      </w:pPr>
      <w:r>
        <w:t>Add new incident</w:t>
      </w:r>
    </w:p>
    <w:p w14:paraId="7A1F8FD6" w14:textId="114EB0A8" w:rsidR="006738E2" w:rsidRDefault="006738E2" w:rsidP="00395FDC">
      <w:pPr>
        <w:pStyle w:val="ListParagraph"/>
        <w:numPr>
          <w:ilvl w:val="1"/>
          <w:numId w:val="40"/>
        </w:numPr>
      </w:pPr>
      <w:r>
        <w:t>Get pending incidents</w:t>
      </w:r>
    </w:p>
    <w:p w14:paraId="09656134" w14:textId="14C6E951" w:rsidR="006738E2" w:rsidRDefault="006738E2" w:rsidP="00395FDC">
      <w:pPr>
        <w:pStyle w:val="ListParagraph"/>
        <w:numPr>
          <w:ilvl w:val="1"/>
          <w:numId w:val="40"/>
        </w:numPr>
      </w:pPr>
      <w:r>
        <w:t>Get incident by Id</w:t>
      </w:r>
    </w:p>
    <w:p w14:paraId="12DBC951" w14:textId="2DF18771" w:rsidR="006738E2" w:rsidRDefault="006738E2" w:rsidP="00395FDC">
      <w:pPr>
        <w:pStyle w:val="ListParagraph"/>
        <w:numPr>
          <w:ilvl w:val="1"/>
          <w:numId w:val="40"/>
        </w:numPr>
      </w:pPr>
      <w:r>
        <w:t>Update incident report</w:t>
      </w:r>
    </w:p>
    <w:p w14:paraId="71CBFDC9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Following business rules must be implemented as part of the business service class</w:t>
      </w:r>
    </w:p>
    <w:p w14:paraId="25E5CAAD" w14:textId="371F3D5F" w:rsidR="006738E2" w:rsidRDefault="006738E2" w:rsidP="00395FDC">
      <w:pPr>
        <w:pStyle w:val="ListParagraph"/>
        <w:numPr>
          <w:ilvl w:val="1"/>
          <w:numId w:val="40"/>
        </w:numPr>
      </w:pPr>
      <w:r>
        <w:t xml:space="preserve">When a new incident is created an Incident ID should be auto-generated in the format as – </w:t>
      </w:r>
      <w:proofErr w:type="spellStart"/>
      <w:r>
        <w:t>xxxx-xxxx</w:t>
      </w:r>
      <w:proofErr w:type="spellEnd"/>
      <w:r>
        <w:t>. The first 4 letters should be year of incident followed by 4 digit unique number</w:t>
      </w:r>
    </w:p>
    <w:p w14:paraId="448246EB" w14:textId="50CB837F" w:rsidR="006738E2" w:rsidRDefault="006738E2" w:rsidP="00395FDC">
      <w:pPr>
        <w:pStyle w:val="ListParagraph"/>
        <w:numPr>
          <w:ilvl w:val="1"/>
          <w:numId w:val="40"/>
        </w:numPr>
      </w:pPr>
      <w:proofErr w:type="spellStart"/>
      <w:r>
        <w:t>ResolutionETA</w:t>
      </w:r>
      <w:proofErr w:type="spellEnd"/>
      <w:r>
        <w:t xml:space="preserve"> should be auto-calculated</w:t>
      </w:r>
    </w:p>
    <w:p w14:paraId="155DAF1E" w14:textId="7160C1B3" w:rsidR="00E07792" w:rsidRDefault="006738E2" w:rsidP="00395FDC">
      <w:pPr>
        <w:pStyle w:val="ListParagraph"/>
        <w:numPr>
          <w:ilvl w:val="1"/>
          <w:numId w:val="40"/>
        </w:numPr>
      </w:pPr>
      <w:r>
        <w:t>A user should only be allowed to report an incident within 2 days of the actual incident. If a user tries to report an incident after 2 days, raise a user-defined exception as “</w:t>
      </w:r>
      <w:proofErr w:type="spellStart"/>
      <w:r>
        <w:t>CannotReportIncidentException</w:t>
      </w:r>
      <w:proofErr w:type="spellEnd"/>
      <w:r>
        <w:t>”</w:t>
      </w:r>
    </w:p>
    <w:p w14:paraId="43E980C8" w14:textId="6FFE50FE" w:rsidR="00A27F0F" w:rsidRDefault="00A27F0F" w:rsidP="00395FDC">
      <w:pPr>
        <w:pStyle w:val="ListParagraph"/>
        <w:numPr>
          <w:ilvl w:val="1"/>
          <w:numId w:val="40"/>
        </w:numPr>
      </w:pPr>
      <w:r>
        <w:t>A user cannot file more than 1 incident for a given booking id</w:t>
      </w:r>
    </w:p>
    <w:p w14:paraId="4613C1B4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7EFAEBE1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Create a new Unit test project to test the service classes created in business logic layers</w:t>
      </w:r>
    </w:p>
    <w:p w14:paraId="7B38209A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Mock all the repositories using a mocking framework.</w:t>
      </w:r>
    </w:p>
    <w:p w14:paraId="6218D911" w14:textId="77777777" w:rsidR="00E07792" w:rsidRDefault="00E07792" w:rsidP="00E07792">
      <w:pPr>
        <w:pStyle w:val="ListParagraph"/>
      </w:pP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Create a API project which references the business logic layer created earlier</w:t>
      </w:r>
    </w:p>
    <w:p w14:paraId="68C43553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Implement service documentation using swagger</w:t>
      </w:r>
    </w:p>
    <w:p w14:paraId="4A3EA105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45AD55E0" w14:textId="3FBCF22C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846F8D">
        <w:rPr>
          <w:noProof/>
          <w:sz w:val="16"/>
        </w:rPr>
        <w:t>20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Incident Management - End </w:t>
      </w:r>
      <w:proofErr w:type="gramStart"/>
      <w:r w:rsidRPr="00AC7C91">
        <w:rPr>
          <w:sz w:val="16"/>
        </w:rPr>
        <w:t>point  -</w:t>
      </w:r>
      <w:proofErr w:type="gramEnd"/>
      <w:r w:rsidRPr="00AC7C91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09A0181F" w:rsidR="00E07792" w:rsidRPr="009D763B" w:rsidRDefault="006738E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6738E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6738E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6738E2">
              <w:rPr>
                <w:rFonts w:ascii="Arial" w:hAnsi="Arial" w:cs="Arial"/>
                <w:sz w:val="20"/>
                <w:szCs w:val="20"/>
              </w:rPr>
              <w:t>/incidents/types</w:t>
            </w:r>
          </w:p>
        </w:tc>
      </w:tr>
      <w:tr w:rsidR="00E07792" w14:paraId="34A7A87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5DCA001A" w:rsidR="00E07792" w:rsidRPr="009D763B" w:rsidRDefault="006738E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0505D6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User Role</w:t>
            </w:r>
          </w:p>
        </w:tc>
        <w:tc>
          <w:tcPr>
            <w:tcW w:w="6269" w:type="dxa"/>
          </w:tcPr>
          <w:p w14:paraId="73A466BA" w14:textId="2972D10B" w:rsidR="00E07792" w:rsidRPr="009D763B" w:rsidRDefault="006738E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Registered users</w:t>
            </w:r>
          </w:p>
        </w:tc>
      </w:tr>
      <w:tr w:rsidR="00E07792" w14:paraId="518A216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34CA668B" w:rsidR="00E07792" w:rsidRPr="009D763B" w:rsidRDefault="006738E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53CCAA47" w:rsidR="00E07792" w:rsidRPr="009D763B" w:rsidRDefault="006738E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user should be able to choose an incident type while filing a new incident report</w:t>
            </w:r>
          </w:p>
        </w:tc>
      </w:tr>
      <w:tr w:rsidR="00E07792" w14:paraId="0193D96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124F83F4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7792" w14:paraId="7988A8E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6DAD4014" w:rsidR="00E07792" w:rsidRPr="009D763B" w:rsidRDefault="006738E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IncidentTypeDTOs</w:t>
            </w:r>
            <w:proofErr w:type="spellEnd"/>
          </w:p>
        </w:tc>
      </w:tr>
    </w:tbl>
    <w:p w14:paraId="0EAE3C5A" w14:textId="77777777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65C2BA76" w14:textId="45C3432F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846F8D">
        <w:rPr>
          <w:noProof/>
          <w:sz w:val="16"/>
        </w:rPr>
        <w:t>21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Inci</w:t>
      </w:r>
      <w:r>
        <w:rPr>
          <w:sz w:val="16"/>
        </w:rPr>
        <w:t xml:space="preserve">dent Management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A15F6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1527AB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39F874A" w14:textId="7295EAFA" w:rsidR="006738E2" w:rsidRPr="009D763B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6738E2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6738E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6738E2">
              <w:rPr>
                <w:rFonts w:ascii="Arial" w:hAnsi="Arial" w:cs="Arial"/>
                <w:sz w:val="20"/>
                <w:szCs w:val="20"/>
              </w:rPr>
              <w:t>/incidents/report</w:t>
            </w:r>
          </w:p>
        </w:tc>
      </w:tr>
      <w:tr w:rsidR="006738E2" w14:paraId="7935BD8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94EED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79AD04C" w14:textId="7C647C2B" w:rsidR="006738E2" w:rsidRPr="009D763B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6738E2" w14:paraId="3B586B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B621D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3E127E" w14:textId="3ABF2980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Registered users</w:t>
            </w:r>
          </w:p>
        </w:tc>
      </w:tr>
      <w:tr w:rsidR="006738E2" w14:paraId="165FEA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A24C84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249475" w14:textId="52A7F3EF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4B9EA7E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8AA775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EB1F206" w14:textId="1045E8E6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Any registered user of the system should be able to report an incident happened during their ride</w:t>
            </w:r>
          </w:p>
        </w:tc>
      </w:tr>
      <w:tr w:rsidR="006738E2" w14:paraId="46E0B0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09CD7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BF526DD" w14:textId="6504878F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NewIncidentDTO</w:t>
            </w:r>
            <w:proofErr w:type="spellEnd"/>
          </w:p>
        </w:tc>
      </w:tr>
      <w:tr w:rsidR="006738E2" w14:paraId="52C9AE69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CD9173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51B641" w14:textId="79D16824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and incident id</w:t>
            </w:r>
          </w:p>
        </w:tc>
      </w:tr>
    </w:tbl>
    <w:p w14:paraId="1833F57F" w14:textId="4EBDEC10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846F8D">
        <w:rPr>
          <w:noProof/>
          <w:sz w:val="16"/>
        </w:rPr>
        <w:t>22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Inci</w:t>
      </w:r>
      <w:r>
        <w:rPr>
          <w:sz w:val="16"/>
        </w:rPr>
        <w:t xml:space="preserve">dent Management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87409B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8DBC73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276F3CE" w14:textId="2067D348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27F0F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27F0F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A27F0F">
              <w:rPr>
                <w:rFonts w:ascii="Arial" w:hAnsi="Arial" w:cs="Arial"/>
                <w:sz w:val="20"/>
                <w:szCs w:val="20"/>
              </w:rPr>
              <w:t>/incidents</w:t>
            </w:r>
          </w:p>
        </w:tc>
      </w:tr>
      <w:tr w:rsidR="006738E2" w14:paraId="21B95D2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6A5903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99720E" w14:textId="4A21398A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0CA124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F37616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9FB9A0" w14:textId="77A936D3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</w:t>
            </w:r>
          </w:p>
        </w:tc>
      </w:tr>
      <w:tr w:rsidR="006738E2" w14:paraId="26CCEB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0F0D4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57DD122" w14:textId="31A938BC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154FD1D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0F69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481DEDE" w14:textId="77777777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security head will use this endpoint to fetch all the pending incident from the system sorted in order of incident report date</w:t>
            </w:r>
          </w:p>
        </w:tc>
      </w:tr>
      <w:tr w:rsidR="006738E2" w14:paraId="2C547E2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2316A1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BEBC8F" w14:textId="77777777" w:rsidR="006738E2" w:rsidRPr="009D763B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38E2" w14:paraId="55A163F2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077C36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912E13" w14:textId="43F25658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IncidentsDTOs</w:t>
            </w:r>
            <w:proofErr w:type="spellEnd"/>
          </w:p>
        </w:tc>
      </w:tr>
    </w:tbl>
    <w:p w14:paraId="18CF622E" w14:textId="50DA0D8C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846F8D">
        <w:rPr>
          <w:noProof/>
          <w:sz w:val="16"/>
        </w:rPr>
        <w:t>23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Inci</w:t>
      </w:r>
      <w:r>
        <w:rPr>
          <w:sz w:val="16"/>
        </w:rPr>
        <w:t xml:space="preserve">dent Management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18C96C3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60B970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5AEAA57" w14:textId="674CD532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27F0F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27F0F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A27F0F">
              <w:rPr>
                <w:rFonts w:ascii="Arial" w:hAnsi="Arial" w:cs="Arial"/>
                <w:sz w:val="20"/>
                <w:szCs w:val="20"/>
              </w:rPr>
              <w:t>/incidents/&lt;id&gt;</w:t>
            </w:r>
          </w:p>
        </w:tc>
      </w:tr>
      <w:tr w:rsidR="006738E2" w14:paraId="38952BE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248BAE5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B3698EA" w14:textId="099BBFE6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26AE56C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DC297D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D48A352" w14:textId="371DA123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Registered users</w:t>
            </w:r>
          </w:p>
        </w:tc>
      </w:tr>
      <w:tr w:rsidR="006738E2" w14:paraId="64E1CE6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450AC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8BA79DC" w14:textId="06BB999B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Font end</w:t>
            </w:r>
          </w:p>
        </w:tc>
      </w:tr>
      <w:tr w:rsidR="006738E2" w14:paraId="78FF6A1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5B82B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562C3D4" w14:textId="3A532576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registered user who has an incident id should be able to track the incident details. At the same time a security head may also access the incident details to file the investigation report</w:t>
            </w:r>
          </w:p>
        </w:tc>
      </w:tr>
      <w:tr w:rsidR="006738E2" w14:paraId="28F450F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995D888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4A0D411" w14:textId="22D10253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IncidentId</w:t>
            </w:r>
            <w:proofErr w:type="spellEnd"/>
          </w:p>
        </w:tc>
      </w:tr>
      <w:tr w:rsidR="006738E2" w14:paraId="5981C9F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FD3D8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D1E9689" w14:textId="4752F78E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IncidentDTO</w:t>
            </w:r>
            <w:proofErr w:type="spellEnd"/>
          </w:p>
        </w:tc>
      </w:tr>
    </w:tbl>
    <w:p w14:paraId="32744D74" w14:textId="268B9422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846F8D">
        <w:rPr>
          <w:noProof/>
          <w:sz w:val="16"/>
        </w:rPr>
        <w:t>24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Inci</w:t>
      </w:r>
      <w:r>
        <w:rPr>
          <w:sz w:val="16"/>
        </w:rPr>
        <w:t xml:space="preserve">dent Management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5A407F6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2C9BFF4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D5EF0B" w14:textId="24C8BDE7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27F0F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27F0F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A27F0F">
              <w:rPr>
                <w:rFonts w:ascii="Arial" w:hAnsi="Arial" w:cs="Arial"/>
                <w:sz w:val="20"/>
                <w:szCs w:val="20"/>
              </w:rPr>
              <w:t>/incidents/&lt;id&gt;/</w:t>
            </w:r>
            <w:proofErr w:type="spellStart"/>
            <w:r w:rsidRPr="00A27F0F">
              <w:rPr>
                <w:rFonts w:ascii="Arial" w:hAnsi="Arial" w:cs="Arial"/>
                <w:sz w:val="20"/>
                <w:szCs w:val="20"/>
              </w:rPr>
              <w:t>investigationreport</w:t>
            </w:r>
            <w:proofErr w:type="spellEnd"/>
          </w:p>
        </w:tc>
      </w:tr>
      <w:tr w:rsidR="006738E2" w14:paraId="2F73465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65009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D57194" w14:textId="442A1BD0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6738E2" w14:paraId="677D2B4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45EFA2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AB0B0D7" w14:textId="1E79CCB0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</w:t>
            </w:r>
          </w:p>
        </w:tc>
      </w:tr>
      <w:tr w:rsidR="006738E2" w14:paraId="026CAF2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7F32B46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6CFF166" w14:textId="41AE3269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Font end</w:t>
            </w:r>
          </w:p>
        </w:tc>
      </w:tr>
      <w:tr w:rsidR="006738E2" w14:paraId="607B880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7F729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12195C5" w14:textId="2DAF94BA" w:rsidR="006738E2" w:rsidRPr="009D763B" w:rsidRDefault="00A27F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security head in the system will use this end point to provide the investigation report and close a given incident</w:t>
            </w:r>
          </w:p>
        </w:tc>
      </w:tr>
      <w:tr w:rsidR="006738E2" w14:paraId="3B07F2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E1F1A4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A3F5762" w14:textId="10F81A89" w:rsidR="006738E2" w:rsidRPr="009D763B" w:rsidRDefault="00AC7C91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IncidentId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InvestigationReportDTO</w:t>
            </w:r>
            <w:proofErr w:type="spellEnd"/>
          </w:p>
        </w:tc>
      </w:tr>
      <w:tr w:rsidR="006738E2" w14:paraId="13CFF25D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AEAAB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7B347A2" w14:textId="191EBF3B" w:rsidR="006738E2" w:rsidRPr="009D763B" w:rsidRDefault="00AC7C91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632D7AB8" w14:textId="77777777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09D50246" w14:textId="77777777" w:rsidR="00F85055" w:rsidRDefault="00F85055" w:rsidP="00E07792">
      <w:pPr>
        <w:widowControl/>
        <w:spacing w:before="0" w:after="0" w:line="240" w:lineRule="auto"/>
        <w:ind w:right="0"/>
        <w:rPr>
          <w:b/>
          <w:u w:val="single"/>
        </w:rPr>
      </w:pPr>
    </w:p>
    <w:p w14:paraId="0267AA65" w14:textId="77777777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982ABA">
      <w:r>
        <w:t xml:space="preserve">Create the following components as per the specification provided below. </w:t>
      </w:r>
    </w:p>
    <w:p w14:paraId="3BAFEDC0" w14:textId="35C60285" w:rsidR="00982ABA" w:rsidRPr="004368CA" w:rsidRDefault="00982ABA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 w:rsidRPr="004368CA">
        <w:rPr>
          <w:u w:val="single"/>
        </w:rPr>
        <w:lastRenderedPageBreak/>
        <w:t>NewIncidentComponent</w:t>
      </w:r>
      <w:proofErr w:type="spellEnd"/>
    </w:p>
    <w:p w14:paraId="0F045F3B" w14:textId="75BE088A" w:rsidR="00982ABA" w:rsidRDefault="00982ABA" w:rsidP="00395FDC">
      <w:pPr>
        <w:pStyle w:val="ListParagraph"/>
        <w:numPr>
          <w:ilvl w:val="0"/>
          <w:numId w:val="64"/>
        </w:numPr>
      </w:pPr>
      <w:r>
        <w:t xml:space="preserve">Create a component and allow the navigation to it for motorists and riders </w:t>
      </w:r>
    </w:p>
    <w:p w14:paraId="0E524366" w14:textId="10D8B011" w:rsidR="005A2C5C" w:rsidRDefault="005A2C5C" w:rsidP="00395FDC">
      <w:pPr>
        <w:pStyle w:val="ListParagraph"/>
        <w:numPr>
          <w:ilvl w:val="0"/>
          <w:numId w:val="64"/>
        </w:numPr>
      </w:pPr>
      <w:r>
        <w:t>The component should provide a form for the users to report an incident</w:t>
      </w:r>
    </w:p>
    <w:p w14:paraId="04F046CC" w14:textId="388BDAC9" w:rsidR="005A2C5C" w:rsidRDefault="005A2C5C" w:rsidP="00395FDC">
      <w:pPr>
        <w:pStyle w:val="ListParagraph"/>
        <w:numPr>
          <w:ilvl w:val="0"/>
          <w:numId w:val="64"/>
        </w:numPr>
      </w:pPr>
      <w:r>
        <w:t>Use a dropdown to list the types of incidents</w:t>
      </w:r>
    </w:p>
    <w:p w14:paraId="63E7393E" w14:textId="685533FF" w:rsidR="005A2C5C" w:rsidRDefault="005A2C5C" w:rsidP="00395FDC">
      <w:pPr>
        <w:pStyle w:val="ListParagraph"/>
        <w:numPr>
          <w:ilvl w:val="0"/>
          <w:numId w:val="64"/>
        </w:numPr>
      </w:pPr>
      <w:r>
        <w:t>User a multi-line textbox for the incident details</w:t>
      </w:r>
    </w:p>
    <w:p w14:paraId="27B8BBD1" w14:textId="3F6D43CD" w:rsidR="005A2C5C" w:rsidRDefault="005A2C5C" w:rsidP="00395FDC">
      <w:pPr>
        <w:pStyle w:val="ListParagraph"/>
        <w:numPr>
          <w:ilvl w:val="0"/>
          <w:numId w:val="64"/>
        </w:numPr>
      </w:pPr>
      <w:r>
        <w:t>Validate all the data before it’s submitted</w:t>
      </w:r>
    </w:p>
    <w:p w14:paraId="5DCEEE55" w14:textId="0F812105" w:rsidR="005A2C5C" w:rsidRDefault="005A2C5C" w:rsidP="00395FDC">
      <w:pPr>
        <w:pStyle w:val="ListParagraph"/>
        <w:numPr>
          <w:ilvl w:val="0"/>
          <w:numId w:val="64"/>
        </w:numPr>
      </w:pPr>
      <w:r>
        <w:t>On successful submission of incident display the auto-generated incident id</w:t>
      </w:r>
    </w:p>
    <w:p w14:paraId="6C0367D7" w14:textId="77777777" w:rsidR="004368CA" w:rsidRDefault="004368CA" w:rsidP="004368CA">
      <w:pPr>
        <w:pStyle w:val="ListParagraph"/>
        <w:ind w:left="1080"/>
      </w:pPr>
    </w:p>
    <w:p w14:paraId="572A6E46" w14:textId="77777777" w:rsidR="004368CA" w:rsidRPr="004368CA" w:rsidRDefault="004368CA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 w:rsidRPr="004368CA">
        <w:rPr>
          <w:u w:val="single"/>
        </w:rPr>
        <w:t>IncidentsListComponent</w:t>
      </w:r>
      <w:proofErr w:type="spellEnd"/>
    </w:p>
    <w:p w14:paraId="11D54960" w14:textId="77777777" w:rsidR="004368CA" w:rsidRDefault="004368CA" w:rsidP="00395FDC">
      <w:pPr>
        <w:pStyle w:val="ListParagraph"/>
        <w:numPr>
          <w:ilvl w:val="0"/>
          <w:numId w:val="66"/>
        </w:numPr>
      </w:pPr>
      <w:r>
        <w:t>Create a component which is accessible to security heads</w:t>
      </w:r>
    </w:p>
    <w:p w14:paraId="3E6CA877" w14:textId="77777777" w:rsidR="004368CA" w:rsidRDefault="004368CA" w:rsidP="00395FDC">
      <w:pPr>
        <w:pStyle w:val="ListParagraph"/>
        <w:numPr>
          <w:ilvl w:val="0"/>
          <w:numId w:val="66"/>
        </w:numPr>
      </w:pPr>
      <w:r>
        <w:t>The component should display the pending incidents in a tabular formats</w:t>
      </w:r>
    </w:p>
    <w:p w14:paraId="6987A6BC" w14:textId="77777777" w:rsidR="004368CA" w:rsidRDefault="004368CA" w:rsidP="00395FDC">
      <w:pPr>
        <w:pStyle w:val="ListParagraph"/>
        <w:numPr>
          <w:ilvl w:val="0"/>
          <w:numId w:val="66"/>
        </w:numPr>
      </w:pPr>
      <w:r>
        <w:t>The security heads should be able to sort the incidents based on incident type and incident dates</w:t>
      </w:r>
    </w:p>
    <w:p w14:paraId="14145B68" w14:textId="77777777" w:rsidR="004368CA" w:rsidRDefault="004368CA" w:rsidP="00395FDC">
      <w:pPr>
        <w:pStyle w:val="ListParagraph"/>
        <w:numPr>
          <w:ilvl w:val="0"/>
          <w:numId w:val="66"/>
        </w:numPr>
      </w:pPr>
      <w:r>
        <w:t>Each incident should have view details button which should navigate to track incident.</w:t>
      </w:r>
    </w:p>
    <w:p w14:paraId="58588670" w14:textId="77777777" w:rsidR="004368CA" w:rsidRDefault="004368CA" w:rsidP="004368CA">
      <w:pPr>
        <w:pStyle w:val="ListParagraph"/>
        <w:ind w:left="1080"/>
      </w:pPr>
    </w:p>
    <w:p w14:paraId="6A746CDC" w14:textId="3E9235BB" w:rsidR="005A2C5C" w:rsidRPr="004368CA" w:rsidRDefault="005A2C5C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 w:rsidRPr="004368CA">
        <w:rPr>
          <w:u w:val="single"/>
        </w:rPr>
        <w:t>TrackIncidentComponent</w:t>
      </w:r>
      <w:proofErr w:type="spellEnd"/>
    </w:p>
    <w:p w14:paraId="41C85C85" w14:textId="4938F3B7" w:rsidR="005A2C5C" w:rsidRDefault="005A2C5C" w:rsidP="00395FDC">
      <w:pPr>
        <w:pStyle w:val="ListParagraph"/>
        <w:numPr>
          <w:ilvl w:val="0"/>
          <w:numId w:val="65"/>
        </w:numPr>
      </w:pPr>
      <w:r>
        <w:t>Design a new component for application users to track an incident filed by them</w:t>
      </w:r>
    </w:p>
    <w:p w14:paraId="5B9C03B3" w14:textId="33FE0698" w:rsidR="005A2C5C" w:rsidRDefault="005A2C5C" w:rsidP="00395FDC">
      <w:pPr>
        <w:pStyle w:val="ListParagraph"/>
        <w:numPr>
          <w:ilvl w:val="0"/>
          <w:numId w:val="65"/>
        </w:numPr>
      </w:pPr>
      <w:r>
        <w:t>The component should display all the incident details along with the investigation details</w:t>
      </w:r>
    </w:p>
    <w:p w14:paraId="334FCE62" w14:textId="3EE316B7" w:rsidR="005A2C5C" w:rsidRDefault="005A2C5C" w:rsidP="00395FDC">
      <w:pPr>
        <w:pStyle w:val="ListParagraph"/>
        <w:numPr>
          <w:ilvl w:val="0"/>
          <w:numId w:val="65"/>
        </w:numPr>
      </w:pPr>
      <w:r>
        <w:t>Provide a navigation in the application navbar to access the component</w:t>
      </w:r>
    </w:p>
    <w:p w14:paraId="10AF7178" w14:textId="74C195F8" w:rsidR="005A2C5C" w:rsidRDefault="005A2C5C" w:rsidP="00395FDC">
      <w:pPr>
        <w:pStyle w:val="ListParagraph"/>
        <w:numPr>
          <w:ilvl w:val="0"/>
          <w:numId w:val="65"/>
        </w:numPr>
      </w:pPr>
      <w:r>
        <w:t xml:space="preserve">If a security head is navigating to track incident component by clicking the view details button in </w:t>
      </w:r>
      <w:proofErr w:type="spellStart"/>
      <w:r>
        <w:t>IncidentList</w:t>
      </w:r>
      <w:proofErr w:type="spellEnd"/>
      <w:r>
        <w:t xml:space="preserve"> component than that particular incident details must be displayed</w:t>
      </w:r>
    </w:p>
    <w:p w14:paraId="71701AD0" w14:textId="310B251A" w:rsidR="005A2C5C" w:rsidRDefault="005A2C5C" w:rsidP="00395FDC">
      <w:pPr>
        <w:pStyle w:val="ListParagraph"/>
        <w:numPr>
          <w:ilvl w:val="0"/>
          <w:numId w:val="65"/>
        </w:numPr>
      </w:pPr>
      <w:r>
        <w:t>Along with incident details a security head should be provided with a form to file the investigation findings</w:t>
      </w:r>
    </w:p>
    <w:p w14:paraId="22E115D0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300E96D1" w14:textId="77777777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ABCA9FE" w14:textId="5D187094" w:rsidR="00E07792" w:rsidRDefault="00E07792" w:rsidP="00395FDC">
      <w:pPr>
        <w:pStyle w:val="ListParagraph"/>
        <w:numPr>
          <w:ilvl w:val="0"/>
          <w:numId w:val="43"/>
        </w:numPr>
      </w:pPr>
      <w:r>
        <w:t xml:space="preserve">Create a data service in the font-end application which will communicate with the </w:t>
      </w:r>
      <w:r w:rsidR="00F85055">
        <w:t>m</w:t>
      </w:r>
      <w:r w:rsidR="00627173">
        <w:t>icro services</w:t>
      </w:r>
      <w:r>
        <w:t>.</w:t>
      </w:r>
    </w:p>
    <w:p w14:paraId="6C368C3D" w14:textId="77777777" w:rsidR="00E07792" w:rsidRDefault="00E07792" w:rsidP="00395FDC">
      <w:pPr>
        <w:pStyle w:val="ListParagraph"/>
        <w:numPr>
          <w:ilvl w:val="0"/>
          <w:numId w:val="43"/>
        </w:numPr>
      </w:pPr>
      <w:r>
        <w:t>Use the data service in the components to make them interact with the API</w:t>
      </w:r>
    </w:p>
    <w:p w14:paraId="7839C819" w14:textId="03AEE0F9" w:rsidR="00E07792" w:rsidRPr="00A93AD1" w:rsidRDefault="00E07792" w:rsidP="00395FDC">
      <w:pPr>
        <w:pStyle w:val="ListParagraph"/>
        <w:numPr>
          <w:ilvl w:val="0"/>
          <w:numId w:val="43"/>
        </w:numPr>
      </w:pPr>
      <w:r>
        <w:t>Valid error messages should be shown based on various response status codes received form the API</w:t>
      </w:r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4" w:name="_Toc46477291"/>
      <w:bookmarkStart w:id="25" w:name="_Toc116403341"/>
      <w:r>
        <w:t>D</w:t>
      </w:r>
      <w:r w:rsidR="00845437">
        <w:t xml:space="preserve">eployment </w:t>
      </w:r>
      <w:r w:rsidR="00947E75">
        <w:t>requirements</w:t>
      </w:r>
      <w:bookmarkEnd w:id="24"/>
      <w:bookmarkEnd w:id="25"/>
    </w:p>
    <w:p w14:paraId="563D5714" w14:textId="7E94F668" w:rsidR="006209B8" w:rsidRDefault="006209B8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</w:t>
      </w:r>
    </w:p>
    <w:p w14:paraId="73856F57" w14:textId="56008966" w:rsidR="00484955" w:rsidRDefault="00EB0AA9" w:rsidP="00395FDC">
      <w:pPr>
        <w:pStyle w:val="ListParagraph"/>
        <w:numPr>
          <w:ilvl w:val="0"/>
          <w:numId w:val="48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</w:t>
      </w:r>
      <w:proofErr w:type="gramStart"/>
      <w:r>
        <w:rPr>
          <w:rFonts w:ascii="Arial" w:eastAsia="Times New Roman" w:hAnsi="Arial"/>
          <w:sz w:val="20"/>
          <w:szCs w:val="20"/>
        </w:rPr>
        <w:t>an</w:t>
      </w:r>
      <w:proofErr w:type="gramEnd"/>
      <w:r>
        <w:rPr>
          <w:rFonts w:ascii="Arial" w:eastAsia="Times New Roman" w:hAnsi="Arial"/>
          <w:sz w:val="20"/>
          <w:szCs w:val="20"/>
        </w:rPr>
        <w:t xml:space="preserve"> </w:t>
      </w:r>
      <w:r w:rsidR="00C15963">
        <w:rPr>
          <w:rFonts w:ascii="Arial" w:eastAsia="Times New Roman" w:hAnsi="Arial"/>
          <w:sz w:val="20"/>
          <w:szCs w:val="20"/>
        </w:rPr>
        <w:t>Front 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116403342"/>
      <w:r>
        <w:lastRenderedPageBreak/>
        <w:t>Design Considerations</w:t>
      </w:r>
      <w:bookmarkEnd w:id="26"/>
    </w:p>
    <w:p w14:paraId="2F93CDA6" w14:textId="448E6790" w:rsidR="000F5EE1" w:rsidRPr="000F5EE1" w:rsidRDefault="000F5EE1" w:rsidP="000F5EE1">
      <w:r>
        <w:t xml:space="preserve">Java </w:t>
      </w:r>
      <w:r w:rsidR="007E5A92">
        <w:t>and</w:t>
      </w:r>
      <w:r>
        <w:t xml:space="preserve"> Dotnet specific design considerations are attached here. These design specifications, technology features have to be strictly adhered to.</w:t>
      </w:r>
    </w:p>
    <w:p w14:paraId="7A0519BA" w14:textId="549F4B03" w:rsidR="00484955" w:rsidRDefault="00F66D42" w:rsidP="00484955">
      <w:pPr>
        <w:pStyle w:val="Bodytext"/>
        <w:ind w:left="270" w:right="1109"/>
      </w:pPr>
      <w:r>
        <w:object w:dxaOrig="1495" w:dyaOrig="983" w14:anchorId="7E0D97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4pt;height:49.2pt" o:ole="">
            <v:imagedata r:id="rId28" o:title=""/>
          </v:shape>
          <o:OLEObject Type="Embed" ProgID="PowerPoint.Show.12" ShapeID="_x0000_i1025" DrawAspect="Icon" ObjectID="_1730742553" r:id="rId29"/>
        </w:object>
      </w:r>
    </w:p>
    <w:p w14:paraId="36955BB2" w14:textId="77777777" w:rsidR="00F66D42" w:rsidRDefault="00F66D42" w:rsidP="00F66D42">
      <w:pPr>
        <w:pStyle w:val="Bodytext"/>
        <w:ind w:left="270" w:right="1109"/>
        <w:jc w:val="left"/>
        <w:rPr>
          <w:rStyle w:val="Hyperlink"/>
        </w:rPr>
      </w:pPr>
      <w:r>
        <w:t xml:space="preserve">Refer this link for the coding standards. </w:t>
      </w:r>
      <w:hyperlink r:id="rId30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p w14:paraId="1AEB9522" w14:textId="77777777" w:rsidR="00F66D42" w:rsidRDefault="00F66D42" w:rsidP="00F66D42">
      <w:pPr>
        <w:pStyle w:val="Heading3"/>
      </w:pPr>
      <w:bookmarkStart w:id="27" w:name="_Toc115536620"/>
      <w:bookmarkStart w:id="28" w:name="_Toc116039860"/>
      <w:bookmarkStart w:id="29" w:name="_Toc116403343"/>
      <w:r w:rsidRPr="007B0583">
        <w:t>Most Important and Common rules</w:t>
      </w:r>
      <w:bookmarkEnd w:id="27"/>
      <w:bookmarkEnd w:id="28"/>
      <w:bookmarkEnd w:id="29"/>
    </w:p>
    <w:p w14:paraId="5AC4E82E" w14:textId="77777777" w:rsidR="00F66D42" w:rsidRDefault="00F66D42" w:rsidP="00F66D42">
      <w:pPr>
        <w:pStyle w:val="Bodytext"/>
        <w:ind w:left="270" w:right="1109"/>
      </w:pPr>
    </w:p>
    <w:tbl>
      <w:tblPr>
        <w:tblStyle w:val="TableGrid"/>
        <w:tblW w:w="8363" w:type="dxa"/>
        <w:tblInd w:w="270" w:type="dxa"/>
        <w:tblLayout w:type="fixed"/>
        <w:tblLook w:val="04A0" w:firstRow="1" w:lastRow="0" w:firstColumn="1" w:lastColumn="0" w:noHBand="0" w:noVBand="1"/>
      </w:tblPr>
      <w:tblGrid>
        <w:gridCol w:w="2754"/>
        <w:gridCol w:w="5609"/>
      </w:tblGrid>
      <w:tr w:rsidR="00F66D42" w14:paraId="4B4C0F2B" w14:textId="77777777" w:rsidTr="005B6DD4">
        <w:tc>
          <w:tcPr>
            <w:tcW w:w="2754" w:type="dxa"/>
            <w:shd w:val="clear" w:color="auto" w:fill="B4C6E7" w:themeFill="accent5" w:themeFillTint="66"/>
          </w:tcPr>
          <w:p w14:paraId="4F0C1AB4" w14:textId="77777777" w:rsidR="00F66D42" w:rsidRPr="00342C75" w:rsidRDefault="00F66D42" w:rsidP="005B6DD4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5609" w:type="dxa"/>
            <w:shd w:val="clear" w:color="auto" w:fill="B4C6E7" w:themeFill="accent5" w:themeFillTint="66"/>
          </w:tcPr>
          <w:p w14:paraId="1E695E1C" w14:textId="77777777" w:rsidR="00F66D42" w:rsidRPr="00342C75" w:rsidRDefault="00F66D42" w:rsidP="005B6DD4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F66D42" w14:paraId="3497DF60" w14:textId="77777777" w:rsidTr="005B6DD4">
        <w:tc>
          <w:tcPr>
            <w:tcW w:w="2754" w:type="dxa"/>
          </w:tcPr>
          <w:p w14:paraId="3FEECAE6" w14:textId="77777777" w:rsidR="00F66D42" w:rsidRDefault="00F66D42" w:rsidP="005B6DD4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46EAB112" w14:textId="77777777" w:rsidR="00F66D42" w:rsidRDefault="00F66D42" w:rsidP="005B6DD4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Table names in database must be pascal cased and plural. All primary keys must be named as Pk_&lt;table&gt;.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F66D42" w14:paraId="3DC452B7" w14:textId="77777777" w:rsidTr="005B6DD4">
        <w:tc>
          <w:tcPr>
            <w:tcW w:w="2754" w:type="dxa"/>
          </w:tcPr>
          <w:p w14:paraId="41612590" w14:textId="77777777" w:rsidR="00F66D42" w:rsidRDefault="00F66D42" w:rsidP="005B6DD4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46EAEE49" w14:textId="77777777" w:rsidR="00F66D42" w:rsidRDefault="00F66D42" w:rsidP="005B6DD4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Column names must be pascal cased. Multi-word column must be split using _ (underscore)</w:t>
            </w:r>
          </w:p>
        </w:tc>
      </w:tr>
      <w:tr w:rsidR="00F66D42" w14:paraId="61271F13" w14:textId="77777777" w:rsidTr="005B6DD4">
        <w:tc>
          <w:tcPr>
            <w:tcW w:w="2754" w:type="dxa"/>
          </w:tcPr>
          <w:p w14:paraId="2FA61B69" w14:textId="77777777" w:rsidR="00F66D42" w:rsidRDefault="00F66D42" w:rsidP="005B6DD4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12765853" w14:textId="77777777" w:rsidR="00F66D42" w:rsidRDefault="00F66D42" w:rsidP="005B6DD4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Follow pascal casing for naming classes, interfaces, methods, properties and other public members</w:t>
            </w:r>
          </w:p>
        </w:tc>
      </w:tr>
      <w:tr w:rsidR="00F66D42" w14:paraId="32EFF713" w14:textId="77777777" w:rsidTr="005B6DD4">
        <w:tc>
          <w:tcPr>
            <w:tcW w:w="2754" w:type="dxa"/>
          </w:tcPr>
          <w:p w14:paraId="34DFFB36" w14:textId="77777777" w:rsidR="00F66D42" w:rsidRDefault="00F66D42" w:rsidP="005B6DD4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0FB52242" w14:textId="77777777" w:rsidR="00F66D42" w:rsidRDefault="00F66D42" w:rsidP="005B6DD4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Use camel casing for method parameter name, backing fields for properties and private 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F66D42" w14:paraId="33771213" w14:textId="77777777" w:rsidTr="005B6DD4">
        <w:tc>
          <w:tcPr>
            <w:tcW w:w="2754" w:type="dxa"/>
          </w:tcPr>
          <w:p w14:paraId="3AE6571D" w14:textId="77777777" w:rsidR="00F66D42" w:rsidRDefault="00F66D42" w:rsidP="005B6DD4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31A8CAC1" w14:textId="77777777" w:rsidR="00F66D42" w:rsidRPr="000B485C" w:rsidRDefault="00F66D42" w:rsidP="005B6DD4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F66D42" w14:paraId="09C8283D" w14:textId="77777777" w:rsidTr="005B6DD4">
        <w:tc>
          <w:tcPr>
            <w:tcW w:w="2754" w:type="dxa"/>
          </w:tcPr>
          <w:p w14:paraId="79FD3313" w14:textId="77777777" w:rsidR="00F66D42" w:rsidRDefault="00F66D42" w:rsidP="005B6DD4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019D4762" w14:textId="77777777" w:rsidR="00F66D42" w:rsidRPr="000B485C" w:rsidRDefault="00F66D42" w:rsidP="005B6DD4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For communication between micro-services use the </w:t>
            </w:r>
            <w:proofErr w:type="spellStart"/>
            <w:r w:rsidRPr="000B485C">
              <w:rPr>
                <w:rFonts w:cs="Arial"/>
              </w:rPr>
              <w:t>HttpClient</w:t>
            </w:r>
            <w:proofErr w:type="spellEnd"/>
            <w:r w:rsidRPr="000B485C">
              <w:rPr>
                <w:rFonts w:cs="Arial"/>
              </w:rPr>
              <w:t xml:space="preserve"> class available in .Net and Java</w:t>
            </w:r>
          </w:p>
        </w:tc>
      </w:tr>
      <w:tr w:rsidR="00F66D42" w14:paraId="560A8E5C" w14:textId="77777777" w:rsidTr="005B6DD4">
        <w:tc>
          <w:tcPr>
            <w:tcW w:w="2754" w:type="dxa"/>
          </w:tcPr>
          <w:p w14:paraId="5EBC5106" w14:textId="77777777" w:rsidR="00F66D42" w:rsidRDefault="00F66D42" w:rsidP="005B6DD4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797D469B" w14:textId="77777777" w:rsidR="00F66D42" w:rsidRDefault="00F66D42" w:rsidP="005B6DD4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F66D42" w14:paraId="3D855B53" w14:textId="77777777" w:rsidTr="005B6DD4">
        <w:tc>
          <w:tcPr>
            <w:tcW w:w="2754" w:type="dxa"/>
          </w:tcPr>
          <w:p w14:paraId="6E04488B" w14:textId="77777777" w:rsidR="00F66D42" w:rsidRDefault="00F66D42" w:rsidP="005B6DD4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355FF6A1" w14:textId="77777777" w:rsidR="00F66D42" w:rsidRPr="000B485C" w:rsidRDefault="00F66D42" w:rsidP="005B6DD4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F66D42" w14:paraId="77F21D59" w14:textId="77777777" w:rsidTr="005B6DD4">
        <w:tc>
          <w:tcPr>
            <w:tcW w:w="2754" w:type="dxa"/>
          </w:tcPr>
          <w:p w14:paraId="400D5B04" w14:textId="77777777" w:rsidR="00F66D42" w:rsidRDefault="00F66D42" w:rsidP="005B6DD4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5609" w:type="dxa"/>
          </w:tcPr>
          <w:p w14:paraId="5B697674" w14:textId="77777777" w:rsidR="00F66D42" w:rsidRPr="000B485C" w:rsidRDefault="00F66D42" w:rsidP="005B6DD4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F66D42" w14:paraId="1481CE80" w14:textId="77777777" w:rsidTr="005B6DD4">
        <w:tc>
          <w:tcPr>
            <w:tcW w:w="2754" w:type="dxa"/>
          </w:tcPr>
          <w:p w14:paraId="1E5CDE0A" w14:textId="4642F3FF" w:rsidR="00F66D42" w:rsidRDefault="00C15963" w:rsidP="005B6DD4">
            <w:pPr>
              <w:pStyle w:val="Bodytext"/>
              <w:ind w:left="0" w:right="1109"/>
            </w:pPr>
            <w:r>
              <w:t>Front end</w:t>
            </w:r>
            <w:r w:rsidR="00F66D42">
              <w:t>(Angular/Re</w:t>
            </w:r>
            <w:r w:rsidR="00F66D42">
              <w:lastRenderedPageBreak/>
              <w:t>act ONLY)</w:t>
            </w:r>
          </w:p>
        </w:tc>
        <w:tc>
          <w:tcPr>
            <w:tcW w:w="5609" w:type="dxa"/>
          </w:tcPr>
          <w:p w14:paraId="6BBEDF1A" w14:textId="77777777" w:rsidR="00F66D42" w:rsidRPr="000B485C" w:rsidRDefault="00F66D42" w:rsidP="005B6DD4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lastRenderedPageBreak/>
              <w:t>Use pascal casing for the component names</w:t>
            </w:r>
          </w:p>
        </w:tc>
      </w:tr>
      <w:tr w:rsidR="00F66D42" w14:paraId="20CDF3DC" w14:textId="77777777" w:rsidTr="005B6DD4">
        <w:tc>
          <w:tcPr>
            <w:tcW w:w="2754" w:type="dxa"/>
          </w:tcPr>
          <w:p w14:paraId="52DBC743" w14:textId="78EF135D" w:rsidR="00F66D42" w:rsidRDefault="00C15963" w:rsidP="005B6DD4">
            <w:pPr>
              <w:pStyle w:val="Bodytext"/>
              <w:ind w:left="0" w:right="1109"/>
            </w:pPr>
            <w:r>
              <w:t>Front end</w:t>
            </w:r>
            <w:r w:rsidR="00F66D42">
              <w:t>(Angular/React ONLY)</w:t>
            </w:r>
          </w:p>
        </w:tc>
        <w:tc>
          <w:tcPr>
            <w:tcW w:w="5609" w:type="dxa"/>
          </w:tcPr>
          <w:p w14:paraId="5478291C" w14:textId="77777777" w:rsidR="00F66D42" w:rsidRPr="000B485C" w:rsidRDefault="00F66D42" w:rsidP="005B6DD4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F66D42" w14:paraId="4B3A373A" w14:textId="77777777" w:rsidTr="005B6DD4">
        <w:tc>
          <w:tcPr>
            <w:tcW w:w="2754" w:type="dxa"/>
          </w:tcPr>
          <w:p w14:paraId="18110CDA" w14:textId="77777777" w:rsidR="00F66D42" w:rsidRPr="00342C75" w:rsidRDefault="00F66D42" w:rsidP="005B6DD4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r w:rsidRPr="00342C75">
              <w:rPr>
                <w:color w:val="FF0000"/>
                <w:highlight w:val="yellow"/>
              </w:rPr>
              <w:t>GitHub</w:t>
            </w:r>
          </w:p>
        </w:tc>
        <w:tc>
          <w:tcPr>
            <w:tcW w:w="5609" w:type="dxa"/>
          </w:tcPr>
          <w:p w14:paraId="6126B713" w14:textId="77777777" w:rsidR="00F66D42" w:rsidRDefault="00F66D42" w:rsidP="005B6DD4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254A305E" w14:textId="77777777" w:rsidR="00F66D42" w:rsidRPr="00342C75" w:rsidRDefault="00F66D42" w:rsidP="005B6DD4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stored.</w:t>
            </w:r>
          </w:p>
          <w:p w14:paraId="2A2E3F2C" w14:textId="77777777" w:rsidR="00F66D42" w:rsidRPr="00342C75" w:rsidRDefault="00F66D42" w:rsidP="005B6DD4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13658769" w14:textId="77777777" w:rsidR="00F66D42" w:rsidRDefault="00F66D42" w:rsidP="00F66D42">
      <w:pPr>
        <w:pStyle w:val="Bodytext"/>
        <w:ind w:left="270" w:right="1109"/>
      </w:pPr>
    </w:p>
    <w:p w14:paraId="39088ABB" w14:textId="77777777" w:rsidR="00F66D42" w:rsidRPr="007E1BBC" w:rsidRDefault="00F66D42" w:rsidP="00F66D42">
      <w:pPr>
        <w:pStyle w:val="Bodytext"/>
        <w:ind w:left="270" w:right="1109"/>
        <w:rPr>
          <w:rFonts w:cs="Arial"/>
          <w:color w:val="FF0000"/>
        </w:rPr>
      </w:pPr>
      <w:r w:rsidRPr="007E1BBC">
        <w:rPr>
          <w:rFonts w:cs="Arial"/>
          <w:color w:val="FF0000"/>
        </w:rPr>
        <w:t>Any deviation from the high level design must be approved by trainer, mentor and solutions team</w:t>
      </w: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30" w:name="_Toc116403344"/>
      <w:bookmarkStart w:id="31" w:name="_Toc81026471"/>
      <w:bookmarkStart w:id="32" w:name="_Toc246846478"/>
      <w:r>
        <w:t>Reference learning</w:t>
      </w:r>
      <w:bookmarkEnd w:id="30"/>
    </w:p>
    <w:bookmarkEnd w:id="31"/>
    <w:bookmarkEnd w:id="32"/>
    <w:p w14:paraId="168AEA9A" w14:textId="29EDA3E9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4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000000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000000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000000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000000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lastRenderedPageBreak/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000000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000000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000000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000000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000000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eastAsia="Calibri" w:hAnsi="Calibri" w:cs="Calibri"/>
              </w:rPr>
              <w:t>WebApi</w:t>
            </w:r>
            <w:proofErr w:type="spellEnd"/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000000" w:rsidP="52A7CAA0">
            <w:pPr>
              <w:spacing w:line="257" w:lineRule="auto"/>
            </w:pPr>
            <w:hyperlink r:id="rId4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000000" w:rsidP="52A7CAA0">
            <w:pPr>
              <w:spacing w:line="257" w:lineRule="auto"/>
            </w:pPr>
            <w:hyperlink r:id="rId45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eastAsia="Calibri" w:hAnsi="Calibri" w:cs="Calibri"/>
              </w:rPr>
              <w:t>appSettings.json</w:t>
            </w:r>
            <w:proofErr w:type="spellEnd"/>
            <w:r w:rsidRPr="6F099A37">
              <w:rPr>
                <w:rFonts w:ascii="Calibri" w:eastAsia="Calibri" w:hAnsi="Calibri" w:cs="Calibri"/>
              </w:rPr>
              <w:t xml:space="preserve"> in .Net core 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000000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000000">
            <w:hyperlink r:id="rId47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3157A9D3" w14:textId="6027DCDF" w:rsidR="00F541A5" w:rsidRDefault="00F541A5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3" w:name="_Toc116403345"/>
      <w:r>
        <w:t>Project Templates</w:t>
      </w:r>
      <w:bookmarkEnd w:id="33"/>
    </w:p>
    <w:p w14:paraId="79BCE7B3" w14:textId="0E269A78" w:rsidR="00312653" w:rsidRDefault="00EB7C53" w:rsidP="00312653">
      <w:r>
        <w:object w:dxaOrig="1495" w:dyaOrig="983" w14:anchorId="4769A9C6">
          <v:shape id="_x0000_i1026" type="#_x0000_t75" style="width:74.4pt;height:49.2pt" o:ole="">
            <v:imagedata r:id="rId48" o:title=""/>
          </v:shape>
          <o:OLEObject Type="Embed" ProgID="Package" ShapeID="_x0000_i1026" DrawAspect="Icon" ObjectID="_1730742554" r:id="rId49"/>
        </w:object>
      </w:r>
    </w:p>
    <w:p w14:paraId="7A00A1D1" w14:textId="61C839A9" w:rsidR="00DA2747" w:rsidRDefault="00DA2747" w:rsidP="00312653">
      <w:r>
        <w:object w:dxaOrig="1705" w:dyaOrig="816" w14:anchorId="59590466">
          <v:shape id="_x0000_i1029" type="#_x0000_t75" style="width:85.2pt;height:40.8pt" o:ole="">
            <v:imagedata r:id="rId50" o:title=""/>
          </v:shape>
          <o:OLEObject Type="Embed" ProgID="Package" ShapeID="_x0000_i1029" DrawAspect="Content" ObjectID="_1730742555" r:id="rId51"/>
        </w:object>
      </w:r>
    </w:p>
    <w:p w14:paraId="3BA2F5DC" w14:textId="77777777" w:rsidR="00EB7C53" w:rsidRDefault="00EB7C53" w:rsidP="00312653">
      <w:r>
        <w:object w:dxaOrig="1495" w:dyaOrig="983" w14:anchorId="6C431788">
          <v:shape id="_x0000_i1027" type="#_x0000_t75" style="width:74.4pt;height:49.2pt" o:ole="">
            <v:imagedata r:id="rId52" o:title=""/>
          </v:shape>
          <o:OLEObject Type="Embed" ProgID="Package" ShapeID="_x0000_i1027" DrawAspect="Icon" ObjectID="_1730742556" r:id="rId53"/>
        </w:object>
      </w:r>
    </w:p>
    <w:p w14:paraId="64EA9F03" w14:textId="77777777" w:rsidR="00EB7C53" w:rsidRDefault="00EB7C53" w:rsidP="00312653">
      <w:r>
        <w:object w:dxaOrig="1495" w:dyaOrig="983" w14:anchorId="17E3116E">
          <v:shape id="_x0000_i1028" type="#_x0000_t75" style="width:74.4pt;height:49.2pt" o:ole="">
            <v:imagedata r:id="rId54" o:title=""/>
          </v:shape>
          <o:OLEObject Type="Embed" ProgID="Package" ShapeID="_x0000_i1028" DrawAspect="Icon" ObjectID="_1730742557" r:id="rId55"/>
        </w:object>
      </w:r>
    </w:p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4" w:name="_Toc116403346"/>
      <w:r>
        <w:t>Change Log</w:t>
      </w:r>
      <w:bookmarkEnd w:id="34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F541A5" w:rsidRPr="00106E5F" w14:paraId="32E9707B" w14:textId="77777777" w:rsidTr="005B6DD4">
        <w:tc>
          <w:tcPr>
            <w:tcW w:w="1087" w:type="dxa"/>
            <w:shd w:val="clear" w:color="auto" w:fill="FFCC99"/>
          </w:tcPr>
          <w:p w14:paraId="5B1B42DD" w14:textId="77777777" w:rsidR="00F541A5" w:rsidRPr="00106E5F" w:rsidRDefault="00F541A5" w:rsidP="005B6DD4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3FE0ECCE" w14:textId="77777777" w:rsidR="00F541A5" w:rsidRPr="00106E5F" w:rsidRDefault="00F541A5" w:rsidP="005B6DD4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F541A5" w14:paraId="45C91FA0" w14:textId="77777777" w:rsidTr="005B6DD4">
        <w:tc>
          <w:tcPr>
            <w:tcW w:w="1087" w:type="dxa"/>
          </w:tcPr>
          <w:p w14:paraId="408CE9C3" w14:textId="77777777" w:rsidR="00F541A5" w:rsidRPr="00106E5F" w:rsidRDefault="00F541A5" w:rsidP="00F541A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78F0B7D3" w14:textId="59241794" w:rsidR="00F541A5" w:rsidRPr="00106E5F" w:rsidRDefault="00F541A5" w:rsidP="00F541A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>
              <w:rPr>
                <w:sz w:val="20"/>
              </w:rPr>
              <w:t>25-August-2022 by Khaleelullah Hussaini Syed</w:t>
            </w:r>
          </w:p>
        </w:tc>
      </w:tr>
      <w:tr w:rsidR="00F541A5" w14:paraId="60C2F47D" w14:textId="77777777" w:rsidTr="005B6DD4">
        <w:trPr>
          <w:cantSplit/>
          <w:trHeight w:val="100"/>
        </w:trPr>
        <w:tc>
          <w:tcPr>
            <w:tcW w:w="1087" w:type="dxa"/>
            <w:vMerge w:val="restart"/>
          </w:tcPr>
          <w:p w14:paraId="4FCF0E46" w14:textId="77777777" w:rsidR="00F541A5" w:rsidRPr="00106E5F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V1.0.1</w:t>
            </w:r>
          </w:p>
        </w:tc>
        <w:tc>
          <w:tcPr>
            <w:tcW w:w="7103" w:type="dxa"/>
            <w:gridSpan w:val="4"/>
          </w:tcPr>
          <w:p w14:paraId="55636267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F541A5" w14:paraId="356F7D38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322A4EE8" w14:textId="77777777" w:rsidR="00F541A5" w:rsidRPr="00106E5F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1C21D88D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597D4A86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36A0E473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5568ED96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F541A5" w14:paraId="62E1E64A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11238C23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1BC3D66F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2.3</w:t>
            </w:r>
          </w:p>
        </w:tc>
        <w:tc>
          <w:tcPr>
            <w:tcW w:w="1087" w:type="dxa"/>
            <w:vMerge w:val="restart"/>
          </w:tcPr>
          <w:p w14:paraId="4306313F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Khaleelullah Hussaini Syed</w:t>
            </w:r>
          </w:p>
        </w:tc>
        <w:tc>
          <w:tcPr>
            <w:tcW w:w="1098" w:type="dxa"/>
            <w:vMerge w:val="restart"/>
          </w:tcPr>
          <w:p w14:paraId="5F9C1E51" w14:textId="4A705246" w:rsidR="00F541A5" w:rsidRPr="005704D4" w:rsidRDefault="00A81BE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11</w:t>
            </w:r>
            <w:r w:rsidR="00F541A5">
              <w:rPr>
                <w:bCs/>
                <w:sz w:val="20"/>
              </w:rPr>
              <w:t xml:space="preserve"> October 2022</w:t>
            </w:r>
          </w:p>
        </w:tc>
        <w:tc>
          <w:tcPr>
            <w:tcW w:w="3935" w:type="dxa"/>
          </w:tcPr>
          <w:p w14:paraId="034400DE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Updated </w:t>
            </w:r>
            <w:r>
              <w:rPr>
                <w:bCs/>
                <w:sz w:val="20"/>
              </w:rPr>
              <w:t>project scope with new modules</w:t>
            </w:r>
          </w:p>
        </w:tc>
      </w:tr>
      <w:tr w:rsidR="00F541A5" w14:paraId="5BB5E4F7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0F4C9415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7D9A307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3.0</w:t>
            </w:r>
          </w:p>
        </w:tc>
        <w:tc>
          <w:tcPr>
            <w:tcW w:w="1087" w:type="dxa"/>
            <w:vMerge/>
          </w:tcPr>
          <w:p w14:paraId="434FFC44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E8D836F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45F82525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Updated use case diagram</w:t>
            </w:r>
          </w:p>
        </w:tc>
      </w:tr>
      <w:tr w:rsidR="00F541A5" w14:paraId="5146E3C1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6C1DC07A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4C6E05FA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4.0</w:t>
            </w:r>
          </w:p>
        </w:tc>
        <w:tc>
          <w:tcPr>
            <w:tcW w:w="1087" w:type="dxa"/>
            <w:vMerge/>
          </w:tcPr>
          <w:p w14:paraId="33E812D3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926FBAC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1791D937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New architecture diagram</w:t>
            </w:r>
          </w:p>
        </w:tc>
      </w:tr>
      <w:tr w:rsidR="00F541A5" w14:paraId="7075F610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279C359C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2EC17AFD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5.0</w:t>
            </w:r>
          </w:p>
        </w:tc>
        <w:tc>
          <w:tcPr>
            <w:tcW w:w="1087" w:type="dxa"/>
            <w:vMerge/>
          </w:tcPr>
          <w:p w14:paraId="4F98032B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15BE587F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4255CBBD" w14:textId="0FD90602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Removed </w:t>
            </w:r>
            <w:r w:rsidR="00627173">
              <w:rPr>
                <w:bCs/>
                <w:sz w:val="20"/>
              </w:rPr>
              <w:t>Micro services</w:t>
            </w:r>
            <w:r w:rsidRPr="005704D4">
              <w:rPr>
                <w:bCs/>
                <w:sz w:val="20"/>
              </w:rPr>
              <w:t xml:space="preserve"> phase and replaced it with Deployment</w:t>
            </w:r>
          </w:p>
        </w:tc>
      </w:tr>
      <w:tr w:rsidR="00F541A5" w14:paraId="248A0519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786DACEF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22904709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6.1.1</w:t>
            </w:r>
          </w:p>
        </w:tc>
        <w:tc>
          <w:tcPr>
            <w:tcW w:w="1087" w:type="dxa"/>
            <w:vMerge/>
          </w:tcPr>
          <w:p w14:paraId="1401E1A4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2739FAFD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765E8E67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Added new module on project management</w:t>
            </w:r>
          </w:p>
        </w:tc>
      </w:tr>
      <w:tr w:rsidR="00F541A5" w14:paraId="23E883B2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5DF25756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350D747B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6.1.2</w:t>
            </w:r>
          </w:p>
        </w:tc>
        <w:tc>
          <w:tcPr>
            <w:tcW w:w="1087" w:type="dxa"/>
            <w:vMerge/>
          </w:tcPr>
          <w:p w14:paraId="603A5E49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3A3FFAED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438A18DC" w14:textId="1877BB54" w:rsidR="00F541A5" w:rsidRPr="005704D4" w:rsidRDefault="00A81BE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Remove the </w:t>
            </w:r>
            <w:proofErr w:type="spellStart"/>
            <w:r>
              <w:rPr>
                <w:bCs/>
                <w:sz w:val="20"/>
              </w:rPr>
              <w:t>api</w:t>
            </w:r>
            <w:proofErr w:type="spellEnd"/>
            <w:r>
              <w:rPr>
                <w:bCs/>
                <w:sz w:val="20"/>
              </w:rPr>
              <w:t xml:space="preserve"> gateway</w:t>
            </w:r>
          </w:p>
        </w:tc>
      </w:tr>
      <w:tr w:rsidR="00A81BE5" w14:paraId="22351FC8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2A10F9FD" w14:textId="77777777" w:rsidR="00A81BE5" w:rsidRPr="005704D4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68532CD5" w14:textId="77777777" w:rsidR="00A81BE5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6.1.3</w:t>
            </w:r>
          </w:p>
        </w:tc>
        <w:tc>
          <w:tcPr>
            <w:tcW w:w="1087" w:type="dxa"/>
            <w:vMerge/>
          </w:tcPr>
          <w:p w14:paraId="59EBE3FC" w14:textId="77777777" w:rsidR="00A81BE5" w:rsidRPr="005704D4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49961702" w14:textId="77777777" w:rsidR="00A81BE5" w:rsidRPr="005704D4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1DFD871D" w14:textId="66DC76DD" w:rsidR="00A81BE5" w:rsidRPr="005704D4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Remove the </w:t>
            </w:r>
            <w:proofErr w:type="spellStart"/>
            <w:r>
              <w:rPr>
                <w:bCs/>
                <w:sz w:val="20"/>
              </w:rPr>
              <w:t>api</w:t>
            </w:r>
            <w:proofErr w:type="spellEnd"/>
            <w:r>
              <w:rPr>
                <w:bCs/>
                <w:sz w:val="20"/>
              </w:rPr>
              <w:t xml:space="preserve"> gateway</w:t>
            </w:r>
          </w:p>
        </w:tc>
      </w:tr>
      <w:tr w:rsidR="00A81BE5" w14:paraId="45582A04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6B10F0A1" w14:textId="77777777" w:rsidR="00A81BE5" w:rsidRPr="005704D4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3EC3A71" w14:textId="77777777" w:rsidR="00A81BE5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6.1.4</w:t>
            </w:r>
          </w:p>
        </w:tc>
        <w:tc>
          <w:tcPr>
            <w:tcW w:w="1087" w:type="dxa"/>
            <w:vMerge/>
          </w:tcPr>
          <w:p w14:paraId="188AAE89" w14:textId="77777777" w:rsidR="00A81BE5" w:rsidRPr="005704D4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1B567B10" w14:textId="77777777" w:rsidR="00A81BE5" w:rsidRPr="005704D4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FBBDE9E" w14:textId="1F7A6506" w:rsidR="00A81BE5" w:rsidRPr="005704D4" w:rsidRDefault="00A81BE5" w:rsidP="00A81BE5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Remove the </w:t>
            </w:r>
            <w:proofErr w:type="spellStart"/>
            <w:r>
              <w:rPr>
                <w:bCs/>
                <w:sz w:val="20"/>
              </w:rPr>
              <w:t>api</w:t>
            </w:r>
            <w:proofErr w:type="spellEnd"/>
            <w:r>
              <w:rPr>
                <w:bCs/>
                <w:sz w:val="20"/>
              </w:rPr>
              <w:t xml:space="preserve"> gateway</w:t>
            </w:r>
          </w:p>
        </w:tc>
      </w:tr>
      <w:tr w:rsidR="00F541A5" w14:paraId="0665BC91" w14:textId="77777777" w:rsidTr="005B6DD4">
        <w:trPr>
          <w:cantSplit/>
          <w:trHeight w:val="100"/>
        </w:trPr>
        <w:tc>
          <w:tcPr>
            <w:tcW w:w="1087" w:type="dxa"/>
            <w:vMerge/>
          </w:tcPr>
          <w:p w14:paraId="6250B464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4D255178" w14:textId="77777777" w:rsidR="00F541A5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10</w:t>
            </w:r>
          </w:p>
        </w:tc>
        <w:tc>
          <w:tcPr>
            <w:tcW w:w="1087" w:type="dxa"/>
            <w:vMerge/>
          </w:tcPr>
          <w:p w14:paraId="2BB34D13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18A09BA2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647F6580" w14:textId="77777777" w:rsidR="00F541A5" w:rsidRPr="005704D4" w:rsidRDefault="00F541A5" w:rsidP="005B6DD4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Added </w:t>
            </w:r>
            <w:r>
              <w:rPr>
                <w:bCs/>
                <w:sz w:val="20"/>
              </w:rPr>
              <w:t xml:space="preserve">new section on </w:t>
            </w:r>
            <w:r w:rsidRPr="005704D4">
              <w:rPr>
                <w:bCs/>
                <w:sz w:val="20"/>
              </w:rPr>
              <w:t>project templates for .net backend, react front end</w:t>
            </w:r>
            <w:r>
              <w:rPr>
                <w:bCs/>
                <w:sz w:val="20"/>
              </w:rPr>
              <w:t xml:space="preserve"> and angular front end</w:t>
            </w:r>
          </w:p>
        </w:tc>
      </w:tr>
      <w:bookmarkEnd w:id="1"/>
      <w:bookmarkEnd w:id="2"/>
      <w:bookmarkEnd w:id="3"/>
    </w:tbl>
    <w:p w14:paraId="2BA226A1" w14:textId="77777777" w:rsidR="00222F32" w:rsidRPr="003E5C21" w:rsidRDefault="00222F32" w:rsidP="00584EDF">
      <w:pPr>
        <w:spacing w:line="240" w:lineRule="auto"/>
      </w:pPr>
    </w:p>
    <w:sectPr w:rsidR="00222F32" w:rsidRPr="003E5C21" w:rsidSect="00747257">
      <w:footerReference w:type="default" r:id="rId56"/>
      <w:headerReference w:type="first" r:id="rId57"/>
      <w:footerReference w:type="first" r:id="rId58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8ADF4" w14:textId="77777777" w:rsidR="006E1258" w:rsidRDefault="006E1258">
      <w:r>
        <w:separator/>
      </w:r>
    </w:p>
  </w:endnote>
  <w:endnote w:type="continuationSeparator" w:id="0">
    <w:p w14:paraId="3408DAE8" w14:textId="77777777" w:rsidR="006E1258" w:rsidRDefault="006E1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982ABA" w:rsidRDefault="00982ABA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C34E" w14:textId="77777777" w:rsidR="00982ABA" w:rsidRPr="002B50D0" w:rsidRDefault="00982ABA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20D5D" w14:textId="77777777" w:rsidR="006E1258" w:rsidRDefault="006E1258">
      <w:r>
        <w:separator/>
      </w:r>
    </w:p>
  </w:footnote>
  <w:footnote w:type="continuationSeparator" w:id="0">
    <w:p w14:paraId="1B7BC7BB" w14:textId="77777777" w:rsidR="006E1258" w:rsidRDefault="006E12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982ABA" w:rsidRDefault="00982ABA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580295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115799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BE032F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0BA450BD"/>
    <w:multiLevelType w:val="hybridMultilevel"/>
    <w:tmpl w:val="4CACE9DA"/>
    <w:lvl w:ilvl="0" w:tplc="2B56E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DFA60D4"/>
    <w:multiLevelType w:val="hybridMultilevel"/>
    <w:tmpl w:val="EE641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 w15:restartNumberingAfterBreak="0">
    <w:nsid w:val="1AEB6CD9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54226A"/>
    <w:multiLevelType w:val="hybridMultilevel"/>
    <w:tmpl w:val="F028C4CE"/>
    <w:lvl w:ilvl="0" w:tplc="CE981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C5361AA"/>
    <w:multiLevelType w:val="hybridMultilevel"/>
    <w:tmpl w:val="480C4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7" w15:restartNumberingAfterBreak="0">
    <w:nsid w:val="1F123071"/>
    <w:multiLevelType w:val="hybridMultilevel"/>
    <w:tmpl w:val="A046092A"/>
    <w:lvl w:ilvl="0" w:tplc="E8222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0EE0094"/>
    <w:multiLevelType w:val="hybridMultilevel"/>
    <w:tmpl w:val="5FD61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CC598F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DA0194B"/>
    <w:multiLevelType w:val="hybridMultilevel"/>
    <w:tmpl w:val="C0A64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FD22CCD"/>
    <w:multiLevelType w:val="hybridMultilevel"/>
    <w:tmpl w:val="104CABC4"/>
    <w:lvl w:ilvl="0" w:tplc="78E42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03C0462"/>
    <w:multiLevelType w:val="hybridMultilevel"/>
    <w:tmpl w:val="B2421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FF363F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49810EB1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F31B54"/>
    <w:multiLevelType w:val="hybridMultilevel"/>
    <w:tmpl w:val="2834AF52"/>
    <w:lvl w:ilvl="0" w:tplc="E794A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FDF3710"/>
    <w:multiLevelType w:val="hybridMultilevel"/>
    <w:tmpl w:val="5CAA4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BB21CB"/>
    <w:multiLevelType w:val="hybridMultilevel"/>
    <w:tmpl w:val="1E2A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BB18EA"/>
    <w:multiLevelType w:val="hybridMultilevel"/>
    <w:tmpl w:val="F10AA1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A016CDD"/>
    <w:multiLevelType w:val="hybridMultilevel"/>
    <w:tmpl w:val="850A3766"/>
    <w:lvl w:ilvl="0" w:tplc="7CA417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9D69A7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A1176A"/>
    <w:multiLevelType w:val="hybridMultilevel"/>
    <w:tmpl w:val="937EC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027328">
    <w:abstractNumId w:val="20"/>
  </w:num>
  <w:num w:numId="2" w16cid:durableId="866984550">
    <w:abstractNumId w:val="16"/>
  </w:num>
  <w:num w:numId="3" w16cid:durableId="36855774">
    <w:abstractNumId w:val="9"/>
  </w:num>
  <w:num w:numId="4" w16cid:durableId="532763965">
    <w:abstractNumId w:val="7"/>
  </w:num>
  <w:num w:numId="5" w16cid:durableId="1564759695">
    <w:abstractNumId w:val="6"/>
  </w:num>
  <w:num w:numId="6" w16cid:durableId="569389595">
    <w:abstractNumId w:val="5"/>
  </w:num>
  <w:num w:numId="7" w16cid:durableId="1102795484">
    <w:abstractNumId w:val="4"/>
  </w:num>
  <w:num w:numId="8" w16cid:durableId="1913156819">
    <w:abstractNumId w:val="8"/>
  </w:num>
  <w:num w:numId="9" w16cid:durableId="504782499">
    <w:abstractNumId w:val="3"/>
  </w:num>
  <w:num w:numId="10" w16cid:durableId="845559125">
    <w:abstractNumId w:val="2"/>
  </w:num>
  <w:num w:numId="11" w16cid:durableId="196049470">
    <w:abstractNumId w:val="1"/>
  </w:num>
  <w:num w:numId="12" w16cid:durableId="339085095">
    <w:abstractNumId w:val="0"/>
  </w:num>
  <w:num w:numId="13" w16cid:durableId="2088528717">
    <w:abstractNumId w:val="31"/>
  </w:num>
  <w:num w:numId="14" w16cid:durableId="1772777122">
    <w:abstractNumId w:val="26"/>
  </w:num>
  <w:num w:numId="15" w16cid:durableId="1101217150">
    <w:abstractNumId w:val="21"/>
  </w:num>
  <w:num w:numId="16" w16cid:durableId="696849893">
    <w:abstractNumId w:val="55"/>
  </w:num>
  <w:num w:numId="17" w16cid:durableId="1822044335">
    <w:abstractNumId w:val="40"/>
  </w:num>
  <w:num w:numId="18" w16cid:durableId="665716259">
    <w:abstractNumId w:val="37"/>
  </w:num>
  <w:num w:numId="19" w16cid:durableId="1491172557">
    <w:abstractNumId w:val="11"/>
  </w:num>
  <w:num w:numId="20" w16cid:durableId="740835742">
    <w:abstractNumId w:val="19"/>
  </w:num>
  <w:num w:numId="21" w16cid:durableId="1089471097">
    <w:abstractNumId w:val="61"/>
  </w:num>
  <w:num w:numId="22" w16cid:durableId="1897349238">
    <w:abstractNumId w:val="32"/>
  </w:num>
  <w:num w:numId="23" w16cid:durableId="812259640">
    <w:abstractNumId w:val="64"/>
  </w:num>
  <w:num w:numId="24" w16cid:durableId="144855721">
    <w:abstractNumId w:val="38"/>
  </w:num>
  <w:num w:numId="25" w16cid:durableId="622885568">
    <w:abstractNumId w:val="22"/>
  </w:num>
  <w:num w:numId="26" w16cid:durableId="1259216005">
    <w:abstractNumId w:val="53"/>
  </w:num>
  <w:num w:numId="27" w16cid:durableId="1876305511">
    <w:abstractNumId w:val="49"/>
  </w:num>
  <w:num w:numId="28" w16cid:durableId="258950919">
    <w:abstractNumId w:val="29"/>
  </w:num>
  <w:num w:numId="29" w16cid:durableId="564996125">
    <w:abstractNumId w:val="14"/>
  </w:num>
  <w:num w:numId="30" w16cid:durableId="177159717">
    <w:abstractNumId w:val="62"/>
  </w:num>
  <w:num w:numId="31" w16cid:durableId="1521431151">
    <w:abstractNumId w:val="54"/>
  </w:num>
  <w:num w:numId="32" w16cid:durableId="163398478">
    <w:abstractNumId w:val="65"/>
  </w:num>
  <w:num w:numId="33" w16cid:durableId="1342513284">
    <w:abstractNumId w:val="52"/>
  </w:num>
  <w:num w:numId="34" w16cid:durableId="278681250">
    <w:abstractNumId w:val="33"/>
  </w:num>
  <w:num w:numId="35" w16cid:durableId="1607033429">
    <w:abstractNumId w:val="25"/>
  </w:num>
  <w:num w:numId="36" w16cid:durableId="2057464585">
    <w:abstractNumId w:val="15"/>
  </w:num>
  <w:num w:numId="37" w16cid:durableId="1673796592">
    <w:abstractNumId w:val="41"/>
  </w:num>
  <w:num w:numId="38" w16cid:durableId="379092396">
    <w:abstractNumId w:val="39"/>
  </w:num>
  <w:num w:numId="39" w16cid:durableId="2032681688">
    <w:abstractNumId w:val="10"/>
  </w:num>
  <w:num w:numId="40" w16cid:durableId="704334845">
    <w:abstractNumId w:val="51"/>
  </w:num>
  <w:num w:numId="41" w16cid:durableId="1124468405">
    <w:abstractNumId w:val="45"/>
  </w:num>
  <w:num w:numId="42" w16cid:durableId="1054234889">
    <w:abstractNumId w:val="59"/>
  </w:num>
  <w:num w:numId="43" w16cid:durableId="747112924">
    <w:abstractNumId w:val="35"/>
  </w:num>
  <w:num w:numId="44" w16cid:durableId="1643457745">
    <w:abstractNumId w:val="50"/>
  </w:num>
  <w:num w:numId="45" w16cid:durableId="321273269">
    <w:abstractNumId w:val="30"/>
  </w:num>
  <w:num w:numId="46" w16cid:durableId="1193223021">
    <w:abstractNumId w:val="12"/>
  </w:num>
  <w:num w:numId="47" w16cid:durableId="2115709609">
    <w:abstractNumId w:val="47"/>
  </w:num>
  <w:num w:numId="48" w16cid:durableId="1505510954">
    <w:abstractNumId w:val="42"/>
  </w:num>
  <w:num w:numId="49" w16cid:durableId="1027021887">
    <w:abstractNumId w:val="58"/>
  </w:num>
  <w:num w:numId="50" w16cid:durableId="1288122080">
    <w:abstractNumId w:val="28"/>
  </w:num>
  <w:num w:numId="51" w16cid:durableId="1626696310">
    <w:abstractNumId w:val="36"/>
  </w:num>
  <w:num w:numId="52" w16cid:durableId="403649819">
    <w:abstractNumId w:val="46"/>
  </w:num>
  <w:num w:numId="53" w16cid:durableId="972905011">
    <w:abstractNumId w:val="34"/>
  </w:num>
  <w:num w:numId="54" w16cid:durableId="1269853371">
    <w:abstractNumId w:val="23"/>
  </w:num>
  <w:num w:numId="55" w16cid:durableId="263732733">
    <w:abstractNumId w:val="63"/>
  </w:num>
  <w:num w:numId="56" w16cid:durableId="886602417">
    <w:abstractNumId w:val="57"/>
  </w:num>
  <w:num w:numId="57" w16cid:durableId="1587306396">
    <w:abstractNumId w:val="24"/>
  </w:num>
  <w:num w:numId="58" w16cid:durableId="721173835">
    <w:abstractNumId w:val="43"/>
  </w:num>
  <w:num w:numId="59" w16cid:durableId="1116867532">
    <w:abstractNumId w:val="18"/>
  </w:num>
  <w:num w:numId="60" w16cid:durableId="845898044">
    <w:abstractNumId w:val="48"/>
  </w:num>
  <w:num w:numId="61" w16cid:durableId="904611578">
    <w:abstractNumId w:val="13"/>
  </w:num>
  <w:num w:numId="62" w16cid:durableId="1312910339">
    <w:abstractNumId w:val="44"/>
  </w:num>
  <w:num w:numId="63" w16cid:durableId="1553422468">
    <w:abstractNumId w:val="56"/>
  </w:num>
  <w:num w:numId="64" w16cid:durableId="1428191056">
    <w:abstractNumId w:val="17"/>
  </w:num>
  <w:num w:numId="65" w16cid:durableId="573785037">
    <w:abstractNumId w:val="60"/>
  </w:num>
  <w:num w:numId="66" w16cid:durableId="1518351882">
    <w:abstractNumId w:val="27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B83"/>
    <w:rsid w:val="000014AB"/>
    <w:rsid w:val="00003207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13E"/>
    <w:rsid w:val="00006482"/>
    <w:rsid w:val="00007AA1"/>
    <w:rsid w:val="00010ECE"/>
    <w:rsid w:val="000111EF"/>
    <w:rsid w:val="00013FC2"/>
    <w:rsid w:val="00014342"/>
    <w:rsid w:val="0001439D"/>
    <w:rsid w:val="000149FE"/>
    <w:rsid w:val="00015AAF"/>
    <w:rsid w:val="0001672A"/>
    <w:rsid w:val="00017A02"/>
    <w:rsid w:val="00017E6F"/>
    <w:rsid w:val="00020990"/>
    <w:rsid w:val="00021DCB"/>
    <w:rsid w:val="000232C2"/>
    <w:rsid w:val="00026767"/>
    <w:rsid w:val="00031C78"/>
    <w:rsid w:val="00034065"/>
    <w:rsid w:val="00035742"/>
    <w:rsid w:val="00041F34"/>
    <w:rsid w:val="000433D2"/>
    <w:rsid w:val="00043499"/>
    <w:rsid w:val="00044B10"/>
    <w:rsid w:val="00044EB7"/>
    <w:rsid w:val="00045FD3"/>
    <w:rsid w:val="000462FB"/>
    <w:rsid w:val="00046E53"/>
    <w:rsid w:val="00046EC8"/>
    <w:rsid w:val="00047802"/>
    <w:rsid w:val="00050C81"/>
    <w:rsid w:val="00051119"/>
    <w:rsid w:val="00051F16"/>
    <w:rsid w:val="000543F6"/>
    <w:rsid w:val="0005473A"/>
    <w:rsid w:val="00054890"/>
    <w:rsid w:val="000569CD"/>
    <w:rsid w:val="000577D5"/>
    <w:rsid w:val="00057DCB"/>
    <w:rsid w:val="00060FD2"/>
    <w:rsid w:val="00062CB6"/>
    <w:rsid w:val="00063567"/>
    <w:rsid w:val="00063D7C"/>
    <w:rsid w:val="0006424B"/>
    <w:rsid w:val="000652EA"/>
    <w:rsid w:val="0006592A"/>
    <w:rsid w:val="00065C60"/>
    <w:rsid w:val="000678F8"/>
    <w:rsid w:val="00071ABA"/>
    <w:rsid w:val="00071B85"/>
    <w:rsid w:val="00071B86"/>
    <w:rsid w:val="00072FDD"/>
    <w:rsid w:val="0007301C"/>
    <w:rsid w:val="00073CE0"/>
    <w:rsid w:val="00074F0A"/>
    <w:rsid w:val="0007523F"/>
    <w:rsid w:val="0007562B"/>
    <w:rsid w:val="00076035"/>
    <w:rsid w:val="00076889"/>
    <w:rsid w:val="00077C7E"/>
    <w:rsid w:val="000803ED"/>
    <w:rsid w:val="0008108C"/>
    <w:rsid w:val="00083885"/>
    <w:rsid w:val="00083DEF"/>
    <w:rsid w:val="000841A7"/>
    <w:rsid w:val="000850D6"/>
    <w:rsid w:val="00093AB7"/>
    <w:rsid w:val="00093D87"/>
    <w:rsid w:val="00093E20"/>
    <w:rsid w:val="00093F14"/>
    <w:rsid w:val="00095523"/>
    <w:rsid w:val="000957EE"/>
    <w:rsid w:val="00095A4F"/>
    <w:rsid w:val="00096491"/>
    <w:rsid w:val="0009673E"/>
    <w:rsid w:val="000970C7"/>
    <w:rsid w:val="0009735E"/>
    <w:rsid w:val="000A3067"/>
    <w:rsid w:val="000A352C"/>
    <w:rsid w:val="000A4091"/>
    <w:rsid w:val="000A57ED"/>
    <w:rsid w:val="000A57F0"/>
    <w:rsid w:val="000A61A5"/>
    <w:rsid w:val="000A6213"/>
    <w:rsid w:val="000A67F4"/>
    <w:rsid w:val="000A72EA"/>
    <w:rsid w:val="000A79A6"/>
    <w:rsid w:val="000B0B67"/>
    <w:rsid w:val="000B0CB1"/>
    <w:rsid w:val="000B237F"/>
    <w:rsid w:val="000B2C83"/>
    <w:rsid w:val="000B354B"/>
    <w:rsid w:val="000B485C"/>
    <w:rsid w:val="000B574F"/>
    <w:rsid w:val="000B68E7"/>
    <w:rsid w:val="000C04CF"/>
    <w:rsid w:val="000C12CF"/>
    <w:rsid w:val="000C191E"/>
    <w:rsid w:val="000C1E28"/>
    <w:rsid w:val="000C2205"/>
    <w:rsid w:val="000C3E37"/>
    <w:rsid w:val="000C4856"/>
    <w:rsid w:val="000C4F35"/>
    <w:rsid w:val="000C5A45"/>
    <w:rsid w:val="000C5CAA"/>
    <w:rsid w:val="000C6186"/>
    <w:rsid w:val="000C7FB6"/>
    <w:rsid w:val="000D0731"/>
    <w:rsid w:val="000D24D2"/>
    <w:rsid w:val="000D3C30"/>
    <w:rsid w:val="000D58DF"/>
    <w:rsid w:val="000D5E29"/>
    <w:rsid w:val="000D6671"/>
    <w:rsid w:val="000D76F3"/>
    <w:rsid w:val="000D7C2C"/>
    <w:rsid w:val="000E211A"/>
    <w:rsid w:val="000E2295"/>
    <w:rsid w:val="000E2713"/>
    <w:rsid w:val="000E2E69"/>
    <w:rsid w:val="000E48F5"/>
    <w:rsid w:val="000E69B3"/>
    <w:rsid w:val="000E722E"/>
    <w:rsid w:val="000E7D4A"/>
    <w:rsid w:val="000F09E0"/>
    <w:rsid w:val="000F2173"/>
    <w:rsid w:val="000F2E59"/>
    <w:rsid w:val="000F44E0"/>
    <w:rsid w:val="000F5EE1"/>
    <w:rsid w:val="000F6961"/>
    <w:rsid w:val="000F741C"/>
    <w:rsid w:val="00100FE7"/>
    <w:rsid w:val="00102F54"/>
    <w:rsid w:val="00103C24"/>
    <w:rsid w:val="001045EF"/>
    <w:rsid w:val="001047C9"/>
    <w:rsid w:val="00105A27"/>
    <w:rsid w:val="00105A60"/>
    <w:rsid w:val="00105A98"/>
    <w:rsid w:val="0010641F"/>
    <w:rsid w:val="00106EA2"/>
    <w:rsid w:val="00107502"/>
    <w:rsid w:val="00110008"/>
    <w:rsid w:val="00111C7C"/>
    <w:rsid w:val="0011614A"/>
    <w:rsid w:val="00120DA4"/>
    <w:rsid w:val="001217F8"/>
    <w:rsid w:val="0012196E"/>
    <w:rsid w:val="001222D6"/>
    <w:rsid w:val="001237B2"/>
    <w:rsid w:val="00124882"/>
    <w:rsid w:val="00125E65"/>
    <w:rsid w:val="001302CD"/>
    <w:rsid w:val="00130783"/>
    <w:rsid w:val="0013185C"/>
    <w:rsid w:val="00132BE0"/>
    <w:rsid w:val="00132F0A"/>
    <w:rsid w:val="001330F5"/>
    <w:rsid w:val="00133AE9"/>
    <w:rsid w:val="001351E0"/>
    <w:rsid w:val="00135941"/>
    <w:rsid w:val="001363C4"/>
    <w:rsid w:val="001402CB"/>
    <w:rsid w:val="00140E0B"/>
    <w:rsid w:val="00144333"/>
    <w:rsid w:val="00145B1E"/>
    <w:rsid w:val="00145F15"/>
    <w:rsid w:val="00146A1B"/>
    <w:rsid w:val="00147626"/>
    <w:rsid w:val="00147BB6"/>
    <w:rsid w:val="0015168D"/>
    <w:rsid w:val="00151AED"/>
    <w:rsid w:val="00151B7C"/>
    <w:rsid w:val="001524E7"/>
    <w:rsid w:val="00152886"/>
    <w:rsid w:val="00152F05"/>
    <w:rsid w:val="00153BF0"/>
    <w:rsid w:val="0015417D"/>
    <w:rsid w:val="0015700A"/>
    <w:rsid w:val="00157E31"/>
    <w:rsid w:val="00157E5E"/>
    <w:rsid w:val="001602D1"/>
    <w:rsid w:val="001610F0"/>
    <w:rsid w:val="00163134"/>
    <w:rsid w:val="001635F0"/>
    <w:rsid w:val="001639AD"/>
    <w:rsid w:val="0016571F"/>
    <w:rsid w:val="001659F2"/>
    <w:rsid w:val="001662F7"/>
    <w:rsid w:val="0016698C"/>
    <w:rsid w:val="001671F2"/>
    <w:rsid w:val="00167BF3"/>
    <w:rsid w:val="001704B8"/>
    <w:rsid w:val="00170ABD"/>
    <w:rsid w:val="00171BAD"/>
    <w:rsid w:val="00172248"/>
    <w:rsid w:val="0017259C"/>
    <w:rsid w:val="00173720"/>
    <w:rsid w:val="00176505"/>
    <w:rsid w:val="00176882"/>
    <w:rsid w:val="0017769D"/>
    <w:rsid w:val="00181AAE"/>
    <w:rsid w:val="00183A59"/>
    <w:rsid w:val="0018475F"/>
    <w:rsid w:val="001850B2"/>
    <w:rsid w:val="00186716"/>
    <w:rsid w:val="00186CAE"/>
    <w:rsid w:val="00186F47"/>
    <w:rsid w:val="001877D0"/>
    <w:rsid w:val="00187987"/>
    <w:rsid w:val="00187E28"/>
    <w:rsid w:val="0019108F"/>
    <w:rsid w:val="00191444"/>
    <w:rsid w:val="001919A4"/>
    <w:rsid w:val="00192A9C"/>
    <w:rsid w:val="00192AE2"/>
    <w:rsid w:val="0019384E"/>
    <w:rsid w:val="0019483F"/>
    <w:rsid w:val="0019589D"/>
    <w:rsid w:val="00195CB1"/>
    <w:rsid w:val="00196044"/>
    <w:rsid w:val="00196338"/>
    <w:rsid w:val="001A2467"/>
    <w:rsid w:val="001A3778"/>
    <w:rsid w:val="001A5347"/>
    <w:rsid w:val="001A55F4"/>
    <w:rsid w:val="001A6454"/>
    <w:rsid w:val="001A6D81"/>
    <w:rsid w:val="001A787E"/>
    <w:rsid w:val="001A7B21"/>
    <w:rsid w:val="001B17B2"/>
    <w:rsid w:val="001B2BFB"/>
    <w:rsid w:val="001B3754"/>
    <w:rsid w:val="001B3A35"/>
    <w:rsid w:val="001B3B98"/>
    <w:rsid w:val="001B3C9D"/>
    <w:rsid w:val="001B4558"/>
    <w:rsid w:val="001B7536"/>
    <w:rsid w:val="001C4489"/>
    <w:rsid w:val="001C478C"/>
    <w:rsid w:val="001C4B87"/>
    <w:rsid w:val="001C5944"/>
    <w:rsid w:val="001C5F11"/>
    <w:rsid w:val="001C792E"/>
    <w:rsid w:val="001C7A52"/>
    <w:rsid w:val="001D0709"/>
    <w:rsid w:val="001D0B1F"/>
    <w:rsid w:val="001D2B30"/>
    <w:rsid w:val="001D4EE4"/>
    <w:rsid w:val="001D66B3"/>
    <w:rsid w:val="001D7BF4"/>
    <w:rsid w:val="001E07DF"/>
    <w:rsid w:val="001E0D51"/>
    <w:rsid w:val="001E2105"/>
    <w:rsid w:val="001E2106"/>
    <w:rsid w:val="001E253B"/>
    <w:rsid w:val="001E2F09"/>
    <w:rsid w:val="001E3159"/>
    <w:rsid w:val="001E3252"/>
    <w:rsid w:val="001E64F7"/>
    <w:rsid w:val="001E6934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1F74E6"/>
    <w:rsid w:val="00200442"/>
    <w:rsid w:val="00200615"/>
    <w:rsid w:val="00200638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2B62"/>
    <w:rsid w:val="00222F32"/>
    <w:rsid w:val="00223D65"/>
    <w:rsid w:val="00224318"/>
    <w:rsid w:val="00225399"/>
    <w:rsid w:val="002255D2"/>
    <w:rsid w:val="00230887"/>
    <w:rsid w:val="00230D92"/>
    <w:rsid w:val="0023206C"/>
    <w:rsid w:val="00233360"/>
    <w:rsid w:val="00234644"/>
    <w:rsid w:val="0023538D"/>
    <w:rsid w:val="002354C9"/>
    <w:rsid w:val="00236460"/>
    <w:rsid w:val="00241E10"/>
    <w:rsid w:val="002423CC"/>
    <w:rsid w:val="00242620"/>
    <w:rsid w:val="00244953"/>
    <w:rsid w:val="00245738"/>
    <w:rsid w:val="00246673"/>
    <w:rsid w:val="00246A63"/>
    <w:rsid w:val="00247756"/>
    <w:rsid w:val="002526EE"/>
    <w:rsid w:val="0025398C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5BC4"/>
    <w:rsid w:val="002675C3"/>
    <w:rsid w:val="00267CE2"/>
    <w:rsid w:val="002714B3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776E0"/>
    <w:rsid w:val="00277B6D"/>
    <w:rsid w:val="00280FFE"/>
    <w:rsid w:val="002813A8"/>
    <w:rsid w:val="002814A6"/>
    <w:rsid w:val="002825B3"/>
    <w:rsid w:val="0028401D"/>
    <w:rsid w:val="0028543D"/>
    <w:rsid w:val="002861E4"/>
    <w:rsid w:val="00287836"/>
    <w:rsid w:val="00287913"/>
    <w:rsid w:val="00287B08"/>
    <w:rsid w:val="002904B7"/>
    <w:rsid w:val="00291118"/>
    <w:rsid w:val="0029182E"/>
    <w:rsid w:val="002920DF"/>
    <w:rsid w:val="00292119"/>
    <w:rsid w:val="0029272C"/>
    <w:rsid w:val="00292D55"/>
    <w:rsid w:val="00293DCA"/>
    <w:rsid w:val="002944A1"/>
    <w:rsid w:val="002A1A3E"/>
    <w:rsid w:val="002A2310"/>
    <w:rsid w:val="002A2B7A"/>
    <w:rsid w:val="002A34A6"/>
    <w:rsid w:val="002A352B"/>
    <w:rsid w:val="002A3B0F"/>
    <w:rsid w:val="002A47BB"/>
    <w:rsid w:val="002A49E3"/>
    <w:rsid w:val="002A4A6E"/>
    <w:rsid w:val="002A53F5"/>
    <w:rsid w:val="002A5899"/>
    <w:rsid w:val="002A6748"/>
    <w:rsid w:val="002B042D"/>
    <w:rsid w:val="002B0826"/>
    <w:rsid w:val="002B1336"/>
    <w:rsid w:val="002B24AC"/>
    <w:rsid w:val="002B24F2"/>
    <w:rsid w:val="002B24FF"/>
    <w:rsid w:val="002B252E"/>
    <w:rsid w:val="002B4414"/>
    <w:rsid w:val="002B50D0"/>
    <w:rsid w:val="002C081B"/>
    <w:rsid w:val="002C1589"/>
    <w:rsid w:val="002C2BC9"/>
    <w:rsid w:val="002C2CFB"/>
    <w:rsid w:val="002C2E3A"/>
    <w:rsid w:val="002C3293"/>
    <w:rsid w:val="002C42DD"/>
    <w:rsid w:val="002C4ED8"/>
    <w:rsid w:val="002C527B"/>
    <w:rsid w:val="002C56E7"/>
    <w:rsid w:val="002C60B9"/>
    <w:rsid w:val="002C6E4C"/>
    <w:rsid w:val="002D0915"/>
    <w:rsid w:val="002D2B5F"/>
    <w:rsid w:val="002D4CDE"/>
    <w:rsid w:val="002D5F62"/>
    <w:rsid w:val="002D7C71"/>
    <w:rsid w:val="002D7C8C"/>
    <w:rsid w:val="002E07D2"/>
    <w:rsid w:val="002E1CA5"/>
    <w:rsid w:val="002E23AF"/>
    <w:rsid w:val="002E2932"/>
    <w:rsid w:val="002E314A"/>
    <w:rsid w:val="002E37BB"/>
    <w:rsid w:val="002E4267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15E9"/>
    <w:rsid w:val="003029E2"/>
    <w:rsid w:val="00302D91"/>
    <w:rsid w:val="00303669"/>
    <w:rsid w:val="0030413F"/>
    <w:rsid w:val="00304D07"/>
    <w:rsid w:val="0030638F"/>
    <w:rsid w:val="00306BF2"/>
    <w:rsid w:val="003077E3"/>
    <w:rsid w:val="00310B30"/>
    <w:rsid w:val="00310E69"/>
    <w:rsid w:val="00311886"/>
    <w:rsid w:val="00312653"/>
    <w:rsid w:val="00314632"/>
    <w:rsid w:val="00314B50"/>
    <w:rsid w:val="003150A0"/>
    <w:rsid w:val="003151ED"/>
    <w:rsid w:val="00316248"/>
    <w:rsid w:val="00320140"/>
    <w:rsid w:val="003214B3"/>
    <w:rsid w:val="0032222C"/>
    <w:rsid w:val="00322563"/>
    <w:rsid w:val="003229D3"/>
    <w:rsid w:val="00322D15"/>
    <w:rsid w:val="00326D0C"/>
    <w:rsid w:val="0033036B"/>
    <w:rsid w:val="0033072B"/>
    <w:rsid w:val="0033236C"/>
    <w:rsid w:val="00332666"/>
    <w:rsid w:val="0033399D"/>
    <w:rsid w:val="00333E79"/>
    <w:rsid w:val="00333EF7"/>
    <w:rsid w:val="00334D36"/>
    <w:rsid w:val="00335642"/>
    <w:rsid w:val="003361CD"/>
    <w:rsid w:val="0033627E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3CA9"/>
    <w:rsid w:val="00344775"/>
    <w:rsid w:val="00345C62"/>
    <w:rsid w:val="0034602A"/>
    <w:rsid w:val="00346C72"/>
    <w:rsid w:val="0035051C"/>
    <w:rsid w:val="003507B6"/>
    <w:rsid w:val="00351A78"/>
    <w:rsid w:val="0035218E"/>
    <w:rsid w:val="00354DB2"/>
    <w:rsid w:val="003556C4"/>
    <w:rsid w:val="00355731"/>
    <w:rsid w:val="00356853"/>
    <w:rsid w:val="00356BDB"/>
    <w:rsid w:val="00356CEA"/>
    <w:rsid w:val="0036070C"/>
    <w:rsid w:val="003608AD"/>
    <w:rsid w:val="00361D69"/>
    <w:rsid w:val="00363851"/>
    <w:rsid w:val="0036475B"/>
    <w:rsid w:val="0036580C"/>
    <w:rsid w:val="003662D1"/>
    <w:rsid w:val="00367EAE"/>
    <w:rsid w:val="003705B6"/>
    <w:rsid w:val="00372A54"/>
    <w:rsid w:val="00372E88"/>
    <w:rsid w:val="00380718"/>
    <w:rsid w:val="0038093F"/>
    <w:rsid w:val="00380BBA"/>
    <w:rsid w:val="0038337E"/>
    <w:rsid w:val="00383D2C"/>
    <w:rsid w:val="003854F8"/>
    <w:rsid w:val="003855F4"/>
    <w:rsid w:val="00385EAD"/>
    <w:rsid w:val="00387CD5"/>
    <w:rsid w:val="00387EDD"/>
    <w:rsid w:val="00387FC7"/>
    <w:rsid w:val="00390C96"/>
    <w:rsid w:val="003914B1"/>
    <w:rsid w:val="0039163D"/>
    <w:rsid w:val="00391918"/>
    <w:rsid w:val="003919A5"/>
    <w:rsid w:val="003919F5"/>
    <w:rsid w:val="0039423D"/>
    <w:rsid w:val="00395FDC"/>
    <w:rsid w:val="0039689C"/>
    <w:rsid w:val="00396C94"/>
    <w:rsid w:val="003972DB"/>
    <w:rsid w:val="003A1077"/>
    <w:rsid w:val="003A21C4"/>
    <w:rsid w:val="003A22F2"/>
    <w:rsid w:val="003A3D78"/>
    <w:rsid w:val="003A5D57"/>
    <w:rsid w:val="003B0F20"/>
    <w:rsid w:val="003B125A"/>
    <w:rsid w:val="003B2C6C"/>
    <w:rsid w:val="003B2CD1"/>
    <w:rsid w:val="003B33AF"/>
    <w:rsid w:val="003B39A3"/>
    <w:rsid w:val="003B4C84"/>
    <w:rsid w:val="003B4CAD"/>
    <w:rsid w:val="003B4E18"/>
    <w:rsid w:val="003B6FCF"/>
    <w:rsid w:val="003B7EEF"/>
    <w:rsid w:val="003C1167"/>
    <w:rsid w:val="003C11B4"/>
    <w:rsid w:val="003C12E2"/>
    <w:rsid w:val="003C33C9"/>
    <w:rsid w:val="003C3EC0"/>
    <w:rsid w:val="003C48F6"/>
    <w:rsid w:val="003C6582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329"/>
    <w:rsid w:val="003F67F5"/>
    <w:rsid w:val="00400FE2"/>
    <w:rsid w:val="004012E0"/>
    <w:rsid w:val="0040158D"/>
    <w:rsid w:val="00401C14"/>
    <w:rsid w:val="00402C07"/>
    <w:rsid w:val="0040332A"/>
    <w:rsid w:val="00403F6A"/>
    <w:rsid w:val="00404371"/>
    <w:rsid w:val="004054A7"/>
    <w:rsid w:val="0040691B"/>
    <w:rsid w:val="00407C27"/>
    <w:rsid w:val="004129E5"/>
    <w:rsid w:val="00413402"/>
    <w:rsid w:val="00415297"/>
    <w:rsid w:val="004161ED"/>
    <w:rsid w:val="00417538"/>
    <w:rsid w:val="00420B3E"/>
    <w:rsid w:val="00420BE8"/>
    <w:rsid w:val="004221E0"/>
    <w:rsid w:val="004231A4"/>
    <w:rsid w:val="00423475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3032"/>
    <w:rsid w:val="0043361A"/>
    <w:rsid w:val="00433967"/>
    <w:rsid w:val="0043653C"/>
    <w:rsid w:val="004367E0"/>
    <w:rsid w:val="004368CA"/>
    <w:rsid w:val="00437195"/>
    <w:rsid w:val="0044049D"/>
    <w:rsid w:val="00441518"/>
    <w:rsid w:val="00444966"/>
    <w:rsid w:val="00444B0D"/>
    <w:rsid w:val="00447037"/>
    <w:rsid w:val="00452F96"/>
    <w:rsid w:val="00453F42"/>
    <w:rsid w:val="004544F8"/>
    <w:rsid w:val="00454B7A"/>
    <w:rsid w:val="00456503"/>
    <w:rsid w:val="00456F3E"/>
    <w:rsid w:val="00457085"/>
    <w:rsid w:val="004573A0"/>
    <w:rsid w:val="0045754D"/>
    <w:rsid w:val="00464ABE"/>
    <w:rsid w:val="00464E6B"/>
    <w:rsid w:val="00465725"/>
    <w:rsid w:val="00467088"/>
    <w:rsid w:val="00473B55"/>
    <w:rsid w:val="0047415D"/>
    <w:rsid w:val="004748BD"/>
    <w:rsid w:val="00477693"/>
    <w:rsid w:val="00480269"/>
    <w:rsid w:val="004803D1"/>
    <w:rsid w:val="004805EF"/>
    <w:rsid w:val="00481826"/>
    <w:rsid w:val="00481927"/>
    <w:rsid w:val="00482B4D"/>
    <w:rsid w:val="00483530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4113"/>
    <w:rsid w:val="004974CB"/>
    <w:rsid w:val="004A14A3"/>
    <w:rsid w:val="004A18BC"/>
    <w:rsid w:val="004A19D4"/>
    <w:rsid w:val="004A322B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38CC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44E"/>
    <w:rsid w:val="004D0860"/>
    <w:rsid w:val="004D0B1E"/>
    <w:rsid w:val="004D0E8F"/>
    <w:rsid w:val="004D1164"/>
    <w:rsid w:val="004D1A7D"/>
    <w:rsid w:val="004D3219"/>
    <w:rsid w:val="004D660A"/>
    <w:rsid w:val="004D6911"/>
    <w:rsid w:val="004D6CF8"/>
    <w:rsid w:val="004D6E38"/>
    <w:rsid w:val="004D713C"/>
    <w:rsid w:val="004E139C"/>
    <w:rsid w:val="004E306D"/>
    <w:rsid w:val="004E3FDA"/>
    <w:rsid w:val="004E482F"/>
    <w:rsid w:val="004E4996"/>
    <w:rsid w:val="004E5C2F"/>
    <w:rsid w:val="004E63C5"/>
    <w:rsid w:val="004E7A87"/>
    <w:rsid w:val="004E7BC4"/>
    <w:rsid w:val="004F03A0"/>
    <w:rsid w:val="004F07BC"/>
    <w:rsid w:val="004F1BCA"/>
    <w:rsid w:val="004F1FCD"/>
    <w:rsid w:val="004F2895"/>
    <w:rsid w:val="004F2ED6"/>
    <w:rsid w:val="004F2F10"/>
    <w:rsid w:val="004F3273"/>
    <w:rsid w:val="004F35C0"/>
    <w:rsid w:val="004F3F8E"/>
    <w:rsid w:val="004F589C"/>
    <w:rsid w:val="004F6720"/>
    <w:rsid w:val="004F6D82"/>
    <w:rsid w:val="00500A1B"/>
    <w:rsid w:val="00502785"/>
    <w:rsid w:val="00502D60"/>
    <w:rsid w:val="00502D66"/>
    <w:rsid w:val="00503881"/>
    <w:rsid w:val="00504BFC"/>
    <w:rsid w:val="005055A9"/>
    <w:rsid w:val="00505EE1"/>
    <w:rsid w:val="00507449"/>
    <w:rsid w:val="00510C89"/>
    <w:rsid w:val="00511564"/>
    <w:rsid w:val="00512B23"/>
    <w:rsid w:val="005152CC"/>
    <w:rsid w:val="005158E7"/>
    <w:rsid w:val="00516FB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59E6"/>
    <w:rsid w:val="005262FA"/>
    <w:rsid w:val="0052679B"/>
    <w:rsid w:val="0053117C"/>
    <w:rsid w:val="005324FE"/>
    <w:rsid w:val="00532841"/>
    <w:rsid w:val="00532882"/>
    <w:rsid w:val="00533ADF"/>
    <w:rsid w:val="00534EC1"/>
    <w:rsid w:val="00535710"/>
    <w:rsid w:val="00535E2A"/>
    <w:rsid w:val="00536DAC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F4A"/>
    <w:rsid w:val="00553F8C"/>
    <w:rsid w:val="00555223"/>
    <w:rsid w:val="005553DA"/>
    <w:rsid w:val="0055547C"/>
    <w:rsid w:val="00555A91"/>
    <w:rsid w:val="00556604"/>
    <w:rsid w:val="00560132"/>
    <w:rsid w:val="00560834"/>
    <w:rsid w:val="00561A90"/>
    <w:rsid w:val="005627EE"/>
    <w:rsid w:val="00563563"/>
    <w:rsid w:val="0056442E"/>
    <w:rsid w:val="005669A4"/>
    <w:rsid w:val="005670B6"/>
    <w:rsid w:val="005671F1"/>
    <w:rsid w:val="00567906"/>
    <w:rsid w:val="00567CD6"/>
    <w:rsid w:val="005701B3"/>
    <w:rsid w:val="00570F85"/>
    <w:rsid w:val="005727D6"/>
    <w:rsid w:val="00574E22"/>
    <w:rsid w:val="00576A21"/>
    <w:rsid w:val="005809F1"/>
    <w:rsid w:val="00581F66"/>
    <w:rsid w:val="00582D15"/>
    <w:rsid w:val="00583C09"/>
    <w:rsid w:val="0058438D"/>
    <w:rsid w:val="00584520"/>
    <w:rsid w:val="00584EDF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2C5C"/>
    <w:rsid w:val="005A52F9"/>
    <w:rsid w:val="005A75BD"/>
    <w:rsid w:val="005B02DA"/>
    <w:rsid w:val="005B0EAD"/>
    <w:rsid w:val="005B0EBA"/>
    <w:rsid w:val="005B1C6E"/>
    <w:rsid w:val="005B222C"/>
    <w:rsid w:val="005B29F5"/>
    <w:rsid w:val="005B32D2"/>
    <w:rsid w:val="005B3C66"/>
    <w:rsid w:val="005B3E58"/>
    <w:rsid w:val="005B4289"/>
    <w:rsid w:val="005B42D9"/>
    <w:rsid w:val="005B4576"/>
    <w:rsid w:val="005B53A4"/>
    <w:rsid w:val="005B74EA"/>
    <w:rsid w:val="005C0BF2"/>
    <w:rsid w:val="005C1BF6"/>
    <w:rsid w:val="005C3822"/>
    <w:rsid w:val="005C3940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07ED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E"/>
    <w:rsid w:val="005F13FF"/>
    <w:rsid w:val="005F1BBB"/>
    <w:rsid w:val="005F2870"/>
    <w:rsid w:val="005F37D3"/>
    <w:rsid w:val="005F3B54"/>
    <w:rsid w:val="005F3BE4"/>
    <w:rsid w:val="005F489A"/>
    <w:rsid w:val="005F6CC2"/>
    <w:rsid w:val="006003D0"/>
    <w:rsid w:val="00601BA3"/>
    <w:rsid w:val="006024DF"/>
    <w:rsid w:val="00603B27"/>
    <w:rsid w:val="0060449F"/>
    <w:rsid w:val="006046EF"/>
    <w:rsid w:val="00605005"/>
    <w:rsid w:val="006058D0"/>
    <w:rsid w:val="00610668"/>
    <w:rsid w:val="00611041"/>
    <w:rsid w:val="0061221B"/>
    <w:rsid w:val="0061236B"/>
    <w:rsid w:val="0061302D"/>
    <w:rsid w:val="00614692"/>
    <w:rsid w:val="006147E2"/>
    <w:rsid w:val="0061612A"/>
    <w:rsid w:val="00616502"/>
    <w:rsid w:val="006209B8"/>
    <w:rsid w:val="00622978"/>
    <w:rsid w:val="00623202"/>
    <w:rsid w:val="00623C14"/>
    <w:rsid w:val="00623E82"/>
    <w:rsid w:val="0062451E"/>
    <w:rsid w:val="00627173"/>
    <w:rsid w:val="00632C72"/>
    <w:rsid w:val="00632F7C"/>
    <w:rsid w:val="006334F7"/>
    <w:rsid w:val="00633687"/>
    <w:rsid w:val="00633BDF"/>
    <w:rsid w:val="00633EE4"/>
    <w:rsid w:val="00636282"/>
    <w:rsid w:val="006362FD"/>
    <w:rsid w:val="0063638C"/>
    <w:rsid w:val="00636622"/>
    <w:rsid w:val="006379A8"/>
    <w:rsid w:val="00640D0E"/>
    <w:rsid w:val="00642832"/>
    <w:rsid w:val="00643F05"/>
    <w:rsid w:val="00644392"/>
    <w:rsid w:val="00645B27"/>
    <w:rsid w:val="006474DF"/>
    <w:rsid w:val="006479F5"/>
    <w:rsid w:val="00650FE2"/>
    <w:rsid w:val="00651282"/>
    <w:rsid w:val="00652EA0"/>
    <w:rsid w:val="006557BE"/>
    <w:rsid w:val="006557CF"/>
    <w:rsid w:val="00656432"/>
    <w:rsid w:val="00656C94"/>
    <w:rsid w:val="00660525"/>
    <w:rsid w:val="00661F9D"/>
    <w:rsid w:val="00662F1A"/>
    <w:rsid w:val="006630C7"/>
    <w:rsid w:val="0066433F"/>
    <w:rsid w:val="00664894"/>
    <w:rsid w:val="00664A7F"/>
    <w:rsid w:val="00665D06"/>
    <w:rsid w:val="00666796"/>
    <w:rsid w:val="006708D4"/>
    <w:rsid w:val="006738E2"/>
    <w:rsid w:val="00674E22"/>
    <w:rsid w:val="00676348"/>
    <w:rsid w:val="00676C32"/>
    <w:rsid w:val="006778EE"/>
    <w:rsid w:val="00677948"/>
    <w:rsid w:val="00677FF0"/>
    <w:rsid w:val="00680731"/>
    <w:rsid w:val="006817B0"/>
    <w:rsid w:val="00683C60"/>
    <w:rsid w:val="006842DB"/>
    <w:rsid w:val="006850FA"/>
    <w:rsid w:val="0068592F"/>
    <w:rsid w:val="006867D8"/>
    <w:rsid w:val="0068717E"/>
    <w:rsid w:val="00687698"/>
    <w:rsid w:val="00687D73"/>
    <w:rsid w:val="00690958"/>
    <w:rsid w:val="0069180B"/>
    <w:rsid w:val="006924FC"/>
    <w:rsid w:val="00694F8F"/>
    <w:rsid w:val="006953FC"/>
    <w:rsid w:val="00696A49"/>
    <w:rsid w:val="00696D6F"/>
    <w:rsid w:val="00696E7C"/>
    <w:rsid w:val="00697F96"/>
    <w:rsid w:val="006A00C7"/>
    <w:rsid w:val="006A06E7"/>
    <w:rsid w:val="006A0F47"/>
    <w:rsid w:val="006A1A5C"/>
    <w:rsid w:val="006A2081"/>
    <w:rsid w:val="006A247F"/>
    <w:rsid w:val="006A27FF"/>
    <w:rsid w:val="006A777C"/>
    <w:rsid w:val="006B0222"/>
    <w:rsid w:val="006B0754"/>
    <w:rsid w:val="006B153E"/>
    <w:rsid w:val="006B19B8"/>
    <w:rsid w:val="006B1C39"/>
    <w:rsid w:val="006B2074"/>
    <w:rsid w:val="006B25F4"/>
    <w:rsid w:val="006B27E7"/>
    <w:rsid w:val="006B2B25"/>
    <w:rsid w:val="006B2FB6"/>
    <w:rsid w:val="006B41EC"/>
    <w:rsid w:val="006B4270"/>
    <w:rsid w:val="006B42D8"/>
    <w:rsid w:val="006B50F9"/>
    <w:rsid w:val="006B63A6"/>
    <w:rsid w:val="006B749E"/>
    <w:rsid w:val="006C12CA"/>
    <w:rsid w:val="006C1C12"/>
    <w:rsid w:val="006C1E3B"/>
    <w:rsid w:val="006C35E8"/>
    <w:rsid w:val="006C40AD"/>
    <w:rsid w:val="006C4C0C"/>
    <w:rsid w:val="006C56F0"/>
    <w:rsid w:val="006C64E6"/>
    <w:rsid w:val="006C696E"/>
    <w:rsid w:val="006C7826"/>
    <w:rsid w:val="006D041E"/>
    <w:rsid w:val="006D0C02"/>
    <w:rsid w:val="006D0C05"/>
    <w:rsid w:val="006D0C84"/>
    <w:rsid w:val="006D1468"/>
    <w:rsid w:val="006D479E"/>
    <w:rsid w:val="006D497A"/>
    <w:rsid w:val="006D5142"/>
    <w:rsid w:val="006D53AD"/>
    <w:rsid w:val="006D7A94"/>
    <w:rsid w:val="006E0826"/>
    <w:rsid w:val="006E0C9D"/>
    <w:rsid w:val="006E1258"/>
    <w:rsid w:val="006E20AC"/>
    <w:rsid w:val="006E2ACA"/>
    <w:rsid w:val="006E36A0"/>
    <w:rsid w:val="006E47D3"/>
    <w:rsid w:val="006E4C11"/>
    <w:rsid w:val="006E5BB0"/>
    <w:rsid w:val="006E63CE"/>
    <w:rsid w:val="006E7650"/>
    <w:rsid w:val="006E7BB8"/>
    <w:rsid w:val="006F2C68"/>
    <w:rsid w:val="006F30D7"/>
    <w:rsid w:val="006F40C4"/>
    <w:rsid w:val="006F4A78"/>
    <w:rsid w:val="006F5101"/>
    <w:rsid w:val="006F5B26"/>
    <w:rsid w:val="0070027C"/>
    <w:rsid w:val="0070083F"/>
    <w:rsid w:val="00700D1D"/>
    <w:rsid w:val="00701B9D"/>
    <w:rsid w:val="00703B0C"/>
    <w:rsid w:val="00703B64"/>
    <w:rsid w:val="007049D0"/>
    <w:rsid w:val="0070531C"/>
    <w:rsid w:val="007054E3"/>
    <w:rsid w:val="00707AC5"/>
    <w:rsid w:val="00710BCA"/>
    <w:rsid w:val="00711AF7"/>
    <w:rsid w:val="00716775"/>
    <w:rsid w:val="00716C14"/>
    <w:rsid w:val="00723AB9"/>
    <w:rsid w:val="0072461F"/>
    <w:rsid w:val="00724BA9"/>
    <w:rsid w:val="00725178"/>
    <w:rsid w:val="00725690"/>
    <w:rsid w:val="00725A99"/>
    <w:rsid w:val="00726281"/>
    <w:rsid w:val="007266F4"/>
    <w:rsid w:val="00730A49"/>
    <w:rsid w:val="00730E7F"/>
    <w:rsid w:val="007317C7"/>
    <w:rsid w:val="0073281D"/>
    <w:rsid w:val="00734BCF"/>
    <w:rsid w:val="00735287"/>
    <w:rsid w:val="007358C2"/>
    <w:rsid w:val="00735AAE"/>
    <w:rsid w:val="00735D11"/>
    <w:rsid w:val="0073778D"/>
    <w:rsid w:val="00741881"/>
    <w:rsid w:val="00742081"/>
    <w:rsid w:val="00745FA2"/>
    <w:rsid w:val="00746B18"/>
    <w:rsid w:val="00747257"/>
    <w:rsid w:val="007502ED"/>
    <w:rsid w:val="0075101C"/>
    <w:rsid w:val="0075144C"/>
    <w:rsid w:val="00751FAC"/>
    <w:rsid w:val="00752299"/>
    <w:rsid w:val="00756C46"/>
    <w:rsid w:val="007617B7"/>
    <w:rsid w:val="0076219F"/>
    <w:rsid w:val="007623F4"/>
    <w:rsid w:val="00764176"/>
    <w:rsid w:val="00765861"/>
    <w:rsid w:val="00765AFE"/>
    <w:rsid w:val="00765B55"/>
    <w:rsid w:val="00765CAB"/>
    <w:rsid w:val="0077023A"/>
    <w:rsid w:val="0077342D"/>
    <w:rsid w:val="0077590D"/>
    <w:rsid w:val="00775F76"/>
    <w:rsid w:val="007762D0"/>
    <w:rsid w:val="007767E4"/>
    <w:rsid w:val="00777070"/>
    <w:rsid w:val="00777A56"/>
    <w:rsid w:val="00780A1E"/>
    <w:rsid w:val="007811BD"/>
    <w:rsid w:val="00781D2B"/>
    <w:rsid w:val="007821FF"/>
    <w:rsid w:val="00782E68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E53"/>
    <w:rsid w:val="007B0402"/>
    <w:rsid w:val="007B1676"/>
    <w:rsid w:val="007B356F"/>
    <w:rsid w:val="007B6253"/>
    <w:rsid w:val="007B76BE"/>
    <w:rsid w:val="007B7E47"/>
    <w:rsid w:val="007C0A43"/>
    <w:rsid w:val="007C15F2"/>
    <w:rsid w:val="007C1827"/>
    <w:rsid w:val="007C508A"/>
    <w:rsid w:val="007D095F"/>
    <w:rsid w:val="007D1504"/>
    <w:rsid w:val="007D2D93"/>
    <w:rsid w:val="007D32E0"/>
    <w:rsid w:val="007D375A"/>
    <w:rsid w:val="007D41C9"/>
    <w:rsid w:val="007D4E4E"/>
    <w:rsid w:val="007D5309"/>
    <w:rsid w:val="007D766E"/>
    <w:rsid w:val="007D77AE"/>
    <w:rsid w:val="007D786B"/>
    <w:rsid w:val="007E0B50"/>
    <w:rsid w:val="007E194E"/>
    <w:rsid w:val="007E2B3A"/>
    <w:rsid w:val="007E3BE2"/>
    <w:rsid w:val="007E54B1"/>
    <w:rsid w:val="007E5A92"/>
    <w:rsid w:val="007E60C6"/>
    <w:rsid w:val="007E6EEF"/>
    <w:rsid w:val="007E6FCA"/>
    <w:rsid w:val="007E74E0"/>
    <w:rsid w:val="007F2F65"/>
    <w:rsid w:val="007F33A1"/>
    <w:rsid w:val="007F391B"/>
    <w:rsid w:val="007F5538"/>
    <w:rsid w:val="007F7C65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07D61"/>
    <w:rsid w:val="00812AA8"/>
    <w:rsid w:val="008131CA"/>
    <w:rsid w:val="00813CCE"/>
    <w:rsid w:val="0081551F"/>
    <w:rsid w:val="0081562A"/>
    <w:rsid w:val="0081630C"/>
    <w:rsid w:val="00817EDA"/>
    <w:rsid w:val="00820098"/>
    <w:rsid w:val="00824205"/>
    <w:rsid w:val="00824BC3"/>
    <w:rsid w:val="00825873"/>
    <w:rsid w:val="00825D45"/>
    <w:rsid w:val="00825E94"/>
    <w:rsid w:val="008261F7"/>
    <w:rsid w:val="00826910"/>
    <w:rsid w:val="00826CFC"/>
    <w:rsid w:val="00826E55"/>
    <w:rsid w:val="00827F90"/>
    <w:rsid w:val="008304B7"/>
    <w:rsid w:val="00830EA5"/>
    <w:rsid w:val="008313F6"/>
    <w:rsid w:val="00833280"/>
    <w:rsid w:val="00833E5F"/>
    <w:rsid w:val="00833E82"/>
    <w:rsid w:val="00834E34"/>
    <w:rsid w:val="00835656"/>
    <w:rsid w:val="0083568D"/>
    <w:rsid w:val="00835B21"/>
    <w:rsid w:val="00836137"/>
    <w:rsid w:val="00837A33"/>
    <w:rsid w:val="00840D5C"/>
    <w:rsid w:val="00842ED6"/>
    <w:rsid w:val="008437DB"/>
    <w:rsid w:val="00843C7A"/>
    <w:rsid w:val="008442B9"/>
    <w:rsid w:val="00844925"/>
    <w:rsid w:val="00844B7B"/>
    <w:rsid w:val="00844C71"/>
    <w:rsid w:val="00844EA2"/>
    <w:rsid w:val="00845437"/>
    <w:rsid w:val="00846B86"/>
    <w:rsid w:val="00846F8D"/>
    <w:rsid w:val="00847487"/>
    <w:rsid w:val="008479F3"/>
    <w:rsid w:val="0085179C"/>
    <w:rsid w:val="00852DF4"/>
    <w:rsid w:val="00854708"/>
    <w:rsid w:val="00856153"/>
    <w:rsid w:val="00857AFF"/>
    <w:rsid w:val="00857CC8"/>
    <w:rsid w:val="0086022C"/>
    <w:rsid w:val="0086059F"/>
    <w:rsid w:val="008618AF"/>
    <w:rsid w:val="00861B7C"/>
    <w:rsid w:val="00861C32"/>
    <w:rsid w:val="00862905"/>
    <w:rsid w:val="008634D7"/>
    <w:rsid w:val="0086612F"/>
    <w:rsid w:val="00866C1C"/>
    <w:rsid w:val="008705FD"/>
    <w:rsid w:val="0087110F"/>
    <w:rsid w:val="0087141B"/>
    <w:rsid w:val="00872463"/>
    <w:rsid w:val="008739C5"/>
    <w:rsid w:val="008750A7"/>
    <w:rsid w:val="00875E05"/>
    <w:rsid w:val="00877400"/>
    <w:rsid w:val="00880569"/>
    <w:rsid w:val="00880EC8"/>
    <w:rsid w:val="00881B8D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3DB9"/>
    <w:rsid w:val="008942EB"/>
    <w:rsid w:val="00894DFA"/>
    <w:rsid w:val="00895B8E"/>
    <w:rsid w:val="008962B6"/>
    <w:rsid w:val="00896764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1306"/>
    <w:rsid w:val="008B16ED"/>
    <w:rsid w:val="008B2573"/>
    <w:rsid w:val="008B27DC"/>
    <w:rsid w:val="008B3CFA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0A01"/>
    <w:rsid w:val="008D290A"/>
    <w:rsid w:val="008D2EC2"/>
    <w:rsid w:val="008D318D"/>
    <w:rsid w:val="008D3598"/>
    <w:rsid w:val="008D5A9E"/>
    <w:rsid w:val="008D68C3"/>
    <w:rsid w:val="008D77AB"/>
    <w:rsid w:val="008E0DAF"/>
    <w:rsid w:val="008E14CC"/>
    <w:rsid w:val="008E3881"/>
    <w:rsid w:val="008E477D"/>
    <w:rsid w:val="008E5516"/>
    <w:rsid w:val="008E5ACC"/>
    <w:rsid w:val="008E694A"/>
    <w:rsid w:val="008E7423"/>
    <w:rsid w:val="008E7E43"/>
    <w:rsid w:val="008F0708"/>
    <w:rsid w:val="008F0C23"/>
    <w:rsid w:val="008F34E9"/>
    <w:rsid w:val="008F4DDC"/>
    <w:rsid w:val="008F7560"/>
    <w:rsid w:val="00900298"/>
    <w:rsid w:val="00901641"/>
    <w:rsid w:val="0090194A"/>
    <w:rsid w:val="00902955"/>
    <w:rsid w:val="00903FD5"/>
    <w:rsid w:val="0090687F"/>
    <w:rsid w:val="0090735F"/>
    <w:rsid w:val="00907A44"/>
    <w:rsid w:val="0091091B"/>
    <w:rsid w:val="0091138C"/>
    <w:rsid w:val="0091232D"/>
    <w:rsid w:val="00912347"/>
    <w:rsid w:val="009128FE"/>
    <w:rsid w:val="00912B59"/>
    <w:rsid w:val="009143DF"/>
    <w:rsid w:val="00914C38"/>
    <w:rsid w:val="00915128"/>
    <w:rsid w:val="0091626B"/>
    <w:rsid w:val="00916B29"/>
    <w:rsid w:val="00916D36"/>
    <w:rsid w:val="00916E4B"/>
    <w:rsid w:val="009172D6"/>
    <w:rsid w:val="00917445"/>
    <w:rsid w:val="0091793B"/>
    <w:rsid w:val="00920C2C"/>
    <w:rsid w:val="0092351A"/>
    <w:rsid w:val="00923A53"/>
    <w:rsid w:val="00925F6F"/>
    <w:rsid w:val="009273DB"/>
    <w:rsid w:val="0093035E"/>
    <w:rsid w:val="009319B9"/>
    <w:rsid w:val="00931CF4"/>
    <w:rsid w:val="0093292E"/>
    <w:rsid w:val="0093499B"/>
    <w:rsid w:val="009355A9"/>
    <w:rsid w:val="00937E99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0C4B"/>
    <w:rsid w:val="00951A7C"/>
    <w:rsid w:val="00952886"/>
    <w:rsid w:val="009531FA"/>
    <w:rsid w:val="00953283"/>
    <w:rsid w:val="00953A0A"/>
    <w:rsid w:val="00954F50"/>
    <w:rsid w:val="00954F6B"/>
    <w:rsid w:val="00957632"/>
    <w:rsid w:val="00957921"/>
    <w:rsid w:val="009601AE"/>
    <w:rsid w:val="00961AAA"/>
    <w:rsid w:val="00962444"/>
    <w:rsid w:val="00963008"/>
    <w:rsid w:val="00964A1A"/>
    <w:rsid w:val="00964E2C"/>
    <w:rsid w:val="009656EE"/>
    <w:rsid w:val="00966571"/>
    <w:rsid w:val="0096697C"/>
    <w:rsid w:val="009669A8"/>
    <w:rsid w:val="00966E75"/>
    <w:rsid w:val="00967616"/>
    <w:rsid w:val="009706C5"/>
    <w:rsid w:val="00970C3B"/>
    <w:rsid w:val="00971868"/>
    <w:rsid w:val="00973DB7"/>
    <w:rsid w:val="00974863"/>
    <w:rsid w:val="0097668A"/>
    <w:rsid w:val="00977135"/>
    <w:rsid w:val="009771EB"/>
    <w:rsid w:val="00977403"/>
    <w:rsid w:val="00977E1B"/>
    <w:rsid w:val="00980C2E"/>
    <w:rsid w:val="009811A5"/>
    <w:rsid w:val="00982ABA"/>
    <w:rsid w:val="00983896"/>
    <w:rsid w:val="00984596"/>
    <w:rsid w:val="009846C0"/>
    <w:rsid w:val="0098559D"/>
    <w:rsid w:val="00985FB4"/>
    <w:rsid w:val="009873BA"/>
    <w:rsid w:val="00987D2C"/>
    <w:rsid w:val="00993C85"/>
    <w:rsid w:val="009944FD"/>
    <w:rsid w:val="009947DF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3640"/>
    <w:rsid w:val="009B4D4F"/>
    <w:rsid w:val="009B58E1"/>
    <w:rsid w:val="009B5D37"/>
    <w:rsid w:val="009C234F"/>
    <w:rsid w:val="009C4118"/>
    <w:rsid w:val="009C5016"/>
    <w:rsid w:val="009C5359"/>
    <w:rsid w:val="009C7401"/>
    <w:rsid w:val="009C78CD"/>
    <w:rsid w:val="009D19B8"/>
    <w:rsid w:val="009D2F40"/>
    <w:rsid w:val="009D2F49"/>
    <w:rsid w:val="009D343F"/>
    <w:rsid w:val="009D34E8"/>
    <w:rsid w:val="009D3517"/>
    <w:rsid w:val="009D4398"/>
    <w:rsid w:val="009D6083"/>
    <w:rsid w:val="009D7222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039"/>
    <w:rsid w:val="009F1E74"/>
    <w:rsid w:val="009F21F7"/>
    <w:rsid w:val="009F238B"/>
    <w:rsid w:val="009F33C4"/>
    <w:rsid w:val="009F3646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0F9"/>
    <w:rsid w:val="00A06EF2"/>
    <w:rsid w:val="00A0767E"/>
    <w:rsid w:val="00A10E88"/>
    <w:rsid w:val="00A1132D"/>
    <w:rsid w:val="00A11AC0"/>
    <w:rsid w:val="00A12569"/>
    <w:rsid w:val="00A12E50"/>
    <w:rsid w:val="00A1393C"/>
    <w:rsid w:val="00A13C45"/>
    <w:rsid w:val="00A15AE9"/>
    <w:rsid w:val="00A162D3"/>
    <w:rsid w:val="00A16711"/>
    <w:rsid w:val="00A169F6"/>
    <w:rsid w:val="00A16B32"/>
    <w:rsid w:val="00A20430"/>
    <w:rsid w:val="00A218A9"/>
    <w:rsid w:val="00A22245"/>
    <w:rsid w:val="00A26FC4"/>
    <w:rsid w:val="00A2758C"/>
    <w:rsid w:val="00A27F0F"/>
    <w:rsid w:val="00A31D03"/>
    <w:rsid w:val="00A3216A"/>
    <w:rsid w:val="00A33689"/>
    <w:rsid w:val="00A348C5"/>
    <w:rsid w:val="00A35C07"/>
    <w:rsid w:val="00A3755B"/>
    <w:rsid w:val="00A400C0"/>
    <w:rsid w:val="00A400FB"/>
    <w:rsid w:val="00A40563"/>
    <w:rsid w:val="00A40616"/>
    <w:rsid w:val="00A40730"/>
    <w:rsid w:val="00A419BF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A6A"/>
    <w:rsid w:val="00A57D72"/>
    <w:rsid w:val="00A57F81"/>
    <w:rsid w:val="00A6127E"/>
    <w:rsid w:val="00A6325C"/>
    <w:rsid w:val="00A64761"/>
    <w:rsid w:val="00A6580F"/>
    <w:rsid w:val="00A66EAB"/>
    <w:rsid w:val="00A671BD"/>
    <w:rsid w:val="00A675E7"/>
    <w:rsid w:val="00A67B5B"/>
    <w:rsid w:val="00A70E78"/>
    <w:rsid w:val="00A72069"/>
    <w:rsid w:val="00A73644"/>
    <w:rsid w:val="00A76319"/>
    <w:rsid w:val="00A80B8A"/>
    <w:rsid w:val="00A817ED"/>
    <w:rsid w:val="00A81BE5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037A"/>
    <w:rsid w:val="00A924DB"/>
    <w:rsid w:val="00A93233"/>
    <w:rsid w:val="00A93850"/>
    <w:rsid w:val="00A93AD1"/>
    <w:rsid w:val="00A93DAB"/>
    <w:rsid w:val="00A96AF2"/>
    <w:rsid w:val="00AA0108"/>
    <w:rsid w:val="00AA17B6"/>
    <w:rsid w:val="00AA19E8"/>
    <w:rsid w:val="00AA21A9"/>
    <w:rsid w:val="00AA21B0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1B86"/>
    <w:rsid w:val="00AB24A6"/>
    <w:rsid w:val="00AB30B3"/>
    <w:rsid w:val="00AB4089"/>
    <w:rsid w:val="00AB55DF"/>
    <w:rsid w:val="00AB74C1"/>
    <w:rsid w:val="00AB7AC8"/>
    <w:rsid w:val="00AC0B83"/>
    <w:rsid w:val="00AC0CFF"/>
    <w:rsid w:val="00AC271E"/>
    <w:rsid w:val="00AC2900"/>
    <w:rsid w:val="00AC3DED"/>
    <w:rsid w:val="00AC432A"/>
    <w:rsid w:val="00AC5444"/>
    <w:rsid w:val="00AC6775"/>
    <w:rsid w:val="00AC67E2"/>
    <w:rsid w:val="00AC79CB"/>
    <w:rsid w:val="00AC7C91"/>
    <w:rsid w:val="00AC7E1B"/>
    <w:rsid w:val="00AD0A76"/>
    <w:rsid w:val="00AD0B3C"/>
    <w:rsid w:val="00AD0C2F"/>
    <w:rsid w:val="00AD0D91"/>
    <w:rsid w:val="00AD1046"/>
    <w:rsid w:val="00AD131F"/>
    <w:rsid w:val="00AD18A7"/>
    <w:rsid w:val="00AD2062"/>
    <w:rsid w:val="00AD2C50"/>
    <w:rsid w:val="00AD3693"/>
    <w:rsid w:val="00AD3BFC"/>
    <w:rsid w:val="00AD3D78"/>
    <w:rsid w:val="00AD3F11"/>
    <w:rsid w:val="00AD3F56"/>
    <w:rsid w:val="00AD42C5"/>
    <w:rsid w:val="00AD5FE8"/>
    <w:rsid w:val="00AD6A63"/>
    <w:rsid w:val="00AD6B31"/>
    <w:rsid w:val="00AD714B"/>
    <w:rsid w:val="00AE2670"/>
    <w:rsid w:val="00AE636E"/>
    <w:rsid w:val="00AE63E6"/>
    <w:rsid w:val="00AE7139"/>
    <w:rsid w:val="00AF080B"/>
    <w:rsid w:val="00AF0D14"/>
    <w:rsid w:val="00AF0D68"/>
    <w:rsid w:val="00AF2944"/>
    <w:rsid w:val="00AF3916"/>
    <w:rsid w:val="00AF41BB"/>
    <w:rsid w:val="00AF4B20"/>
    <w:rsid w:val="00AF6335"/>
    <w:rsid w:val="00B03199"/>
    <w:rsid w:val="00B0462C"/>
    <w:rsid w:val="00B06BBB"/>
    <w:rsid w:val="00B0798C"/>
    <w:rsid w:val="00B107EF"/>
    <w:rsid w:val="00B10924"/>
    <w:rsid w:val="00B12432"/>
    <w:rsid w:val="00B129EF"/>
    <w:rsid w:val="00B14258"/>
    <w:rsid w:val="00B1489E"/>
    <w:rsid w:val="00B175B2"/>
    <w:rsid w:val="00B21309"/>
    <w:rsid w:val="00B2231B"/>
    <w:rsid w:val="00B226D9"/>
    <w:rsid w:val="00B22D1D"/>
    <w:rsid w:val="00B2346F"/>
    <w:rsid w:val="00B24108"/>
    <w:rsid w:val="00B27DD0"/>
    <w:rsid w:val="00B30FBF"/>
    <w:rsid w:val="00B32812"/>
    <w:rsid w:val="00B32900"/>
    <w:rsid w:val="00B33048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246B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4116"/>
    <w:rsid w:val="00B651E4"/>
    <w:rsid w:val="00B65478"/>
    <w:rsid w:val="00B6654D"/>
    <w:rsid w:val="00B66AC4"/>
    <w:rsid w:val="00B66B68"/>
    <w:rsid w:val="00B67C7D"/>
    <w:rsid w:val="00B7064A"/>
    <w:rsid w:val="00B717B5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456F"/>
    <w:rsid w:val="00B869EC"/>
    <w:rsid w:val="00B87775"/>
    <w:rsid w:val="00B87F77"/>
    <w:rsid w:val="00B9055D"/>
    <w:rsid w:val="00B91E45"/>
    <w:rsid w:val="00B924AE"/>
    <w:rsid w:val="00B92D96"/>
    <w:rsid w:val="00B92E64"/>
    <w:rsid w:val="00B931EE"/>
    <w:rsid w:val="00B9372D"/>
    <w:rsid w:val="00B93812"/>
    <w:rsid w:val="00B944F4"/>
    <w:rsid w:val="00B94857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169B"/>
    <w:rsid w:val="00BC3163"/>
    <w:rsid w:val="00BC32E3"/>
    <w:rsid w:val="00BC3AE0"/>
    <w:rsid w:val="00BC557C"/>
    <w:rsid w:val="00BC6B5C"/>
    <w:rsid w:val="00BC7869"/>
    <w:rsid w:val="00BC7D9F"/>
    <w:rsid w:val="00BD064F"/>
    <w:rsid w:val="00BD0996"/>
    <w:rsid w:val="00BD4B4F"/>
    <w:rsid w:val="00BD7101"/>
    <w:rsid w:val="00BD7D24"/>
    <w:rsid w:val="00BE078D"/>
    <w:rsid w:val="00BE230E"/>
    <w:rsid w:val="00BE53E8"/>
    <w:rsid w:val="00BF0512"/>
    <w:rsid w:val="00BF41DB"/>
    <w:rsid w:val="00BF4B43"/>
    <w:rsid w:val="00BF5252"/>
    <w:rsid w:val="00BF54F3"/>
    <w:rsid w:val="00BF5969"/>
    <w:rsid w:val="00BF74A5"/>
    <w:rsid w:val="00C0092E"/>
    <w:rsid w:val="00C00DDC"/>
    <w:rsid w:val="00C01429"/>
    <w:rsid w:val="00C01D89"/>
    <w:rsid w:val="00C0219A"/>
    <w:rsid w:val="00C05065"/>
    <w:rsid w:val="00C06706"/>
    <w:rsid w:val="00C06E55"/>
    <w:rsid w:val="00C07C81"/>
    <w:rsid w:val="00C10010"/>
    <w:rsid w:val="00C10C5B"/>
    <w:rsid w:val="00C121D0"/>
    <w:rsid w:val="00C12708"/>
    <w:rsid w:val="00C12CC8"/>
    <w:rsid w:val="00C1323C"/>
    <w:rsid w:val="00C13D75"/>
    <w:rsid w:val="00C154F0"/>
    <w:rsid w:val="00C15676"/>
    <w:rsid w:val="00C15963"/>
    <w:rsid w:val="00C15A6A"/>
    <w:rsid w:val="00C1699A"/>
    <w:rsid w:val="00C20983"/>
    <w:rsid w:val="00C22EEA"/>
    <w:rsid w:val="00C25146"/>
    <w:rsid w:val="00C25BC6"/>
    <w:rsid w:val="00C26F3E"/>
    <w:rsid w:val="00C308A7"/>
    <w:rsid w:val="00C32367"/>
    <w:rsid w:val="00C33713"/>
    <w:rsid w:val="00C360C1"/>
    <w:rsid w:val="00C3645B"/>
    <w:rsid w:val="00C3668F"/>
    <w:rsid w:val="00C374E8"/>
    <w:rsid w:val="00C4000B"/>
    <w:rsid w:val="00C403AA"/>
    <w:rsid w:val="00C42653"/>
    <w:rsid w:val="00C42A4D"/>
    <w:rsid w:val="00C42F80"/>
    <w:rsid w:val="00C43597"/>
    <w:rsid w:val="00C44DCB"/>
    <w:rsid w:val="00C45030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3BA4"/>
    <w:rsid w:val="00C657D7"/>
    <w:rsid w:val="00C66582"/>
    <w:rsid w:val="00C66ED9"/>
    <w:rsid w:val="00C67FD7"/>
    <w:rsid w:val="00C71624"/>
    <w:rsid w:val="00C717DB"/>
    <w:rsid w:val="00C71F07"/>
    <w:rsid w:val="00C73A8A"/>
    <w:rsid w:val="00C749EE"/>
    <w:rsid w:val="00C75007"/>
    <w:rsid w:val="00C759CB"/>
    <w:rsid w:val="00C77678"/>
    <w:rsid w:val="00C80429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2C55"/>
    <w:rsid w:val="00C93153"/>
    <w:rsid w:val="00C9419B"/>
    <w:rsid w:val="00C9624C"/>
    <w:rsid w:val="00C974FC"/>
    <w:rsid w:val="00C97DC0"/>
    <w:rsid w:val="00CA0983"/>
    <w:rsid w:val="00CA0F29"/>
    <w:rsid w:val="00CA38AA"/>
    <w:rsid w:val="00CA45CE"/>
    <w:rsid w:val="00CA57F3"/>
    <w:rsid w:val="00CA6D45"/>
    <w:rsid w:val="00CA72FE"/>
    <w:rsid w:val="00CA732C"/>
    <w:rsid w:val="00CB0846"/>
    <w:rsid w:val="00CB1171"/>
    <w:rsid w:val="00CB26EE"/>
    <w:rsid w:val="00CB295D"/>
    <w:rsid w:val="00CB57A2"/>
    <w:rsid w:val="00CB62BF"/>
    <w:rsid w:val="00CB6DE3"/>
    <w:rsid w:val="00CB7982"/>
    <w:rsid w:val="00CB7DAF"/>
    <w:rsid w:val="00CC0252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E07C5"/>
    <w:rsid w:val="00CE132D"/>
    <w:rsid w:val="00CE28CE"/>
    <w:rsid w:val="00CE3050"/>
    <w:rsid w:val="00CE7877"/>
    <w:rsid w:val="00CE7988"/>
    <w:rsid w:val="00CE7A2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BD7"/>
    <w:rsid w:val="00D06268"/>
    <w:rsid w:val="00D07BBC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F1E"/>
    <w:rsid w:val="00D33978"/>
    <w:rsid w:val="00D342B2"/>
    <w:rsid w:val="00D3448D"/>
    <w:rsid w:val="00D367A5"/>
    <w:rsid w:val="00D370D7"/>
    <w:rsid w:val="00D377A7"/>
    <w:rsid w:val="00D37C1B"/>
    <w:rsid w:val="00D41254"/>
    <w:rsid w:val="00D41DC6"/>
    <w:rsid w:val="00D427FE"/>
    <w:rsid w:val="00D436A3"/>
    <w:rsid w:val="00D44441"/>
    <w:rsid w:val="00D44619"/>
    <w:rsid w:val="00D452A4"/>
    <w:rsid w:val="00D45DE6"/>
    <w:rsid w:val="00D46527"/>
    <w:rsid w:val="00D471C4"/>
    <w:rsid w:val="00D474FC"/>
    <w:rsid w:val="00D50020"/>
    <w:rsid w:val="00D5065D"/>
    <w:rsid w:val="00D537F8"/>
    <w:rsid w:val="00D53881"/>
    <w:rsid w:val="00D53E12"/>
    <w:rsid w:val="00D55C91"/>
    <w:rsid w:val="00D55F46"/>
    <w:rsid w:val="00D56278"/>
    <w:rsid w:val="00D57188"/>
    <w:rsid w:val="00D60122"/>
    <w:rsid w:val="00D61981"/>
    <w:rsid w:val="00D6259A"/>
    <w:rsid w:val="00D629E5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967"/>
    <w:rsid w:val="00D77D0C"/>
    <w:rsid w:val="00D820EF"/>
    <w:rsid w:val="00D82A11"/>
    <w:rsid w:val="00D82D04"/>
    <w:rsid w:val="00D835B1"/>
    <w:rsid w:val="00D84C3A"/>
    <w:rsid w:val="00D8513B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472"/>
    <w:rsid w:val="00D978BA"/>
    <w:rsid w:val="00D97FAB"/>
    <w:rsid w:val="00DA1013"/>
    <w:rsid w:val="00DA15EA"/>
    <w:rsid w:val="00DA20DB"/>
    <w:rsid w:val="00DA2747"/>
    <w:rsid w:val="00DA360F"/>
    <w:rsid w:val="00DA641F"/>
    <w:rsid w:val="00DA66E8"/>
    <w:rsid w:val="00DA673B"/>
    <w:rsid w:val="00DA6D48"/>
    <w:rsid w:val="00DA70FE"/>
    <w:rsid w:val="00DA7FC8"/>
    <w:rsid w:val="00DB07A9"/>
    <w:rsid w:val="00DB0EE8"/>
    <w:rsid w:val="00DB38F4"/>
    <w:rsid w:val="00DB406E"/>
    <w:rsid w:val="00DB4269"/>
    <w:rsid w:val="00DB4A66"/>
    <w:rsid w:val="00DB6A90"/>
    <w:rsid w:val="00DB71E9"/>
    <w:rsid w:val="00DB78A3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0E7"/>
    <w:rsid w:val="00DD1837"/>
    <w:rsid w:val="00DD1F25"/>
    <w:rsid w:val="00DD21F2"/>
    <w:rsid w:val="00DD2943"/>
    <w:rsid w:val="00DD30B9"/>
    <w:rsid w:val="00DD3902"/>
    <w:rsid w:val="00DD4062"/>
    <w:rsid w:val="00DD547B"/>
    <w:rsid w:val="00DD643F"/>
    <w:rsid w:val="00DD7485"/>
    <w:rsid w:val="00DD7A1F"/>
    <w:rsid w:val="00DD7B4F"/>
    <w:rsid w:val="00DD7D45"/>
    <w:rsid w:val="00DE3005"/>
    <w:rsid w:val="00DE3266"/>
    <w:rsid w:val="00DE4028"/>
    <w:rsid w:val="00DE43AB"/>
    <w:rsid w:val="00DE50B9"/>
    <w:rsid w:val="00DE5685"/>
    <w:rsid w:val="00DE6179"/>
    <w:rsid w:val="00DE6C8D"/>
    <w:rsid w:val="00DF12B1"/>
    <w:rsid w:val="00DF14FD"/>
    <w:rsid w:val="00DF3C9A"/>
    <w:rsid w:val="00DF3DF2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07792"/>
    <w:rsid w:val="00E109A1"/>
    <w:rsid w:val="00E110CF"/>
    <w:rsid w:val="00E12E27"/>
    <w:rsid w:val="00E14F44"/>
    <w:rsid w:val="00E16817"/>
    <w:rsid w:val="00E17326"/>
    <w:rsid w:val="00E1751F"/>
    <w:rsid w:val="00E176DF"/>
    <w:rsid w:val="00E23F39"/>
    <w:rsid w:val="00E24F84"/>
    <w:rsid w:val="00E2684F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2E42"/>
    <w:rsid w:val="00E42E64"/>
    <w:rsid w:val="00E44335"/>
    <w:rsid w:val="00E50513"/>
    <w:rsid w:val="00E51169"/>
    <w:rsid w:val="00E517DD"/>
    <w:rsid w:val="00E52B7B"/>
    <w:rsid w:val="00E543F9"/>
    <w:rsid w:val="00E54CE9"/>
    <w:rsid w:val="00E55B57"/>
    <w:rsid w:val="00E56E55"/>
    <w:rsid w:val="00E57162"/>
    <w:rsid w:val="00E60942"/>
    <w:rsid w:val="00E60A71"/>
    <w:rsid w:val="00E6184A"/>
    <w:rsid w:val="00E6195E"/>
    <w:rsid w:val="00E6271C"/>
    <w:rsid w:val="00E62D8C"/>
    <w:rsid w:val="00E64845"/>
    <w:rsid w:val="00E656C3"/>
    <w:rsid w:val="00E6670A"/>
    <w:rsid w:val="00E67EBB"/>
    <w:rsid w:val="00E70354"/>
    <w:rsid w:val="00E70720"/>
    <w:rsid w:val="00E70B33"/>
    <w:rsid w:val="00E71171"/>
    <w:rsid w:val="00E7278D"/>
    <w:rsid w:val="00E7282E"/>
    <w:rsid w:val="00E735E6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204F"/>
    <w:rsid w:val="00E823B4"/>
    <w:rsid w:val="00E8245B"/>
    <w:rsid w:val="00E82D8C"/>
    <w:rsid w:val="00E8322E"/>
    <w:rsid w:val="00E84F6B"/>
    <w:rsid w:val="00E8629C"/>
    <w:rsid w:val="00E86CA6"/>
    <w:rsid w:val="00E90A7F"/>
    <w:rsid w:val="00E91487"/>
    <w:rsid w:val="00E9171E"/>
    <w:rsid w:val="00E92869"/>
    <w:rsid w:val="00E952A3"/>
    <w:rsid w:val="00E975DF"/>
    <w:rsid w:val="00E975E7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C53"/>
    <w:rsid w:val="00EB7DCB"/>
    <w:rsid w:val="00EC031E"/>
    <w:rsid w:val="00EC0804"/>
    <w:rsid w:val="00EC09F9"/>
    <w:rsid w:val="00EC1C8C"/>
    <w:rsid w:val="00EC2BBC"/>
    <w:rsid w:val="00EC3A3C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D757B"/>
    <w:rsid w:val="00ED7A56"/>
    <w:rsid w:val="00EE1068"/>
    <w:rsid w:val="00EE1EFB"/>
    <w:rsid w:val="00EE267A"/>
    <w:rsid w:val="00EE33CF"/>
    <w:rsid w:val="00EE4189"/>
    <w:rsid w:val="00EE41C2"/>
    <w:rsid w:val="00EE4D2B"/>
    <w:rsid w:val="00EE4F22"/>
    <w:rsid w:val="00EE5B1B"/>
    <w:rsid w:val="00EE6510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F01FF1"/>
    <w:rsid w:val="00F04E5A"/>
    <w:rsid w:val="00F055B9"/>
    <w:rsid w:val="00F05745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17424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2543"/>
    <w:rsid w:val="00F3360C"/>
    <w:rsid w:val="00F33990"/>
    <w:rsid w:val="00F34005"/>
    <w:rsid w:val="00F3411D"/>
    <w:rsid w:val="00F34320"/>
    <w:rsid w:val="00F344A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603"/>
    <w:rsid w:val="00F46784"/>
    <w:rsid w:val="00F4705D"/>
    <w:rsid w:val="00F50E73"/>
    <w:rsid w:val="00F51431"/>
    <w:rsid w:val="00F51E12"/>
    <w:rsid w:val="00F523D0"/>
    <w:rsid w:val="00F52BD7"/>
    <w:rsid w:val="00F541A5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66D42"/>
    <w:rsid w:val="00F700A8"/>
    <w:rsid w:val="00F74966"/>
    <w:rsid w:val="00F77DD8"/>
    <w:rsid w:val="00F80EBB"/>
    <w:rsid w:val="00F81000"/>
    <w:rsid w:val="00F827C4"/>
    <w:rsid w:val="00F829D4"/>
    <w:rsid w:val="00F849CB"/>
    <w:rsid w:val="00F84E2A"/>
    <w:rsid w:val="00F85055"/>
    <w:rsid w:val="00F86173"/>
    <w:rsid w:val="00F862E2"/>
    <w:rsid w:val="00F86559"/>
    <w:rsid w:val="00F92101"/>
    <w:rsid w:val="00F92523"/>
    <w:rsid w:val="00F92A25"/>
    <w:rsid w:val="00F93D37"/>
    <w:rsid w:val="00F9432C"/>
    <w:rsid w:val="00F9443E"/>
    <w:rsid w:val="00F94A2C"/>
    <w:rsid w:val="00F9570A"/>
    <w:rsid w:val="00F95F28"/>
    <w:rsid w:val="00F95F38"/>
    <w:rsid w:val="00F97993"/>
    <w:rsid w:val="00FA0649"/>
    <w:rsid w:val="00FA0902"/>
    <w:rsid w:val="00FA18D8"/>
    <w:rsid w:val="00FA2FDA"/>
    <w:rsid w:val="00FA3029"/>
    <w:rsid w:val="00FA4836"/>
    <w:rsid w:val="00FA5304"/>
    <w:rsid w:val="00FA54D5"/>
    <w:rsid w:val="00FA5B49"/>
    <w:rsid w:val="00FA7AE1"/>
    <w:rsid w:val="00FB046E"/>
    <w:rsid w:val="00FB0683"/>
    <w:rsid w:val="00FB0906"/>
    <w:rsid w:val="00FB0F03"/>
    <w:rsid w:val="00FB193C"/>
    <w:rsid w:val="00FB2C88"/>
    <w:rsid w:val="00FB300E"/>
    <w:rsid w:val="00FB31E9"/>
    <w:rsid w:val="00FB4C02"/>
    <w:rsid w:val="00FC0B6A"/>
    <w:rsid w:val="00FC22EC"/>
    <w:rsid w:val="00FC2312"/>
    <w:rsid w:val="00FC3B84"/>
    <w:rsid w:val="00FC4E14"/>
    <w:rsid w:val="00FC6036"/>
    <w:rsid w:val="00FC609A"/>
    <w:rsid w:val="00FC690A"/>
    <w:rsid w:val="00FC6A4C"/>
    <w:rsid w:val="00FC6E75"/>
    <w:rsid w:val="00FD14CB"/>
    <w:rsid w:val="00FD1639"/>
    <w:rsid w:val="00FD2532"/>
    <w:rsid w:val="00FD4069"/>
    <w:rsid w:val="00FD438B"/>
    <w:rsid w:val="00FD56B3"/>
    <w:rsid w:val="00FD70B3"/>
    <w:rsid w:val="00FD7354"/>
    <w:rsid w:val="00FE094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6D6A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6.png"/><Relationship Id="rId39" Type="http://schemas.openxmlformats.org/officeDocument/2006/relationships/hyperlink" Target="https://javabydeveloper.com/lombok-slf4j-examples/" TargetMode="External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cognizant.kpoint.com/app/video/gcc-fad7d4af-d651-4501-99c6-2785190670c2" TargetMode="External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hyperlink" Target="https://docs.microsoft.com/en-us/aspnet/core/fundamentals/configuration/?view=aspnetcore-3.1" TargetMode="External"/><Relationship Id="rId50" Type="http://schemas.openxmlformats.org/officeDocument/2006/relationships/image" Target="media/image10.emf"/><Relationship Id="rId55" Type="http://schemas.openxmlformats.org/officeDocument/2006/relationships/oleObject" Target="embeddings/oleObject4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package" Target="embeddings/Microsoft_PowerPoint_Presentation.pptx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6633a958-ab72-4c69-b926-fe832e4b56a1" TargetMode="External"/><Relationship Id="rId37" Type="http://schemas.openxmlformats.org/officeDocument/2006/relationships/hyperlink" Target="https://dzone.com/articles/centralized-documentation-in-microservice-spring-b" TargetMode="External"/><Relationship Id="rId40" Type="http://schemas.openxmlformats.org/officeDocument/2006/relationships/hyperlink" Target="https://dzone.com/articles/spring-boot-security-json-web-tokenjwt-hello-world" TargetMode="External"/><Relationship Id="rId45" Type="http://schemas.openxmlformats.org/officeDocument/2006/relationships/hyperlink" Target="https://stackoverflow.com/questions/26790477/read-csv-to-list-of-objects" TargetMode="External"/><Relationship Id="rId53" Type="http://schemas.openxmlformats.org/officeDocument/2006/relationships/oleObject" Target="embeddings/oleObject3.bin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35" Type="http://schemas.openxmlformats.org/officeDocument/2006/relationships/hyperlink" Target="https://dzone.com/articles/parallel-and-asynchronous-programming-in-java-8" TargetMode="External"/><Relationship Id="rId43" Type="http://schemas.openxmlformats.org/officeDocument/2006/relationships/hyperlink" Target="https://www.codeproject.com/Tips/1044948/Logging-with-ApplicationInsights" TargetMode="External"/><Relationship Id="rId48" Type="http://schemas.openxmlformats.org/officeDocument/2006/relationships/image" Target="media/image9.emf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553eb186-c1cf-448e-96fc-a96fe37b2e6a" TargetMode="External"/><Relationship Id="rId38" Type="http://schemas.openxmlformats.org/officeDocument/2006/relationships/hyperlink" Target="https://www.eclipse.org/community/eclipse_newsletter/2015/august/article1.php" TargetMode="External"/><Relationship Id="rId46" Type="http://schemas.openxmlformats.org/officeDocument/2006/relationships/hyperlink" Target="https://www.c-sharpcorner.com/article/reading-values-from-appsettings-json-in-asp-net-core/" TargetMode="External"/><Relationship Id="rId59" Type="http://schemas.openxmlformats.org/officeDocument/2006/relationships/fontTable" Target="fontTable.xml"/><Relationship Id="rId20" Type="http://schemas.openxmlformats.org/officeDocument/2006/relationships/diagramLayout" Target="diagrams/layout2.xml"/><Relationship Id="rId41" Type="http://schemas.openxmlformats.org/officeDocument/2006/relationships/hyperlink" Target="https://dzone.com/articles/spring-data-jpa-with-an-embedded-database-and-spring-boot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8.emf"/><Relationship Id="rId36" Type="http://schemas.openxmlformats.org/officeDocument/2006/relationships/hyperlink" Target="https://dzone.com/articles/microservices-communication-feign-as-rest-client" TargetMode="External"/><Relationship Id="rId49" Type="http://schemas.openxmlformats.org/officeDocument/2006/relationships/oleObject" Target="embeddings/oleObject1.bin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cognizant.kpoint.com/app/video/gcc-19532393-d4e0-4fd9-8a0c-80ecbdb349d3" TargetMode="External"/><Relationship Id="rId44" Type="http://schemas.openxmlformats.org/officeDocument/2006/relationships/hyperlink" Target="https://stackoverflow.com/questions/10732644/best-practice-to-return-errors-in-asp-net-web-api" TargetMode="External"/><Relationship Id="rId52" Type="http://schemas.openxmlformats.org/officeDocument/2006/relationships/image" Target="media/image11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</dgm:pt>
    <dgm:pt modelId="{E8804939-D467-4F23-9C9E-7C11181E51F6}" type="pres">
      <dgm:prSet presAssocID="{2FD7D734-CFFA-4FF7-93BB-981A8EF54642}" presName="connTx" presStyleLbl="parChTrans1D2" presStyleIdx="2" presStyleCnt="5"/>
      <dgm:spPr/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</dgm:pt>
    <dgm:pt modelId="{28D3EC45-C6E0-4976-865D-166BC6370F3B}" type="pres">
      <dgm:prSet presAssocID="{98A9A276-EC14-440C-AE23-0EDC9FD323DC}" presName="connTx" presStyleLbl="parChTrans1D2" presStyleIdx="3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B4242C10-F21F-447D-A9BB-2C068FFD0C45}" type="presOf" srcId="{4135CF11-05C4-46B8-B62A-5251128CEAD7}" destId="{1FB61B34-35F1-4478-A141-E029DBFCC084}" srcOrd="0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E42CF92B-8131-4C75-93DD-E6943547D598}" type="presOf" srcId="{2732D5B4-CB20-49AB-BFF9-D928AD0E751A}" destId="{A1E4AA90-3804-4C98-8C12-55AAABE88D73}" srcOrd="0" destOrd="0" presId="urn:microsoft.com/office/officeart/2008/layout/HorizontalMultiLevelHierarchy"/>
    <dgm:cxn modelId="{A2F22F42-7BA5-4352-BBC5-61A8ACF09CBB}" type="presOf" srcId="{29027FCC-4C27-4233-B570-CEDA13A38423}" destId="{044ECC0F-7D41-41DC-81DC-FA1D3AC09903}" srcOrd="0" destOrd="0" presId="urn:microsoft.com/office/officeart/2008/layout/HorizontalMultiLevelHierarchy"/>
    <dgm:cxn modelId="{A516E545-D421-4B19-B5C3-3CA09FA4FDB8}" type="presOf" srcId="{2FD7D734-CFFA-4FF7-93BB-981A8EF54642}" destId="{0A1AFB87-5341-4982-964D-23F18D9132A2}" srcOrd="0" destOrd="0" presId="urn:microsoft.com/office/officeart/2008/layout/HorizontalMultiLevelHierarchy"/>
    <dgm:cxn modelId="{3BE88247-DB8F-40F5-8AE8-22337FF743F3}" type="presOf" srcId="{22C5409F-07E0-40C6-A38E-CAAA33E07C50}" destId="{63C4EC71-A849-4676-AF06-96306F6CC20C}" srcOrd="0" destOrd="0" presId="urn:microsoft.com/office/officeart/2008/layout/HorizontalMultiLevelHierarchy"/>
    <dgm:cxn modelId="{2CC5246A-D04A-427E-B851-B40ED3C2402C}" type="presOf" srcId="{A4B660CD-E8E4-4499-886A-D6E4C29C2D63}" destId="{61560B85-D3E2-4256-A06C-D4F839561197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C38FC273-6D60-47D1-B1D4-189D3AB9FE27}" type="presOf" srcId="{F7743BE8-9E6F-4E94-88C2-56418F7E2809}" destId="{0D204C51-FDCE-425D-BCEB-8E4058BD3658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46C70088-AF38-40EF-8562-613302FAB36C}" type="presOf" srcId="{4135CF11-05C4-46B8-B62A-5251128CEAD7}" destId="{C06D1B5B-BF16-49FE-9FD9-FE576A94F6DD}" srcOrd="1" destOrd="0" presId="urn:microsoft.com/office/officeart/2008/layout/HorizontalMultiLevelHierarchy"/>
    <dgm:cxn modelId="{AED2C690-AA57-4769-B0D1-2A57D4B9C400}" type="presOf" srcId="{98A9A276-EC14-440C-AE23-0EDC9FD323DC}" destId="{EBFB9157-83B3-4353-A6D7-C2056F09437E}" srcOrd="0" destOrd="0" presId="urn:microsoft.com/office/officeart/2008/layout/HorizontalMultiLevelHierarchy"/>
    <dgm:cxn modelId="{3837859D-49D1-4ADB-A037-8A3A5B2B4700}" type="presOf" srcId="{2F1725E0-B78E-4474-93FB-98340B670F0D}" destId="{7638D007-9D1D-464A-A765-C4F1C75913D5}" srcOrd="0" destOrd="0" presId="urn:microsoft.com/office/officeart/2008/layout/HorizontalMultiLevelHierarchy"/>
    <dgm:cxn modelId="{4BA1BFA4-14C8-4CFC-973A-2D3CBD43730A}" type="presOf" srcId="{19A2FC5B-9E94-46C1-86F3-321247FB0CC7}" destId="{6788FE88-204C-41DD-BAA4-C9ABEB944CA1}" srcOrd="1" destOrd="0" presId="urn:microsoft.com/office/officeart/2008/layout/HorizontalMultiLevelHierarchy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2787B5B3-54C8-40F8-9710-59ADD1630A64}" type="presOf" srcId="{175B7F72-47CF-48B6-8BD1-70357FEC4A04}" destId="{0844BAB5-AB7C-4B8C-A146-BDB0667C2C2B}" srcOrd="0" destOrd="0" presId="urn:microsoft.com/office/officeart/2008/layout/HorizontalMultiLevelHierarchy"/>
    <dgm:cxn modelId="{BAFF55BD-B6B4-473B-B931-B90A2CDBEE0D}" type="presOf" srcId="{F7743BE8-9E6F-4E94-88C2-56418F7E2809}" destId="{9E0ED0D3-C81C-4FEA-92A7-A063E4B218AB}" srcOrd="1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3ADBC6C8-4E81-45F4-9A5F-7A7D7B6DD88D}" type="presOf" srcId="{19A2FC5B-9E94-46C1-86F3-321247FB0CC7}" destId="{F8A540CA-4EAF-44F7-A738-A9CC3601C00A}" srcOrd="0" destOrd="0" presId="urn:microsoft.com/office/officeart/2008/layout/HorizontalMultiLevelHierarchy"/>
    <dgm:cxn modelId="{3F3F6AE1-64A3-4821-8A80-5646881B0199}" type="presOf" srcId="{42F973F4-BDAD-46BE-9A32-90E31F83DAA9}" destId="{7162DB5F-1C8B-406B-84DE-A9EF12835A22}" srcOrd="0" destOrd="0" presId="urn:microsoft.com/office/officeart/2008/layout/HorizontalMultiLevelHierarchy"/>
    <dgm:cxn modelId="{C6FE85F2-6B5F-434F-B946-EA12016857B6}" type="presOf" srcId="{2FD7D734-CFFA-4FF7-93BB-981A8EF54642}" destId="{E8804939-D467-4F23-9C9E-7C11181E51F6}" srcOrd="1" destOrd="0" presId="urn:microsoft.com/office/officeart/2008/layout/HorizontalMultiLevelHierarchy"/>
    <dgm:cxn modelId="{688060FD-CDF1-4C80-921E-EBB9D23DC200}" type="presOf" srcId="{98A9A276-EC14-440C-AE23-0EDC9FD323DC}" destId="{28D3EC45-C6E0-4976-865D-166BC6370F3B}" srcOrd="1" destOrd="0" presId="urn:microsoft.com/office/officeart/2008/layout/HorizontalMultiLevelHierarchy"/>
    <dgm:cxn modelId="{C4F5EBCA-A3FF-422E-906C-5238EED0A25F}" type="presParOf" srcId="{0844BAB5-AB7C-4B8C-A146-BDB0667C2C2B}" destId="{29559B41-489C-4160-BF9F-C035EA3A0399}" srcOrd="0" destOrd="0" presId="urn:microsoft.com/office/officeart/2008/layout/HorizontalMultiLevelHierarchy"/>
    <dgm:cxn modelId="{A3970609-EB8E-485C-B634-B34B426AB894}" type="presParOf" srcId="{29559B41-489C-4160-BF9F-C035EA3A0399}" destId="{7638D007-9D1D-464A-A765-C4F1C75913D5}" srcOrd="0" destOrd="0" presId="urn:microsoft.com/office/officeart/2008/layout/HorizontalMultiLevelHierarchy"/>
    <dgm:cxn modelId="{0BEE1704-3978-4417-8D59-33B22000BD0E}" type="presParOf" srcId="{29559B41-489C-4160-BF9F-C035EA3A0399}" destId="{82872A20-85A1-4E3D-B224-F5A1481B1D18}" srcOrd="1" destOrd="0" presId="urn:microsoft.com/office/officeart/2008/layout/HorizontalMultiLevelHierarchy"/>
    <dgm:cxn modelId="{5B7409B9-D21A-4C50-A9F4-38F03A5F39AE}" type="presParOf" srcId="{82872A20-85A1-4E3D-B224-F5A1481B1D18}" destId="{1FB61B34-35F1-4478-A141-E029DBFCC084}" srcOrd="0" destOrd="0" presId="urn:microsoft.com/office/officeart/2008/layout/HorizontalMultiLevelHierarchy"/>
    <dgm:cxn modelId="{290456B1-BC14-4423-BFB2-FF2CB991BB8C}" type="presParOf" srcId="{1FB61B34-35F1-4478-A141-E029DBFCC084}" destId="{C06D1B5B-BF16-49FE-9FD9-FE576A94F6DD}" srcOrd="0" destOrd="0" presId="urn:microsoft.com/office/officeart/2008/layout/HorizontalMultiLevelHierarchy"/>
    <dgm:cxn modelId="{19BCC0F5-D53A-44A6-B994-90476B4FDE1B}" type="presParOf" srcId="{82872A20-85A1-4E3D-B224-F5A1481B1D18}" destId="{07F550AA-F209-4D1C-8A25-590837067042}" srcOrd="1" destOrd="0" presId="urn:microsoft.com/office/officeart/2008/layout/HorizontalMultiLevelHierarchy"/>
    <dgm:cxn modelId="{9EC1EA5D-6D0D-46ED-8B91-ACC317C2B375}" type="presParOf" srcId="{07F550AA-F209-4D1C-8A25-590837067042}" destId="{044ECC0F-7D41-41DC-81DC-FA1D3AC09903}" srcOrd="0" destOrd="0" presId="urn:microsoft.com/office/officeart/2008/layout/HorizontalMultiLevelHierarchy"/>
    <dgm:cxn modelId="{409A23B3-2E55-4AA0-B925-C57631918673}" type="presParOf" srcId="{07F550AA-F209-4D1C-8A25-590837067042}" destId="{4B71F9D3-FF83-4ABE-A324-A4DE729EAC0C}" srcOrd="1" destOrd="0" presId="urn:microsoft.com/office/officeart/2008/layout/HorizontalMultiLevelHierarchy"/>
    <dgm:cxn modelId="{087807ED-4240-420D-9E2F-0A3F372A90EF}" type="presParOf" srcId="{82872A20-85A1-4E3D-B224-F5A1481B1D18}" destId="{0D204C51-FDCE-425D-BCEB-8E4058BD3658}" srcOrd="2" destOrd="0" presId="urn:microsoft.com/office/officeart/2008/layout/HorizontalMultiLevelHierarchy"/>
    <dgm:cxn modelId="{FBBEAEAE-4BBA-434F-818D-5F35D2BAD769}" type="presParOf" srcId="{0D204C51-FDCE-425D-BCEB-8E4058BD3658}" destId="{9E0ED0D3-C81C-4FEA-92A7-A063E4B218AB}" srcOrd="0" destOrd="0" presId="urn:microsoft.com/office/officeart/2008/layout/HorizontalMultiLevelHierarchy"/>
    <dgm:cxn modelId="{0D4D9C21-F3AA-47F3-B8ED-8CFE7E37D61F}" type="presParOf" srcId="{82872A20-85A1-4E3D-B224-F5A1481B1D18}" destId="{62D3BBBB-2042-4C3B-81CF-4611C3DE87D1}" srcOrd="3" destOrd="0" presId="urn:microsoft.com/office/officeart/2008/layout/HorizontalMultiLevelHierarchy"/>
    <dgm:cxn modelId="{DC8D1913-6E36-4084-83AC-479E2CAEBDAF}" type="presParOf" srcId="{62D3BBBB-2042-4C3B-81CF-4611C3DE87D1}" destId="{63C4EC71-A849-4676-AF06-96306F6CC20C}" srcOrd="0" destOrd="0" presId="urn:microsoft.com/office/officeart/2008/layout/HorizontalMultiLevelHierarchy"/>
    <dgm:cxn modelId="{B056DCCD-34B1-45C2-B4DF-4B1EBBA8861F}" type="presParOf" srcId="{62D3BBBB-2042-4C3B-81CF-4611C3DE87D1}" destId="{1A168107-C341-4B1B-AF9F-D6A396127BC0}" srcOrd="1" destOrd="0" presId="urn:microsoft.com/office/officeart/2008/layout/HorizontalMultiLevelHierarchy"/>
    <dgm:cxn modelId="{2B56C9C4-7250-4B00-A471-AE54817EAED5}" type="presParOf" srcId="{82872A20-85A1-4E3D-B224-F5A1481B1D18}" destId="{0A1AFB87-5341-4982-964D-23F18D9132A2}" srcOrd="4" destOrd="0" presId="urn:microsoft.com/office/officeart/2008/layout/HorizontalMultiLevelHierarchy"/>
    <dgm:cxn modelId="{CCA44900-F302-4816-AF5D-2B33E99405F5}" type="presParOf" srcId="{0A1AFB87-5341-4982-964D-23F18D9132A2}" destId="{E8804939-D467-4F23-9C9E-7C11181E51F6}" srcOrd="0" destOrd="0" presId="urn:microsoft.com/office/officeart/2008/layout/HorizontalMultiLevelHierarchy"/>
    <dgm:cxn modelId="{931C0858-35C8-4413-B936-9482FA6C96CD}" type="presParOf" srcId="{82872A20-85A1-4E3D-B224-F5A1481B1D18}" destId="{ED0FEFB7-0FAA-4824-905B-1A3FD22B6477}" srcOrd="5" destOrd="0" presId="urn:microsoft.com/office/officeart/2008/layout/HorizontalMultiLevelHierarchy"/>
    <dgm:cxn modelId="{6EC16640-9457-4662-9437-BF7D43C7BFB9}" type="presParOf" srcId="{ED0FEFB7-0FAA-4824-905B-1A3FD22B6477}" destId="{61560B85-D3E2-4256-A06C-D4F839561197}" srcOrd="0" destOrd="0" presId="urn:microsoft.com/office/officeart/2008/layout/HorizontalMultiLevelHierarchy"/>
    <dgm:cxn modelId="{3B623FD6-CAE6-4A5D-9FDC-70ABF4B9089E}" type="presParOf" srcId="{ED0FEFB7-0FAA-4824-905B-1A3FD22B6477}" destId="{E304036F-57CE-4D88-91B6-F1B464BAFEC0}" srcOrd="1" destOrd="0" presId="urn:microsoft.com/office/officeart/2008/layout/HorizontalMultiLevelHierarchy"/>
    <dgm:cxn modelId="{A6C1F5DC-3A97-4F1C-803E-3DE869CB434A}" type="presParOf" srcId="{82872A20-85A1-4E3D-B224-F5A1481B1D18}" destId="{EBFB9157-83B3-4353-A6D7-C2056F09437E}" srcOrd="6" destOrd="0" presId="urn:microsoft.com/office/officeart/2008/layout/HorizontalMultiLevelHierarchy"/>
    <dgm:cxn modelId="{BAEE067E-7AF8-4862-BE91-CB34FD77E4DE}" type="presParOf" srcId="{EBFB9157-83B3-4353-A6D7-C2056F09437E}" destId="{28D3EC45-C6E0-4976-865D-166BC6370F3B}" srcOrd="0" destOrd="0" presId="urn:microsoft.com/office/officeart/2008/layout/HorizontalMultiLevelHierarchy"/>
    <dgm:cxn modelId="{0F6FA080-0A19-4C06-BF51-D6F1BA736C6C}" type="presParOf" srcId="{82872A20-85A1-4E3D-B224-F5A1481B1D18}" destId="{E544CBD2-495F-4437-8956-BCD64F4A7330}" srcOrd="7" destOrd="0" presId="urn:microsoft.com/office/officeart/2008/layout/HorizontalMultiLevelHierarchy"/>
    <dgm:cxn modelId="{77E40C19-58B1-4686-941C-251200DB203E}" type="presParOf" srcId="{E544CBD2-495F-4437-8956-BCD64F4A7330}" destId="{7162DB5F-1C8B-406B-84DE-A9EF12835A22}" srcOrd="0" destOrd="0" presId="urn:microsoft.com/office/officeart/2008/layout/HorizontalMultiLevelHierarchy"/>
    <dgm:cxn modelId="{F2EBEFDA-79C7-4B60-99F8-E03DDA822A9B}" type="presParOf" srcId="{E544CBD2-495F-4437-8956-BCD64F4A7330}" destId="{90A8B4CB-46D6-407D-9CED-A5F1A4F78620}" srcOrd="1" destOrd="0" presId="urn:microsoft.com/office/officeart/2008/layout/HorizontalMultiLevelHierarchy"/>
    <dgm:cxn modelId="{5927B5B3-0D51-457A-8C0F-36D4E908828F}" type="presParOf" srcId="{82872A20-85A1-4E3D-B224-F5A1481B1D18}" destId="{F8A540CA-4EAF-44F7-A738-A9CC3601C00A}" srcOrd="8" destOrd="0" presId="urn:microsoft.com/office/officeart/2008/layout/HorizontalMultiLevelHierarchy"/>
    <dgm:cxn modelId="{FC242FFE-9310-4FC1-B149-BF5190851C56}" type="presParOf" srcId="{F8A540CA-4EAF-44F7-A738-A9CC3601C00A}" destId="{6788FE88-204C-41DD-BAA4-C9ABEB944CA1}" srcOrd="0" destOrd="0" presId="urn:microsoft.com/office/officeart/2008/layout/HorizontalMultiLevelHierarchy"/>
    <dgm:cxn modelId="{7C4B5D1E-B916-4040-B824-ACA31674BD57}" type="presParOf" srcId="{82872A20-85A1-4E3D-B224-F5A1481B1D18}" destId="{62A2A782-9F7C-4D7E-9CB3-CD0996A87DE1}" srcOrd="9" destOrd="0" presId="urn:microsoft.com/office/officeart/2008/layout/HorizontalMultiLevelHierarchy"/>
    <dgm:cxn modelId="{652181D7-D379-451D-B5E2-031BCB603FCD}" type="presParOf" srcId="{62A2A782-9F7C-4D7E-9CB3-CD0996A87DE1}" destId="{A1E4AA90-3804-4C98-8C12-55AAABE88D73}" srcOrd="0" destOrd="0" presId="urn:microsoft.com/office/officeart/2008/layout/HorizontalMultiLevelHierarchy"/>
    <dgm:cxn modelId="{F7EDBE04-D24C-49EB-90CC-9FE1E3F9DE13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58A4541D-D879-41DB-A76A-C10B9D49453B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AA40ACE1-85E2-42D1-B4B3-CE1DF5C92795}" type="parTrans" cxnId="{8192B052-19BF-4F2D-AF29-26CEB7640D56}">
      <dgm:prSet/>
      <dgm:spPr/>
      <dgm:t>
        <a:bodyPr/>
        <a:lstStyle/>
        <a:p>
          <a:endParaRPr lang="en-IN"/>
        </a:p>
      </dgm:t>
    </dgm:pt>
    <dgm:pt modelId="{99566CEB-D810-48A2-B48E-E074771C65E5}" type="sibTrans" cxnId="{8192B052-19BF-4F2D-AF29-26CEB7640D56}">
      <dgm:prSet/>
      <dgm:spPr/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</dgm:pt>
    <dgm:pt modelId="{28D3EC45-C6E0-4976-865D-166BC6370F3B}" type="pres">
      <dgm:prSet presAssocID="{98A9A276-EC14-440C-AE23-0EDC9FD323DC}" presName="connTx" presStyleLbl="parChTrans1D2" presStyleIdx="2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CC95F12F-CB99-4618-B63F-384ED68C94FA}" type="pres">
      <dgm:prSet presAssocID="{AA40ACE1-85E2-42D1-B4B3-CE1DF5C92795}" presName="conn2-1" presStyleLbl="parChTrans1D2" presStyleIdx="3" presStyleCnt="5"/>
      <dgm:spPr/>
    </dgm:pt>
    <dgm:pt modelId="{34CCA85D-A68E-44EF-BA4C-F862A70B92F8}" type="pres">
      <dgm:prSet presAssocID="{AA40ACE1-85E2-42D1-B4B3-CE1DF5C92795}" presName="connTx" presStyleLbl="parChTrans1D2" presStyleIdx="3" presStyleCnt="5"/>
      <dgm:spPr/>
    </dgm:pt>
    <dgm:pt modelId="{23BD2421-9A30-40D6-9D8D-35B0C7B42C32}" type="pres">
      <dgm:prSet presAssocID="{58A4541D-D879-41DB-A76A-C10B9D49453B}" presName="root2" presStyleCnt="0"/>
      <dgm:spPr/>
    </dgm:pt>
    <dgm:pt modelId="{DAECE496-0DC6-4569-BA8E-D90ACB2D8B5A}" type="pres">
      <dgm:prSet presAssocID="{58A4541D-D879-41DB-A76A-C10B9D49453B}" presName="LevelTwoTextNode" presStyleLbl="node2" presStyleIdx="3" presStyleCnt="5">
        <dgm:presLayoutVars>
          <dgm:chPref val="3"/>
        </dgm:presLayoutVars>
      </dgm:prSet>
      <dgm:spPr/>
    </dgm:pt>
    <dgm:pt modelId="{FF6A1775-48A1-49FE-884F-A5212C82CC5C}" type="pres">
      <dgm:prSet presAssocID="{58A4541D-D879-41DB-A76A-C10B9D49453B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5FDD5D1D-94DE-449F-893E-1BF81EC9EDEF}" type="presOf" srcId="{4135CF11-05C4-46B8-B62A-5251128CEAD7}" destId="{C06D1B5B-BF16-49FE-9FD9-FE576A94F6DD}" srcOrd="1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5EAE995E-FA68-4C03-A098-130AC0A09C68}" type="presOf" srcId="{58A4541D-D879-41DB-A76A-C10B9D49453B}" destId="{DAECE496-0DC6-4569-BA8E-D90ACB2D8B5A}" srcOrd="0" destOrd="0" presId="urn:microsoft.com/office/officeart/2008/layout/HorizontalMultiLevelHierarchy"/>
    <dgm:cxn modelId="{9E631A41-0366-450D-8E74-57AF0D33F9B2}" type="presOf" srcId="{4135CF11-05C4-46B8-B62A-5251128CEAD7}" destId="{1FB61B34-35F1-4478-A141-E029DBFCC084}" srcOrd="0" destOrd="0" presId="urn:microsoft.com/office/officeart/2008/layout/HorizontalMultiLevelHierarchy"/>
    <dgm:cxn modelId="{994B5747-3A1A-41E5-A4BE-FFA7A906C786}" type="presOf" srcId="{F7743BE8-9E6F-4E94-88C2-56418F7E2809}" destId="{0D204C51-FDCE-425D-BCEB-8E4058BD3658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8192B052-19BF-4F2D-AF29-26CEB7640D56}" srcId="{2F1725E0-B78E-4474-93FB-98340B670F0D}" destId="{58A4541D-D879-41DB-A76A-C10B9D49453B}" srcOrd="3" destOrd="0" parTransId="{AA40ACE1-85E2-42D1-B4B3-CE1DF5C92795}" sibTransId="{99566CEB-D810-48A2-B48E-E074771C65E5}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D5A22076-DF06-498A-A251-0BE4820C0D2F}" type="presOf" srcId="{AA40ACE1-85E2-42D1-B4B3-CE1DF5C92795}" destId="{CC95F12F-CB99-4618-B63F-384ED68C94FA}" srcOrd="0" destOrd="0" presId="urn:microsoft.com/office/officeart/2008/layout/HorizontalMultiLevelHierarchy"/>
    <dgm:cxn modelId="{BFE73956-06F9-493E-B9A1-D2F50E76AA18}" type="presOf" srcId="{AA40ACE1-85E2-42D1-B4B3-CE1DF5C92795}" destId="{34CCA85D-A68E-44EF-BA4C-F862A70B92F8}" srcOrd="1" destOrd="0" presId="urn:microsoft.com/office/officeart/2008/layout/HorizontalMultiLevelHierarchy"/>
    <dgm:cxn modelId="{CC309676-75F1-4387-91FE-76A7506113BE}" type="presOf" srcId="{98A9A276-EC14-440C-AE23-0EDC9FD323DC}" destId="{28D3EC45-C6E0-4976-865D-166BC6370F3B}" srcOrd="1" destOrd="0" presId="urn:microsoft.com/office/officeart/2008/layout/HorizontalMultiLevelHierarchy"/>
    <dgm:cxn modelId="{0115F077-ACEA-454B-8C2B-0893357E5763}" type="presOf" srcId="{19A2FC5B-9E94-46C1-86F3-321247FB0CC7}" destId="{6788FE88-204C-41DD-BAA4-C9ABEB944CA1}" srcOrd="1" destOrd="0" presId="urn:microsoft.com/office/officeart/2008/layout/HorizontalMultiLevelHierarchy"/>
    <dgm:cxn modelId="{4C160F7C-AFFA-45E5-8FD5-7DEE2B575DF1}" type="presOf" srcId="{F7743BE8-9E6F-4E94-88C2-56418F7E2809}" destId="{9E0ED0D3-C81C-4FEA-92A7-A063E4B218AB}" srcOrd="1" destOrd="0" presId="urn:microsoft.com/office/officeart/2008/layout/HorizontalMultiLevelHierarchy"/>
    <dgm:cxn modelId="{80A96180-A02A-4D1D-91FB-A6584DC4B0A4}" type="presOf" srcId="{98A9A276-EC14-440C-AE23-0EDC9FD323DC}" destId="{EBFB9157-83B3-4353-A6D7-C2056F09437E}" srcOrd="0" destOrd="0" presId="urn:microsoft.com/office/officeart/2008/layout/HorizontalMultiLevelHierarchy"/>
    <dgm:cxn modelId="{8FE72385-40A1-4DE6-B956-D8E03B1C664D}" type="presOf" srcId="{22C5409F-07E0-40C6-A38E-CAAA33E07C50}" destId="{63C4EC71-A849-4676-AF06-96306F6CC20C}" srcOrd="0" destOrd="0" presId="urn:microsoft.com/office/officeart/2008/layout/HorizontalMultiLevelHierarchy"/>
    <dgm:cxn modelId="{AE5A5297-B70B-428B-B482-A191B0CFF8F6}" type="presOf" srcId="{2732D5B4-CB20-49AB-BFF9-D928AD0E751A}" destId="{A1E4AA90-3804-4C98-8C12-55AAABE88D73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01ACA3C4-5DE1-4C11-BDFB-2A8E04BD5A19}" type="presOf" srcId="{19A2FC5B-9E94-46C1-86F3-321247FB0CC7}" destId="{F8A540CA-4EAF-44F7-A738-A9CC3601C00A}" srcOrd="0" destOrd="0" presId="urn:microsoft.com/office/officeart/2008/layout/HorizontalMultiLevelHierarchy"/>
    <dgm:cxn modelId="{73E5B8CA-C79B-4DAA-9B9B-D3F38EFDC038}" type="presOf" srcId="{29027FCC-4C27-4233-B570-CEDA13A38423}" destId="{044ECC0F-7D41-41DC-81DC-FA1D3AC09903}" srcOrd="0" destOrd="0" presId="urn:microsoft.com/office/officeart/2008/layout/HorizontalMultiLevelHierarchy"/>
    <dgm:cxn modelId="{9CFD45D2-DD82-4110-9A88-37ABFE6B48F8}" type="presOf" srcId="{2F1725E0-B78E-4474-93FB-98340B670F0D}" destId="{7638D007-9D1D-464A-A765-C4F1C75913D5}" srcOrd="0" destOrd="0" presId="urn:microsoft.com/office/officeart/2008/layout/HorizontalMultiLevelHierarchy"/>
    <dgm:cxn modelId="{E026AAD4-4EEE-41F3-BD82-2237F6DD4344}" type="presOf" srcId="{175B7F72-47CF-48B6-8BD1-70357FEC4A04}" destId="{0844BAB5-AB7C-4B8C-A146-BDB0667C2C2B}" srcOrd="0" destOrd="0" presId="urn:microsoft.com/office/officeart/2008/layout/HorizontalMultiLevelHierarchy"/>
    <dgm:cxn modelId="{21BA66EE-0E40-47E2-A60C-FA8C8F375803}" type="presOf" srcId="{42F973F4-BDAD-46BE-9A32-90E31F83DAA9}" destId="{7162DB5F-1C8B-406B-84DE-A9EF12835A22}" srcOrd="0" destOrd="0" presId="urn:microsoft.com/office/officeart/2008/layout/HorizontalMultiLevelHierarchy"/>
    <dgm:cxn modelId="{FDAD0818-0362-40CD-AC1D-9EC99BB80E41}" type="presParOf" srcId="{0844BAB5-AB7C-4B8C-A146-BDB0667C2C2B}" destId="{29559B41-489C-4160-BF9F-C035EA3A0399}" srcOrd="0" destOrd="0" presId="urn:microsoft.com/office/officeart/2008/layout/HorizontalMultiLevelHierarchy"/>
    <dgm:cxn modelId="{04C76424-7A4D-4127-B669-CEEC55A4EDD9}" type="presParOf" srcId="{29559B41-489C-4160-BF9F-C035EA3A0399}" destId="{7638D007-9D1D-464A-A765-C4F1C75913D5}" srcOrd="0" destOrd="0" presId="urn:microsoft.com/office/officeart/2008/layout/HorizontalMultiLevelHierarchy"/>
    <dgm:cxn modelId="{26816F8B-04C4-4968-ABD9-D393721E9061}" type="presParOf" srcId="{29559B41-489C-4160-BF9F-C035EA3A0399}" destId="{82872A20-85A1-4E3D-B224-F5A1481B1D18}" srcOrd="1" destOrd="0" presId="urn:microsoft.com/office/officeart/2008/layout/HorizontalMultiLevelHierarchy"/>
    <dgm:cxn modelId="{8BFE3A30-C69C-4094-929F-1BD400A70B2A}" type="presParOf" srcId="{82872A20-85A1-4E3D-B224-F5A1481B1D18}" destId="{1FB61B34-35F1-4478-A141-E029DBFCC084}" srcOrd="0" destOrd="0" presId="urn:microsoft.com/office/officeart/2008/layout/HorizontalMultiLevelHierarchy"/>
    <dgm:cxn modelId="{4FCCD6AC-0DE2-40BF-B92B-F64A1CC1B5DE}" type="presParOf" srcId="{1FB61B34-35F1-4478-A141-E029DBFCC084}" destId="{C06D1B5B-BF16-49FE-9FD9-FE576A94F6DD}" srcOrd="0" destOrd="0" presId="urn:microsoft.com/office/officeart/2008/layout/HorizontalMultiLevelHierarchy"/>
    <dgm:cxn modelId="{A6D1ADEE-B7E2-41B2-9B9F-062B027C69AA}" type="presParOf" srcId="{82872A20-85A1-4E3D-B224-F5A1481B1D18}" destId="{07F550AA-F209-4D1C-8A25-590837067042}" srcOrd="1" destOrd="0" presId="urn:microsoft.com/office/officeart/2008/layout/HorizontalMultiLevelHierarchy"/>
    <dgm:cxn modelId="{ACCDD3AD-C445-48C9-A54D-87414890361B}" type="presParOf" srcId="{07F550AA-F209-4D1C-8A25-590837067042}" destId="{044ECC0F-7D41-41DC-81DC-FA1D3AC09903}" srcOrd="0" destOrd="0" presId="urn:microsoft.com/office/officeart/2008/layout/HorizontalMultiLevelHierarchy"/>
    <dgm:cxn modelId="{CDE3746D-A8FA-4ADC-B6C2-C829D34A9605}" type="presParOf" srcId="{07F550AA-F209-4D1C-8A25-590837067042}" destId="{4B71F9D3-FF83-4ABE-A324-A4DE729EAC0C}" srcOrd="1" destOrd="0" presId="urn:microsoft.com/office/officeart/2008/layout/HorizontalMultiLevelHierarchy"/>
    <dgm:cxn modelId="{44FECFCC-773D-47A6-9B49-B3E09B13650B}" type="presParOf" srcId="{82872A20-85A1-4E3D-B224-F5A1481B1D18}" destId="{0D204C51-FDCE-425D-BCEB-8E4058BD3658}" srcOrd="2" destOrd="0" presId="urn:microsoft.com/office/officeart/2008/layout/HorizontalMultiLevelHierarchy"/>
    <dgm:cxn modelId="{5A3A899D-BF53-44F4-B842-5FB08F224902}" type="presParOf" srcId="{0D204C51-FDCE-425D-BCEB-8E4058BD3658}" destId="{9E0ED0D3-C81C-4FEA-92A7-A063E4B218AB}" srcOrd="0" destOrd="0" presId="urn:microsoft.com/office/officeart/2008/layout/HorizontalMultiLevelHierarchy"/>
    <dgm:cxn modelId="{5D26CD56-F04B-464E-B51A-F8F573701B0C}" type="presParOf" srcId="{82872A20-85A1-4E3D-B224-F5A1481B1D18}" destId="{62D3BBBB-2042-4C3B-81CF-4611C3DE87D1}" srcOrd="3" destOrd="0" presId="urn:microsoft.com/office/officeart/2008/layout/HorizontalMultiLevelHierarchy"/>
    <dgm:cxn modelId="{7E30A30D-C472-48F0-958F-9D8C62FF7705}" type="presParOf" srcId="{62D3BBBB-2042-4C3B-81CF-4611C3DE87D1}" destId="{63C4EC71-A849-4676-AF06-96306F6CC20C}" srcOrd="0" destOrd="0" presId="urn:microsoft.com/office/officeart/2008/layout/HorizontalMultiLevelHierarchy"/>
    <dgm:cxn modelId="{9134E57B-0769-40F8-96C9-417443C78969}" type="presParOf" srcId="{62D3BBBB-2042-4C3B-81CF-4611C3DE87D1}" destId="{1A168107-C341-4B1B-AF9F-D6A396127BC0}" srcOrd="1" destOrd="0" presId="urn:microsoft.com/office/officeart/2008/layout/HorizontalMultiLevelHierarchy"/>
    <dgm:cxn modelId="{C28469D8-7832-4381-909F-DDAE45DCEB23}" type="presParOf" srcId="{82872A20-85A1-4E3D-B224-F5A1481B1D18}" destId="{EBFB9157-83B3-4353-A6D7-C2056F09437E}" srcOrd="4" destOrd="0" presId="urn:microsoft.com/office/officeart/2008/layout/HorizontalMultiLevelHierarchy"/>
    <dgm:cxn modelId="{7FDBB60F-F0B4-4FE0-BA3C-0B3D4047490B}" type="presParOf" srcId="{EBFB9157-83B3-4353-A6D7-C2056F09437E}" destId="{28D3EC45-C6E0-4976-865D-166BC6370F3B}" srcOrd="0" destOrd="0" presId="urn:microsoft.com/office/officeart/2008/layout/HorizontalMultiLevelHierarchy"/>
    <dgm:cxn modelId="{3B0D97C0-4FA9-4E06-8AC7-3D92A919057A}" type="presParOf" srcId="{82872A20-85A1-4E3D-B224-F5A1481B1D18}" destId="{E544CBD2-495F-4437-8956-BCD64F4A7330}" srcOrd="5" destOrd="0" presId="urn:microsoft.com/office/officeart/2008/layout/HorizontalMultiLevelHierarchy"/>
    <dgm:cxn modelId="{35C06646-7518-4113-B214-0EC030F31833}" type="presParOf" srcId="{E544CBD2-495F-4437-8956-BCD64F4A7330}" destId="{7162DB5F-1C8B-406B-84DE-A9EF12835A22}" srcOrd="0" destOrd="0" presId="urn:microsoft.com/office/officeart/2008/layout/HorizontalMultiLevelHierarchy"/>
    <dgm:cxn modelId="{7749C717-88E0-4CA3-AB00-BFAADD730596}" type="presParOf" srcId="{E544CBD2-495F-4437-8956-BCD64F4A7330}" destId="{90A8B4CB-46D6-407D-9CED-A5F1A4F78620}" srcOrd="1" destOrd="0" presId="urn:microsoft.com/office/officeart/2008/layout/HorizontalMultiLevelHierarchy"/>
    <dgm:cxn modelId="{42420795-8E42-47C5-BFA6-3CD0970BD45E}" type="presParOf" srcId="{82872A20-85A1-4E3D-B224-F5A1481B1D18}" destId="{CC95F12F-CB99-4618-B63F-384ED68C94FA}" srcOrd="6" destOrd="0" presId="urn:microsoft.com/office/officeart/2008/layout/HorizontalMultiLevelHierarchy"/>
    <dgm:cxn modelId="{154C1963-3F5F-4A66-9755-B79693D4EE70}" type="presParOf" srcId="{CC95F12F-CB99-4618-B63F-384ED68C94FA}" destId="{34CCA85D-A68E-44EF-BA4C-F862A70B92F8}" srcOrd="0" destOrd="0" presId="urn:microsoft.com/office/officeart/2008/layout/HorizontalMultiLevelHierarchy"/>
    <dgm:cxn modelId="{1F719387-FE1E-41DA-8017-98ADD19D33FC}" type="presParOf" srcId="{82872A20-85A1-4E3D-B224-F5A1481B1D18}" destId="{23BD2421-9A30-40D6-9D8D-35B0C7B42C32}" srcOrd="7" destOrd="0" presId="urn:microsoft.com/office/officeart/2008/layout/HorizontalMultiLevelHierarchy"/>
    <dgm:cxn modelId="{A390490E-E10A-4216-8C07-376F21FE2F83}" type="presParOf" srcId="{23BD2421-9A30-40D6-9D8D-35B0C7B42C32}" destId="{DAECE496-0DC6-4569-BA8E-D90ACB2D8B5A}" srcOrd="0" destOrd="0" presId="urn:microsoft.com/office/officeart/2008/layout/HorizontalMultiLevelHierarchy"/>
    <dgm:cxn modelId="{BD74B16A-E8A6-4D82-BA3D-88B910204910}" type="presParOf" srcId="{23BD2421-9A30-40D6-9D8D-35B0C7B42C32}" destId="{FF6A1775-48A1-49FE-884F-A5212C82CC5C}" srcOrd="1" destOrd="0" presId="urn:microsoft.com/office/officeart/2008/layout/HorizontalMultiLevelHierarchy"/>
    <dgm:cxn modelId="{E6DA5638-FD94-42BE-9EA9-AF6FA5CD200E}" type="presParOf" srcId="{82872A20-85A1-4E3D-B224-F5A1481B1D18}" destId="{F8A540CA-4EAF-44F7-A738-A9CC3601C00A}" srcOrd="8" destOrd="0" presId="urn:microsoft.com/office/officeart/2008/layout/HorizontalMultiLevelHierarchy"/>
    <dgm:cxn modelId="{967C3A53-89E1-4DA2-94AC-456788A859CF}" type="presParOf" srcId="{F8A540CA-4EAF-44F7-A738-A9CC3601C00A}" destId="{6788FE88-204C-41DD-BAA4-C9ABEB944CA1}" srcOrd="0" destOrd="0" presId="urn:microsoft.com/office/officeart/2008/layout/HorizontalMultiLevelHierarchy"/>
    <dgm:cxn modelId="{9C460400-A697-480D-B09B-34033328AC91}" type="presParOf" srcId="{82872A20-85A1-4E3D-B224-F5A1481B1D18}" destId="{62A2A782-9F7C-4D7E-9CB3-CD0996A87DE1}" srcOrd="9" destOrd="0" presId="urn:microsoft.com/office/officeart/2008/layout/HorizontalMultiLevelHierarchy"/>
    <dgm:cxn modelId="{E165ACB3-2652-4131-96E4-347DE5525192}" type="presParOf" srcId="{62A2A782-9F7C-4D7E-9CB3-CD0996A87DE1}" destId="{A1E4AA90-3804-4C98-8C12-55AAABE88D73}" srcOrd="0" destOrd="0" presId="urn:microsoft.com/office/officeart/2008/layout/HorizontalMultiLevelHierarchy"/>
    <dgm:cxn modelId="{D731FF06-802A-44EF-9C43-B082C5125C10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1624848"/>
        <a:ext cx="50120" cy="50120"/>
      </dsp:txXfrm>
    </dsp:sp>
    <dsp:sp modelId="{CC95F12F-CB99-4618-B63F-384ED68C94FA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DAECE496-0DC6-4569-BA8E-D90ACB2D8B5A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  <lcf76f155ced4ddcb4097134ff3c332f xmlns="eac52b12-2228-488c-9d59-8a93d308b64e">
      <Terms xmlns="http://schemas.microsoft.com/office/infopath/2007/PartnerControls"/>
    </lcf76f155ced4ddcb4097134ff3c332f>
    <TaxCatchAll xmlns="3c35e321-f73a-4dae-ae38-a0459de2473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7" ma:contentTypeDescription="Create a new document." ma:contentTypeScope="" ma:versionID="a287071a914c8dfa1fa07a447be5a887">
  <xsd:schema xmlns:xsd="http://www.w3.org/2001/XMLSchema" xmlns:xs="http://www.w3.org/2001/XMLSchema" xmlns:p="http://schemas.microsoft.com/office/2006/metadata/properties" xmlns:ns2="eac52b12-2228-488c-9d59-8a93d308b64e" xmlns:ns3="951c5514-b77c-4532-82d5-a05f2f7d58e2" xmlns:ns4="3c35e321-f73a-4dae-ae38-a0459de24735" targetNamespace="http://schemas.microsoft.com/office/2006/metadata/properties" ma:root="true" ma:fieldsID="69234b6f95e0ca58d395855aea58ed62" ns2:_="" ns3:_="" ns4:_="">
    <xsd:import namespace="eac52b12-2228-488c-9d59-8a93d308b64e"/>
    <xsd:import namespace="951c5514-b77c-4532-82d5-a05f2f7d58e2"/>
    <xsd:import namespace="3c35e321-f73a-4dae-ae38-a0459de247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5e321-f73a-4dae-ae38-a0459de2473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a620ee8e-e5e2-473d-8815-818b1b7b3e36}" ma:internalName="TaxCatchAll" ma:showField="CatchAllData" ma:web="951c5514-b77c-4532-82d5-a05f2f7d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2.xml><?xml version="1.0" encoding="utf-8"?>
<ds:datastoreItem xmlns:ds="http://schemas.openxmlformats.org/officeDocument/2006/customXml" ds:itemID="{039D3CF2-52ED-4ADF-8E30-F6AD452A0E6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9FA66F-A509-44BD-BC27-C50C8767462E}"/>
</file>

<file path=customXml/itemProps4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921</TotalTime>
  <Pages>26</Pages>
  <Words>5892</Words>
  <Characters>33587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39401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RENI VARGHESE</cp:lastModifiedBy>
  <cp:revision>388</cp:revision>
  <cp:lastPrinted>2015-06-18T10:03:00Z</cp:lastPrinted>
  <dcterms:created xsi:type="dcterms:W3CDTF">2022-07-05T11:32:00Z</dcterms:created>
  <dcterms:modified xsi:type="dcterms:W3CDTF">2022-11-23T15:33:00Z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